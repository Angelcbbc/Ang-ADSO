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5146533C" w14:textId="7FA0CD77" w:rsidR="00B53D0D" w:rsidRPr="00F51763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BE7A54">
        <w:rPr>
          <w:rFonts w:ascii="Calibri" w:hAnsi="Calibri" w:cs="Calibri"/>
          <w:sz w:val="24"/>
          <w:szCs w:val="24"/>
        </w:rPr>
        <w:t xml:space="preserve"> </w:t>
      </w:r>
      <w:r w:rsidR="00BE7A54">
        <w:rPr>
          <w:rFonts w:ascii="Arial" w:hAnsi="Arial" w:cs="Arial"/>
          <w:sz w:val="20"/>
          <w:szCs w:val="20"/>
        </w:rPr>
        <w:t xml:space="preserve">Análisis y Desarrollo de Software </w:t>
      </w:r>
    </w:p>
    <w:p w14:paraId="11F40DA0" w14:textId="7C4A11CB" w:rsidR="00B53D0D" w:rsidRPr="00F51763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BE7A54">
        <w:rPr>
          <w:rFonts w:ascii="Calibri" w:hAnsi="Calibri" w:cs="Calibri"/>
          <w:sz w:val="24"/>
          <w:szCs w:val="24"/>
        </w:rPr>
        <w:t xml:space="preserve"> </w:t>
      </w:r>
      <w:r w:rsidR="00BE7A54">
        <w:rPr>
          <w:rFonts w:ascii="Arial" w:hAnsi="Arial" w:cs="Arial"/>
          <w:sz w:val="20"/>
          <w:szCs w:val="20"/>
        </w:rPr>
        <w:t>228118</w:t>
      </w:r>
    </w:p>
    <w:p w14:paraId="5ABB6B05" w14:textId="2101C8F3" w:rsidR="00B53D0D" w:rsidRPr="00F51763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51763">
        <w:rPr>
          <w:rFonts w:ascii="Calibri" w:hAnsi="Calibri" w:cs="Calibri"/>
          <w:sz w:val="24"/>
          <w:szCs w:val="24"/>
        </w:rPr>
        <w:t xml:space="preserve">Formativo </w:t>
      </w:r>
      <w:r w:rsidR="24891A0C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BE7A54">
        <w:rPr>
          <w:rFonts w:ascii="Calibri" w:hAnsi="Calibri" w:cs="Calibri"/>
          <w:sz w:val="24"/>
          <w:szCs w:val="24"/>
        </w:rPr>
        <w:t xml:space="preserve"> </w:t>
      </w:r>
      <w:r w:rsidR="00BE7A54" w:rsidRPr="003A05FE">
        <w:rPr>
          <w:rFonts w:ascii="Arial" w:hAnsi="Arial" w:cs="Arial"/>
          <w:sz w:val="20"/>
          <w:szCs w:val="20"/>
        </w:rPr>
        <w:t>Construcción de software integrador de tecnologías orientadas a servicios.</w:t>
      </w:r>
    </w:p>
    <w:p w14:paraId="4564519F" w14:textId="713F6695" w:rsidR="00C77ABA" w:rsidRPr="00C77ABA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BE7A54">
        <w:rPr>
          <w:rFonts w:ascii="Calibri" w:hAnsi="Calibri" w:cs="Calibri"/>
          <w:sz w:val="24"/>
          <w:szCs w:val="24"/>
        </w:rPr>
        <w:t xml:space="preserve">  </w:t>
      </w:r>
      <w:r w:rsidR="00C77ABA">
        <w:rPr>
          <w:rFonts w:ascii="Calibri" w:hAnsi="Calibri" w:cs="Calibri"/>
          <w:sz w:val="24"/>
          <w:szCs w:val="24"/>
        </w:rPr>
        <w:t>Análisis</w:t>
      </w:r>
    </w:p>
    <w:p w14:paraId="66D83556" w14:textId="0924779D" w:rsidR="00B53D0D" w:rsidRPr="00F51763" w:rsidRDefault="00B53D0D">
      <w:pPr>
        <w:pStyle w:val="Prrafodelista"/>
        <w:numPr>
          <w:ilvl w:val="0"/>
          <w:numId w:val="2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BE7A54">
        <w:rPr>
          <w:rFonts w:ascii="Calibri" w:hAnsi="Calibri" w:cs="Calibri"/>
          <w:sz w:val="24"/>
          <w:szCs w:val="24"/>
        </w:rPr>
        <w:t xml:space="preserve"> </w:t>
      </w:r>
      <w:r w:rsidR="00BE7A54" w:rsidRPr="00BE7A54">
        <w:rPr>
          <w:rFonts w:ascii="Calibri" w:hAnsi="Calibri" w:cs="Calibri"/>
          <w:sz w:val="24"/>
          <w:szCs w:val="24"/>
        </w:rPr>
        <w:br/>
      </w:r>
      <w:r w:rsidR="00C77ABA" w:rsidRPr="00C77ABA">
        <w:rPr>
          <w:rFonts w:ascii="Calibri" w:hAnsi="Calibri" w:cs="Calibri"/>
          <w:sz w:val="24"/>
          <w:szCs w:val="24"/>
        </w:rPr>
        <w:t>Elaborar la propuesta técnica y financiera a partir de los referentes establecidos</w:t>
      </w:r>
      <w:r w:rsidR="00BE7A54" w:rsidRPr="00BE7A54">
        <w:rPr>
          <w:rFonts w:ascii="Calibri" w:hAnsi="Calibri" w:cs="Calibri"/>
          <w:sz w:val="24"/>
          <w:szCs w:val="24"/>
        </w:rPr>
        <w:t>.</w:t>
      </w:r>
    </w:p>
    <w:p w14:paraId="0F830893" w14:textId="6F6E2151" w:rsidR="00B53D0D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</w:p>
    <w:p w14:paraId="675B9032" w14:textId="0DBBCAFF" w:rsidR="00BE7A54" w:rsidRDefault="00C77ABA" w:rsidP="0040102B">
      <w:pPr>
        <w:pStyle w:val="Prrafodelista"/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C77ABA">
        <w:rPr>
          <w:rFonts w:ascii="Calibri" w:hAnsi="Calibri" w:cs="Calibri"/>
          <w:sz w:val="24"/>
          <w:szCs w:val="24"/>
        </w:rPr>
        <w:t xml:space="preserve">38367 - ESTRUCTURAR PROPUESTA TÉCNICA DE SERVICIO DE TECNOLOGÍA DE LA INFORMACIÓN SEGÚN REQUISITOSTÉCNICOS Y </w:t>
      </w:r>
      <w:proofErr w:type="gramStart"/>
      <w:r w:rsidRPr="00C77ABA">
        <w:rPr>
          <w:rFonts w:ascii="Calibri" w:hAnsi="Calibri" w:cs="Calibri"/>
          <w:sz w:val="24"/>
          <w:szCs w:val="24"/>
        </w:rPr>
        <w:t>NORMATIVA.</w:t>
      </w:r>
      <w:r w:rsidR="00BE7A54">
        <w:rPr>
          <w:rFonts w:ascii="Calibri" w:hAnsi="Calibri" w:cs="Calibri"/>
          <w:sz w:val="24"/>
          <w:szCs w:val="24"/>
        </w:rPr>
        <w:t>.</w:t>
      </w:r>
      <w:proofErr w:type="gramEnd"/>
    </w:p>
    <w:p w14:paraId="55DD733F" w14:textId="77777777" w:rsidR="0040102B" w:rsidRPr="00F51763" w:rsidRDefault="0040102B" w:rsidP="0040102B">
      <w:pPr>
        <w:pStyle w:val="Prrafodelist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30ECAB32" w14:textId="6F010534" w:rsidR="00B53D0D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</w:p>
    <w:p w14:paraId="75E18B4D" w14:textId="1FB06E0F" w:rsidR="0040102B" w:rsidRDefault="00C77ABA" w:rsidP="0040102B">
      <w:pPr>
        <w:pStyle w:val="Prrafodelista"/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C77ABA">
        <w:rPr>
          <w:rFonts w:ascii="Calibri" w:hAnsi="Calibri" w:cs="Calibri"/>
          <w:sz w:val="24"/>
          <w:szCs w:val="24"/>
        </w:rPr>
        <w:t>593062 - 02 ELABORAR PROPUESTA TÉCNICA DEL SOFTWARE DE ACUERDO CON LAS ESPECIFICACIONES TÉCNICASDEFINIDAS</w:t>
      </w:r>
    </w:p>
    <w:p w14:paraId="5D888F49" w14:textId="77777777" w:rsidR="00C77ABA" w:rsidRPr="00F51763" w:rsidRDefault="00C77ABA" w:rsidP="0040102B">
      <w:pPr>
        <w:pStyle w:val="Prrafodelist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2F477666" w14:textId="54EAAC14" w:rsidR="00F51763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  <w:r w:rsidR="00BE7A54">
        <w:rPr>
          <w:rFonts w:ascii="Calibri" w:hAnsi="Calibri" w:cs="Calibri"/>
          <w:sz w:val="24"/>
          <w:szCs w:val="24"/>
        </w:rPr>
        <w:t>40 horas</w:t>
      </w:r>
    </w:p>
    <w:p w14:paraId="5D403FC1" w14:textId="77777777" w:rsidR="0040102B" w:rsidRDefault="0040102B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13049382" w14:textId="77777777" w:rsidR="0040102B" w:rsidRDefault="0040102B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397A442D" w14:textId="77777777" w:rsidR="0040102B" w:rsidRDefault="0040102B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77B6E47B" w14:textId="77777777" w:rsidR="0040102B" w:rsidRDefault="0040102B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410BADF0" w14:textId="77777777" w:rsidR="0040102B" w:rsidRDefault="0040102B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6D4706F0" w14:textId="77777777" w:rsidR="00C77ABA" w:rsidRPr="0040102B" w:rsidRDefault="00C77ABA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6395F881" w14:textId="0CF25195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1DA46D31" w14:textId="3ACCCC18" w:rsidR="00CE69A9" w:rsidRPr="009448E8" w:rsidRDefault="00CE69A9" w:rsidP="009448E8">
      <w:pPr>
        <w:spacing w:after="0" w:line="240" w:lineRule="auto"/>
        <w:rPr>
          <w:rFonts w:eastAsiaTheme="minorHAnsi" w:cs="Calibri"/>
          <w:sz w:val="24"/>
          <w:szCs w:val="24"/>
        </w:rPr>
      </w:pPr>
    </w:p>
    <w:p w14:paraId="25E7D0C9" w14:textId="235BCB60" w:rsidR="00C77ABA" w:rsidRPr="00C77ABA" w:rsidRDefault="00C77ABA" w:rsidP="00C77ABA">
      <w:pPr>
        <w:tabs>
          <w:tab w:val="left" w:pos="3828"/>
        </w:tabs>
        <w:spacing w:line="240" w:lineRule="auto"/>
        <w:jc w:val="both"/>
        <w:rPr>
          <w:rFonts w:cs="Calibri"/>
          <w:sz w:val="24"/>
          <w:szCs w:val="24"/>
          <w:lang w:val="es-MX"/>
        </w:rPr>
      </w:pPr>
      <w:r w:rsidRPr="00C77ABA">
        <w:rPr>
          <w:rFonts w:cs="Calibri"/>
          <w:sz w:val="24"/>
          <w:szCs w:val="24"/>
          <w:lang w:val="es-MX"/>
        </w:rPr>
        <w:t>Estimado aprendiz, en esta fase del proceso formativo usted desarrollará competencias orientadas al diseño de soluciones de software, partiendo de las especificaciones técnicas previamente definidas.</w:t>
      </w:r>
    </w:p>
    <w:p w14:paraId="71D5F579" w14:textId="1395F14D" w:rsidR="00C77ABA" w:rsidRPr="00C77ABA" w:rsidRDefault="00C77ABA" w:rsidP="00C77ABA">
      <w:pPr>
        <w:tabs>
          <w:tab w:val="left" w:pos="3828"/>
        </w:tabs>
        <w:spacing w:line="240" w:lineRule="auto"/>
        <w:jc w:val="both"/>
        <w:rPr>
          <w:rFonts w:cs="Calibri"/>
          <w:sz w:val="24"/>
          <w:szCs w:val="24"/>
          <w:lang w:val="es-MX"/>
        </w:rPr>
      </w:pPr>
      <w:r w:rsidRPr="00C77ABA">
        <w:rPr>
          <w:rFonts w:cs="Calibri"/>
          <w:sz w:val="24"/>
          <w:szCs w:val="24"/>
          <w:lang w:val="es-MX"/>
        </w:rPr>
        <w:t>Una vez identificado el problema y definidos los requerimientos del sistema, es necesario establecer cómo se construirá la solución. Esto implica seleccionar tecnologías adecuadas, definir la arquitectura del sistema, estructurar los componentes y representar gráficamente el funcionamiento del software.</w:t>
      </w:r>
    </w:p>
    <w:p w14:paraId="31C361E4" w14:textId="7A56DF20" w:rsidR="00C77ABA" w:rsidRPr="00C77ABA" w:rsidRDefault="00C77ABA" w:rsidP="00C77ABA">
      <w:pPr>
        <w:tabs>
          <w:tab w:val="left" w:pos="3828"/>
        </w:tabs>
        <w:spacing w:line="240" w:lineRule="auto"/>
        <w:jc w:val="both"/>
        <w:rPr>
          <w:rFonts w:cs="Calibri"/>
          <w:sz w:val="24"/>
          <w:szCs w:val="24"/>
          <w:lang w:val="es-MX"/>
        </w:rPr>
      </w:pPr>
      <w:r w:rsidRPr="00C77ABA">
        <w:rPr>
          <w:rFonts w:cs="Calibri"/>
          <w:sz w:val="24"/>
          <w:szCs w:val="24"/>
          <w:lang w:val="es-MX"/>
        </w:rPr>
        <w:t>A través de esta guía, el aprendiz aprenderá a construir una propuesta técnica que incluya arquitectura del sistema, selección de herramientas, diagramas y descripción de la solución, permitiendo transformar los requerimientos en un diseño claro y viable.</w:t>
      </w:r>
    </w:p>
    <w:p w14:paraId="04DB577D" w14:textId="2F8F311C" w:rsidR="009448E8" w:rsidRDefault="00C77ABA" w:rsidP="00C77ABA">
      <w:pPr>
        <w:tabs>
          <w:tab w:val="left" w:pos="3828"/>
        </w:tabs>
        <w:spacing w:line="240" w:lineRule="auto"/>
        <w:jc w:val="both"/>
        <w:rPr>
          <w:rFonts w:cs="Calibri"/>
          <w:b/>
          <w:sz w:val="24"/>
          <w:szCs w:val="24"/>
          <w:lang w:val="es-MX"/>
        </w:rPr>
      </w:pPr>
      <w:r w:rsidRPr="00C77ABA">
        <w:rPr>
          <w:rFonts w:cs="Calibri"/>
          <w:sz w:val="24"/>
          <w:szCs w:val="24"/>
          <w:lang w:val="es-MX"/>
        </w:rPr>
        <w:t xml:space="preserve">Se fortalecerán habilidades de análisis, toma de decisiones tecnológicas y comunicación técnica, fundamentales en el desarrollo de </w:t>
      </w:r>
      <w:proofErr w:type="gramStart"/>
      <w:r w:rsidRPr="00C77ABA">
        <w:rPr>
          <w:rFonts w:cs="Calibri"/>
          <w:sz w:val="24"/>
          <w:szCs w:val="24"/>
          <w:lang w:val="es-MX"/>
        </w:rPr>
        <w:t>software.</w:t>
      </w:r>
      <w:r w:rsidR="00BE7A54" w:rsidRPr="00BE7A54">
        <w:rPr>
          <w:rFonts w:cs="Calibri"/>
          <w:sz w:val="24"/>
          <w:szCs w:val="24"/>
          <w:lang w:val="es-MX"/>
        </w:rPr>
        <w:t>.</w:t>
      </w:r>
      <w:proofErr w:type="gramEnd"/>
    </w:p>
    <w:p w14:paraId="05E7627C" w14:textId="63E93677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t>3.  FORMULACIÓN DE LAS ACTIVIDADES DE APRENDIZAJE</w:t>
      </w:r>
    </w:p>
    <w:p w14:paraId="2E4F8F2E" w14:textId="77777777" w:rsidR="00C77ABA" w:rsidRPr="00C77ABA" w:rsidRDefault="00C77ABA" w:rsidP="00C77ABA">
      <w:pPr>
        <w:rPr>
          <w:rFonts w:cs="Calibri"/>
          <w:sz w:val="24"/>
          <w:szCs w:val="24"/>
        </w:rPr>
      </w:pPr>
      <w:r w:rsidRPr="00C77ABA">
        <w:rPr>
          <w:rFonts w:cs="Calibri"/>
          <w:sz w:val="24"/>
          <w:szCs w:val="24"/>
        </w:rPr>
        <w:t>En esta guía, el aprendiz desarrollará actividades orientadas a la construcción de una propuesta técnica de software basada en un caso previamente analizado.</w:t>
      </w:r>
    </w:p>
    <w:p w14:paraId="4D0289C5" w14:textId="56CBF8B0" w:rsidR="00BE7A54" w:rsidRPr="00C77ABA" w:rsidRDefault="00C77ABA" w:rsidP="00BE7A54">
      <w:pPr>
        <w:rPr>
          <w:rFonts w:cs="Calibri"/>
          <w:sz w:val="24"/>
          <w:szCs w:val="24"/>
        </w:rPr>
      </w:pPr>
      <w:r w:rsidRPr="00C77ABA">
        <w:rPr>
          <w:rFonts w:cs="Calibri"/>
          <w:sz w:val="24"/>
          <w:szCs w:val="24"/>
        </w:rPr>
        <w:t xml:space="preserve">Las actividades permitirán estructurar una solución tecnológica completa, definiendo arquitectura, tecnologías, componentes y representaciones gráficas del </w:t>
      </w:r>
      <w:proofErr w:type="gramStart"/>
      <w:r w:rsidRPr="00C77ABA">
        <w:rPr>
          <w:rFonts w:cs="Calibri"/>
          <w:sz w:val="24"/>
          <w:szCs w:val="24"/>
        </w:rPr>
        <w:t>sistema.</w:t>
      </w:r>
      <w:r w:rsidR="00BE7A54" w:rsidRPr="00824513">
        <w:rPr>
          <w:rFonts w:cs="Calibri"/>
          <w:sz w:val="24"/>
          <w:szCs w:val="24"/>
          <w:lang w:val="es-MX"/>
        </w:rPr>
        <w:t>.</w:t>
      </w:r>
      <w:proofErr w:type="gramEnd"/>
    </w:p>
    <w:p w14:paraId="7D9E4CD0" w14:textId="38847829" w:rsidR="00172F63" w:rsidRPr="00F51763" w:rsidRDefault="00FE7202" w:rsidP="00CC084F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F51763">
        <w:rPr>
          <w:rFonts w:cs="Calibri"/>
          <w:b/>
          <w:bCs/>
          <w:sz w:val="24"/>
          <w:szCs w:val="24"/>
          <w:lang w:val="es-MX"/>
        </w:rPr>
        <w:t xml:space="preserve">3.1 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>Actividades de refle</w:t>
      </w:r>
      <w:r w:rsidR="007553B0" w:rsidRPr="00F51763">
        <w:rPr>
          <w:rFonts w:cs="Calibri"/>
          <w:b/>
          <w:bCs/>
          <w:sz w:val="24"/>
          <w:szCs w:val="24"/>
          <w:lang w:val="es-MX"/>
        </w:rPr>
        <w:t>xi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>ón inicial</w:t>
      </w:r>
      <w:r w:rsidR="003630EC" w:rsidRPr="00F51763">
        <w:rPr>
          <w:rFonts w:cs="Calibri"/>
          <w:b/>
          <w:bCs/>
          <w:sz w:val="24"/>
          <w:szCs w:val="24"/>
          <w:lang w:val="es-MX"/>
        </w:rPr>
        <w:t>:</w:t>
      </w:r>
    </w:p>
    <w:p w14:paraId="6EEF632D" w14:textId="77777777" w:rsidR="00C77ABA" w:rsidRPr="00C77ABA" w:rsidRDefault="00C77ABA" w:rsidP="00C77ABA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C77ABA">
        <w:rPr>
          <w:rFonts w:eastAsia="Arial" w:cs="Calibri"/>
          <w:b/>
          <w:bCs/>
          <w:sz w:val="24"/>
          <w:szCs w:val="24"/>
        </w:rPr>
        <w:t>Descripción de la actividad:</w:t>
      </w:r>
    </w:p>
    <w:p w14:paraId="70BCB82B" w14:textId="77777777" w:rsidR="00C77ABA" w:rsidRP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El aprendiz reflexionará sobre la importancia de diseñar una solución antes de desarrollarla.</w:t>
      </w:r>
    </w:p>
    <w:p w14:paraId="12F24F85" w14:textId="77777777" w:rsid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Se plantea la siguiente situación:</w:t>
      </w:r>
    </w:p>
    <w:p w14:paraId="2B6C9E5E" w14:textId="77777777" w:rsidR="00C77ABA" w:rsidRP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</w:p>
    <w:p w14:paraId="74E16B91" w14:textId="77777777" w:rsid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“Dos desarrolladores reciben los mismos requerimientos, pero uno diseña la solución antes de programar y el otro empieza a codificar directamente.”</w:t>
      </w:r>
    </w:p>
    <w:p w14:paraId="1C417528" w14:textId="77777777" w:rsidR="00C77ABA" w:rsidRP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</w:p>
    <w:p w14:paraId="06E89A1B" w14:textId="77777777" w:rsidR="00C77ABA" w:rsidRP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A partir de esto, el aprendiz responderá:</w:t>
      </w:r>
    </w:p>
    <w:p w14:paraId="246CBE2D" w14:textId="77777777" w:rsidR="00C77ABA" w:rsidRPr="00C77ABA" w:rsidRDefault="00C77ABA">
      <w:pPr>
        <w:numPr>
          <w:ilvl w:val="0"/>
          <w:numId w:val="3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¿Qué ventajas tiene diseñar antes de programar? </w:t>
      </w:r>
    </w:p>
    <w:p w14:paraId="7AC878F2" w14:textId="77777777" w:rsidR="00C77ABA" w:rsidRPr="00C77ABA" w:rsidRDefault="00C77ABA">
      <w:pPr>
        <w:numPr>
          <w:ilvl w:val="0"/>
          <w:numId w:val="3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¿Qué problemas pueden surgir si no se define una arquitectura? </w:t>
      </w:r>
    </w:p>
    <w:p w14:paraId="77D4C962" w14:textId="77777777" w:rsidR="00C77ABA" w:rsidRPr="00C77ABA" w:rsidRDefault="00C77ABA">
      <w:pPr>
        <w:numPr>
          <w:ilvl w:val="0"/>
          <w:numId w:val="3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¿Cómo influye la elección de tecnologías en el proyecto? </w:t>
      </w:r>
    </w:p>
    <w:p w14:paraId="393E9CFA" w14:textId="77777777" w:rsidR="00C77ABA" w:rsidRPr="00C77ABA" w:rsidRDefault="00C77ABA">
      <w:pPr>
        <w:numPr>
          <w:ilvl w:val="0"/>
          <w:numId w:val="3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¿Qué elementos considera importantes en una propuesta técnica? </w:t>
      </w:r>
    </w:p>
    <w:p w14:paraId="472D18DF" w14:textId="28200685" w:rsidR="00EF5171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Se realizará socialización grupal.</w:t>
      </w:r>
    </w:p>
    <w:p w14:paraId="5387E2A0" w14:textId="77777777" w:rsidR="00EF5171" w:rsidRDefault="00EF5171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</w:p>
    <w:p w14:paraId="7848E20A" w14:textId="77777777" w:rsidR="00EF5171" w:rsidRDefault="00EF5171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</w:p>
    <w:p w14:paraId="6EC061EE" w14:textId="1F149F4F" w:rsidR="00EF5171" w:rsidRDefault="00EF5171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t xml:space="preserve">RTA: </w:t>
      </w:r>
    </w:p>
    <w:p w14:paraId="595285EA" w14:textId="7116BF1F" w:rsidR="00EF5171" w:rsidRDefault="00EF5171" w:rsidP="00EF5171">
      <w:pPr>
        <w:pStyle w:val="Prrafodelista"/>
        <w:numPr>
          <w:ilvl w:val="0"/>
          <w:numId w:val="21"/>
        </w:numPr>
        <w:spacing w:after="0" w:line="240" w:lineRule="auto"/>
        <w:rPr>
          <w:rFonts w:ascii="Calibri" w:eastAsia="Arial" w:hAnsi="Calibri" w:cs="Calibri"/>
          <w:bCs/>
          <w:sz w:val="24"/>
          <w:szCs w:val="24"/>
        </w:rPr>
      </w:pPr>
      <w:r w:rsidRPr="00EF5171">
        <w:rPr>
          <w:rFonts w:ascii="Calibri" w:eastAsia="Arial" w:hAnsi="Calibri" w:cs="Calibri"/>
          <w:bCs/>
          <w:sz w:val="24"/>
          <w:szCs w:val="24"/>
        </w:rPr>
        <w:lastRenderedPageBreak/>
        <w:t xml:space="preserve">Reduce </w:t>
      </w:r>
      <w:proofErr w:type="spellStart"/>
      <w:r w:rsidRPr="00EF5171">
        <w:rPr>
          <w:rFonts w:ascii="Calibri" w:eastAsia="Arial" w:hAnsi="Calibri" w:cs="Calibri"/>
          <w:bCs/>
          <w:sz w:val="24"/>
          <w:szCs w:val="24"/>
        </w:rPr>
        <w:t>erroes</w:t>
      </w:r>
      <w:proofErr w:type="spellEnd"/>
      <w:r w:rsidRPr="00EF5171">
        <w:rPr>
          <w:rFonts w:ascii="Calibri" w:eastAsia="Arial" w:hAnsi="Calibri" w:cs="Calibri"/>
          <w:bCs/>
          <w:sz w:val="24"/>
          <w:szCs w:val="24"/>
        </w:rPr>
        <w:t xml:space="preserve"> y retrabajo</w:t>
      </w:r>
      <w:r>
        <w:rPr>
          <w:rFonts w:ascii="Calibri" w:eastAsia="Arial" w:hAnsi="Calibri" w:cs="Calibri"/>
          <w:bCs/>
          <w:sz w:val="24"/>
          <w:szCs w:val="24"/>
        </w:rPr>
        <w:t xml:space="preserve">, ahorra tiempo durante el desarrollo, permite organizar mejor el </w:t>
      </w:r>
      <w:proofErr w:type="gramStart"/>
      <w:r>
        <w:rPr>
          <w:rFonts w:ascii="Calibri" w:eastAsia="Arial" w:hAnsi="Calibri" w:cs="Calibri"/>
          <w:bCs/>
          <w:sz w:val="24"/>
          <w:szCs w:val="24"/>
        </w:rPr>
        <w:t>sistema ,</w:t>
      </w:r>
      <w:proofErr w:type="gramEnd"/>
      <w:r>
        <w:rPr>
          <w:rFonts w:ascii="Calibri" w:eastAsia="Arial" w:hAnsi="Calibri" w:cs="Calibri"/>
          <w:bCs/>
          <w:sz w:val="24"/>
          <w:szCs w:val="24"/>
        </w:rPr>
        <w:t xml:space="preserve"> </w:t>
      </w:r>
      <w:proofErr w:type="spellStart"/>
      <w:r>
        <w:rPr>
          <w:rFonts w:ascii="Calibri" w:eastAsia="Arial" w:hAnsi="Calibri" w:cs="Calibri"/>
          <w:bCs/>
          <w:sz w:val="24"/>
          <w:szCs w:val="24"/>
        </w:rPr>
        <w:t>facilitala</w:t>
      </w:r>
      <w:proofErr w:type="spellEnd"/>
      <w:r>
        <w:rPr>
          <w:rFonts w:ascii="Calibri" w:eastAsia="Arial" w:hAnsi="Calibri" w:cs="Calibri"/>
          <w:bCs/>
          <w:sz w:val="24"/>
          <w:szCs w:val="24"/>
        </w:rPr>
        <w:t xml:space="preserve"> comprensión de los requisitos, mejora la calidad y el mantenimiento del software, ayuda a  planificar tiempos.</w:t>
      </w:r>
    </w:p>
    <w:p w14:paraId="23386DC2" w14:textId="7E5C1A5D" w:rsidR="00EF5171" w:rsidRDefault="00EF5171" w:rsidP="00EF5171">
      <w:pPr>
        <w:pStyle w:val="Prrafodelista"/>
        <w:numPr>
          <w:ilvl w:val="0"/>
          <w:numId w:val="21"/>
        </w:numPr>
        <w:spacing w:after="0" w:line="240" w:lineRule="auto"/>
        <w:rPr>
          <w:rFonts w:ascii="Calibri" w:eastAsia="Arial" w:hAnsi="Calibri" w:cs="Calibri"/>
          <w:bCs/>
          <w:sz w:val="24"/>
          <w:szCs w:val="24"/>
        </w:rPr>
      </w:pPr>
      <w:r>
        <w:rPr>
          <w:rFonts w:ascii="Calibri" w:eastAsia="Arial" w:hAnsi="Calibri" w:cs="Calibri"/>
          <w:bCs/>
          <w:sz w:val="24"/>
          <w:szCs w:val="24"/>
        </w:rPr>
        <w:t xml:space="preserve">El código es desorganizado y difícil de </w:t>
      </w:r>
      <w:proofErr w:type="gramStart"/>
      <w:r>
        <w:rPr>
          <w:rFonts w:ascii="Calibri" w:eastAsia="Arial" w:hAnsi="Calibri" w:cs="Calibri"/>
          <w:bCs/>
          <w:sz w:val="24"/>
          <w:szCs w:val="24"/>
        </w:rPr>
        <w:t>mantener,  problemas</w:t>
      </w:r>
      <w:proofErr w:type="gramEnd"/>
      <w:r>
        <w:rPr>
          <w:rFonts w:ascii="Calibri" w:eastAsia="Arial" w:hAnsi="Calibri" w:cs="Calibri"/>
          <w:bCs/>
          <w:sz w:val="24"/>
          <w:szCs w:val="24"/>
        </w:rPr>
        <w:t xml:space="preserve"> con el rendimiento y la seguridad, mayor tiempo de costo y </w:t>
      </w:r>
      <w:proofErr w:type="spellStart"/>
      <w:r>
        <w:rPr>
          <w:rFonts w:ascii="Calibri" w:eastAsia="Arial" w:hAnsi="Calibri" w:cs="Calibri"/>
          <w:bCs/>
          <w:sz w:val="24"/>
          <w:szCs w:val="24"/>
        </w:rPr>
        <w:t>desarrollo,mala</w:t>
      </w:r>
      <w:proofErr w:type="spellEnd"/>
      <w:r>
        <w:rPr>
          <w:rFonts w:ascii="Calibri" w:eastAsia="Arial" w:hAnsi="Calibri" w:cs="Calibri"/>
          <w:bCs/>
          <w:sz w:val="24"/>
          <w:szCs w:val="24"/>
        </w:rPr>
        <w:t xml:space="preserve"> comunicación entre </w:t>
      </w:r>
      <w:proofErr w:type="spellStart"/>
      <w:r>
        <w:rPr>
          <w:rFonts w:ascii="Calibri" w:eastAsia="Arial" w:hAnsi="Calibri" w:cs="Calibri"/>
          <w:bCs/>
          <w:sz w:val="24"/>
          <w:szCs w:val="24"/>
        </w:rPr>
        <w:t>intregantes</w:t>
      </w:r>
      <w:proofErr w:type="spellEnd"/>
      <w:r>
        <w:rPr>
          <w:rFonts w:ascii="Calibri" w:eastAsia="Arial" w:hAnsi="Calibri" w:cs="Calibri"/>
          <w:bCs/>
          <w:sz w:val="24"/>
          <w:szCs w:val="24"/>
        </w:rPr>
        <w:t>, rehacer partes del sistema durante el proyecto</w:t>
      </w:r>
      <w:r w:rsidR="00FD1AFB">
        <w:rPr>
          <w:rFonts w:ascii="Calibri" w:eastAsia="Arial" w:hAnsi="Calibri" w:cs="Calibri"/>
          <w:bCs/>
          <w:sz w:val="24"/>
          <w:szCs w:val="24"/>
        </w:rPr>
        <w:t>.</w:t>
      </w:r>
    </w:p>
    <w:p w14:paraId="03884F76" w14:textId="01ED0EC4" w:rsidR="00EF5171" w:rsidRDefault="00FD1AFB" w:rsidP="00EF5171">
      <w:pPr>
        <w:pStyle w:val="Prrafodelista"/>
        <w:numPr>
          <w:ilvl w:val="0"/>
          <w:numId w:val="21"/>
        </w:numPr>
        <w:spacing w:after="0" w:line="240" w:lineRule="auto"/>
        <w:rPr>
          <w:rFonts w:ascii="Calibri" w:eastAsia="Arial" w:hAnsi="Calibri" w:cs="Calibri"/>
          <w:bCs/>
          <w:sz w:val="24"/>
          <w:szCs w:val="24"/>
        </w:rPr>
      </w:pPr>
      <w:r>
        <w:rPr>
          <w:rFonts w:ascii="Calibri" w:eastAsia="Arial" w:hAnsi="Calibri" w:cs="Calibri"/>
          <w:bCs/>
          <w:sz w:val="24"/>
          <w:szCs w:val="24"/>
        </w:rPr>
        <w:t xml:space="preserve">Rendimiento con </w:t>
      </w:r>
      <w:proofErr w:type="spellStart"/>
      <w:r>
        <w:rPr>
          <w:rFonts w:ascii="Calibri" w:eastAsia="Arial" w:hAnsi="Calibri" w:cs="Calibri"/>
          <w:bCs/>
          <w:sz w:val="24"/>
          <w:szCs w:val="24"/>
        </w:rPr>
        <w:t>tegnologias</w:t>
      </w:r>
      <w:proofErr w:type="spellEnd"/>
      <w:r>
        <w:rPr>
          <w:rFonts w:ascii="Calibri" w:eastAsia="Arial" w:hAnsi="Calibri" w:cs="Calibri"/>
          <w:bCs/>
          <w:sz w:val="24"/>
          <w:szCs w:val="24"/>
        </w:rPr>
        <w:t xml:space="preserve"> </w:t>
      </w:r>
      <w:proofErr w:type="spellStart"/>
      <w:r>
        <w:rPr>
          <w:rFonts w:ascii="Calibri" w:eastAsia="Arial" w:hAnsi="Calibri" w:cs="Calibri"/>
          <w:bCs/>
          <w:sz w:val="24"/>
          <w:szCs w:val="24"/>
        </w:rPr>
        <w:t>mas</w:t>
      </w:r>
      <w:proofErr w:type="spellEnd"/>
      <w:r>
        <w:rPr>
          <w:rFonts w:ascii="Calibri" w:eastAsia="Arial" w:hAnsi="Calibri" w:cs="Calibri"/>
          <w:bCs/>
          <w:sz w:val="24"/>
          <w:szCs w:val="24"/>
        </w:rPr>
        <w:t xml:space="preserve"> rápidas y eficientes, herramientas </w:t>
      </w:r>
      <w:proofErr w:type="spellStart"/>
      <w:r>
        <w:rPr>
          <w:rFonts w:ascii="Calibri" w:eastAsia="Arial" w:hAnsi="Calibri" w:cs="Calibri"/>
          <w:bCs/>
          <w:sz w:val="24"/>
          <w:szCs w:val="24"/>
        </w:rPr>
        <w:t>ma</w:t>
      </w:r>
      <w:proofErr w:type="spellEnd"/>
      <w:r>
        <w:rPr>
          <w:rFonts w:ascii="Calibri" w:eastAsia="Arial" w:hAnsi="Calibri" w:cs="Calibri"/>
          <w:bCs/>
          <w:sz w:val="24"/>
          <w:szCs w:val="24"/>
        </w:rPr>
        <w:t xml:space="preserve"> seguras mecanismos de protección, </w:t>
      </w:r>
      <w:proofErr w:type="spellStart"/>
      <w:r>
        <w:rPr>
          <w:rFonts w:ascii="Calibri" w:eastAsia="Arial" w:hAnsi="Calibri" w:cs="Calibri"/>
          <w:bCs/>
          <w:sz w:val="24"/>
          <w:szCs w:val="24"/>
        </w:rPr>
        <w:t>mas</w:t>
      </w:r>
      <w:proofErr w:type="spellEnd"/>
      <w:r>
        <w:rPr>
          <w:rFonts w:ascii="Calibri" w:eastAsia="Arial" w:hAnsi="Calibri" w:cs="Calibri"/>
          <w:bCs/>
          <w:sz w:val="24"/>
          <w:szCs w:val="24"/>
        </w:rPr>
        <w:t xml:space="preserve"> documentación y soporte.</w:t>
      </w:r>
    </w:p>
    <w:p w14:paraId="78778513" w14:textId="711E827C" w:rsidR="00FD1AFB" w:rsidRPr="00FD1AFB" w:rsidRDefault="00FD1AFB" w:rsidP="00FD1AFB">
      <w:pPr>
        <w:pStyle w:val="Prrafodelista"/>
        <w:numPr>
          <w:ilvl w:val="0"/>
          <w:numId w:val="21"/>
        </w:numPr>
        <w:spacing w:after="0" w:line="240" w:lineRule="auto"/>
        <w:rPr>
          <w:rFonts w:ascii="Calibri" w:eastAsia="Arial" w:hAnsi="Calibri" w:cs="Calibri"/>
          <w:bCs/>
          <w:sz w:val="24"/>
          <w:szCs w:val="24"/>
        </w:rPr>
      </w:pPr>
      <w:proofErr w:type="spellStart"/>
      <w:r>
        <w:rPr>
          <w:rFonts w:ascii="Calibri" w:eastAsia="Arial" w:hAnsi="Calibri" w:cs="Calibri"/>
          <w:bCs/>
          <w:sz w:val="24"/>
          <w:szCs w:val="24"/>
        </w:rPr>
        <w:t>Descripcion</w:t>
      </w:r>
      <w:proofErr w:type="spellEnd"/>
      <w:r>
        <w:rPr>
          <w:rFonts w:ascii="Calibri" w:eastAsia="Arial" w:hAnsi="Calibri" w:cs="Calibri"/>
          <w:bCs/>
          <w:sz w:val="24"/>
          <w:szCs w:val="24"/>
        </w:rPr>
        <w:t>, alcance, objetivo, requisitos, arquitectura, herramientas o tecnologías a utilizar cronograma, riesgos y limitaciones.</w:t>
      </w:r>
    </w:p>
    <w:p w14:paraId="03C9EF43" w14:textId="77777777" w:rsidR="00C77ABA" w:rsidRPr="00C77ABA" w:rsidRDefault="00000000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pict w14:anchorId="0A6C11B1">
          <v:rect id="_x0000_i1025" style="width:0;height:1.5pt" o:hralign="center" o:hrstd="t" o:hr="t" fillcolor="#a0a0a0" stroked="f"/>
        </w:pict>
      </w:r>
    </w:p>
    <w:p w14:paraId="2F8595BE" w14:textId="08301564" w:rsidR="00C77ABA" w:rsidRPr="00C77ABA" w:rsidRDefault="00C77ABA" w:rsidP="00C77ABA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C77ABA">
        <w:rPr>
          <w:rFonts w:eastAsia="Arial" w:cs="Calibri"/>
          <w:b/>
          <w:bCs/>
          <w:sz w:val="24"/>
          <w:szCs w:val="24"/>
        </w:rPr>
        <w:t>Duración:</w:t>
      </w:r>
      <w:r>
        <w:rPr>
          <w:rFonts w:eastAsia="Arial" w:cs="Calibri"/>
          <w:b/>
          <w:bCs/>
          <w:sz w:val="24"/>
          <w:szCs w:val="24"/>
        </w:rPr>
        <w:t xml:space="preserve"> </w:t>
      </w:r>
      <w:r w:rsidRPr="00C77ABA">
        <w:rPr>
          <w:rFonts w:eastAsia="Arial" w:cs="Calibri"/>
          <w:b/>
          <w:bCs/>
          <w:sz w:val="24"/>
          <w:szCs w:val="24"/>
        </w:rPr>
        <w:t>4 horas</w:t>
      </w:r>
    </w:p>
    <w:p w14:paraId="0123A3CF" w14:textId="77777777" w:rsidR="0040102B" w:rsidRPr="0040102B" w:rsidRDefault="0040102B" w:rsidP="00BE7A54">
      <w:pPr>
        <w:spacing w:after="0" w:line="240" w:lineRule="auto"/>
        <w:rPr>
          <w:rFonts w:eastAsia="Arial" w:cs="Calibri"/>
          <w:bCs/>
          <w:sz w:val="24"/>
          <w:szCs w:val="24"/>
        </w:rPr>
      </w:pPr>
    </w:p>
    <w:p w14:paraId="28E1A594" w14:textId="2130B380" w:rsidR="00451A05" w:rsidRPr="00F51763" w:rsidRDefault="00FE7202" w:rsidP="00451A05">
      <w:pPr>
        <w:pStyle w:val="Default"/>
        <w:spacing w:line="360" w:lineRule="auto"/>
        <w:jc w:val="both"/>
        <w:rPr>
          <w:rFonts w:ascii="Calibri" w:hAnsi="Calibri" w:cs="Calibri"/>
          <w:b/>
          <w:bCs/>
        </w:rPr>
      </w:pPr>
      <w:r w:rsidRPr="00F51763">
        <w:rPr>
          <w:rFonts w:ascii="Calibri" w:hAnsi="Calibri" w:cs="Calibri"/>
          <w:b/>
          <w:bCs/>
        </w:rPr>
        <w:t xml:space="preserve">3.2 </w:t>
      </w:r>
      <w:r w:rsidR="00451A05" w:rsidRPr="00F51763">
        <w:rPr>
          <w:rFonts w:ascii="Calibri" w:hAnsi="Calibri" w:cs="Calibri"/>
          <w:b/>
          <w:bCs/>
        </w:rPr>
        <w:t xml:space="preserve">Actividades de </w:t>
      </w:r>
      <w:r w:rsidR="00BA649D" w:rsidRPr="00F51763">
        <w:rPr>
          <w:rFonts w:ascii="Calibri" w:hAnsi="Calibri" w:cs="Calibri"/>
          <w:b/>
          <w:bCs/>
        </w:rPr>
        <w:t xml:space="preserve">contextualización e identificación de </w:t>
      </w:r>
      <w:r w:rsidR="0E399CB2" w:rsidRPr="00F51763">
        <w:rPr>
          <w:rFonts w:ascii="Calibri" w:hAnsi="Calibri" w:cs="Calibri"/>
          <w:b/>
          <w:bCs/>
        </w:rPr>
        <w:t>conocimientos</w:t>
      </w:r>
      <w:r w:rsidR="00BA649D" w:rsidRPr="00F51763">
        <w:rPr>
          <w:rFonts w:ascii="Calibri" w:hAnsi="Calibri" w:cs="Calibri"/>
          <w:b/>
          <w:bCs/>
        </w:rPr>
        <w:t xml:space="preserve"> necesarios para el aprendizaje:</w:t>
      </w:r>
    </w:p>
    <w:p w14:paraId="231AB9C4" w14:textId="77777777" w:rsidR="00C77ABA" w:rsidRPr="00C77ABA" w:rsidRDefault="00C77ABA" w:rsidP="00C77ABA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C77ABA">
        <w:rPr>
          <w:rFonts w:eastAsia="Arial" w:cs="Calibri"/>
          <w:b/>
          <w:bCs/>
          <w:sz w:val="24"/>
          <w:szCs w:val="24"/>
        </w:rPr>
        <w:t>Descripción de la actividad:</w:t>
      </w:r>
    </w:p>
    <w:p w14:paraId="53554AE6" w14:textId="77777777" w:rsidR="00C77ABA" w:rsidRP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El aprendiz investigará los conceptos fundamentales relacionados con el diseño de software y la representación de sistemas mediante </w:t>
      </w:r>
      <w:r w:rsidRPr="00C77ABA">
        <w:rPr>
          <w:rFonts w:eastAsia="Arial" w:cs="Calibri"/>
          <w:b/>
          <w:bCs/>
          <w:sz w:val="24"/>
          <w:szCs w:val="24"/>
        </w:rPr>
        <w:t>UML (Lenguaje Unificado de Modelado)</w:t>
      </w:r>
      <w:r w:rsidRPr="00C77ABA">
        <w:rPr>
          <w:rFonts w:eastAsia="Arial" w:cs="Calibri"/>
          <w:bCs/>
          <w:sz w:val="24"/>
          <w:szCs w:val="24"/>
        </w:rPr>
        <w:t>, como base para la elaboración de propuestas técnicas.</w:t>
      </w:r>
    </w:p>
    <w:p w14:paraId="0A274A53" w14:textId="77777777" w:rsidR="00C77ABA" w:rsidRPr="00C77ABA" w:rsidRDefault="00000000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pict w14:anchorId="640D7166">
          <v:rect id="_x0000_i1026" style="width:0;height:1.5pt" o:hralign="center" o:hrstd="t" o:hr="t" fillcolor="#a0a0a0" stroked="f"/>
        </w:pict>
      </w:r>
    </w:p>
    <w:p w14:paraId="205B13CB" w14:textId="00B7E6E9" w:rsidR="00C77ABA" w:rsidRPr="00C77ABA" w:rsidRDefault="00C77ABA" w:rsidP="00C77ABA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C77ABA">
        <w:rPr>
          <w:rFonts w:eastAsia="Arial" w:cs="Calibri"/>
          <w:b/>
          <w:bCs/>
          <w:sz w:val="24"/>
          <w:szCs w:val="24"/>
        </w:rPr>
        <w:t>1. Arquitectura de software</w:t>
      </w:r>
    </w:p>
    <w:p w14:paraId="61130AB7" w14:textId="77777777" w:rsidR="00C77ABA" w:rsidRPr="00C77ABA" w:rsidRDefault="00C77ABA">
      <w:pPr>
        <w:numPr>
          <w:ilvl w:val="0"/>
          <w:numId w:val="4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¿Qué es arquitectura de software? </w:t>
      </w:r>
    </w:p>
    <w:p w14:paraId="328F029F" w14:textId="77777777" w:rsidR="00C77ABA" w:rsidRPr="00C77ABA" w:rsidRDefault="00C77ABA">
      <w:pPr>
        <w:numPr>
          <w:ilvl w:val="0"/>
          <w:numId w:val="4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Tipos: </w:t>
      </w:r>
    </w:p>
    <w:p w14:paraId="33645612" w14:textId="77777777" w:rsidR="00C77ABA" w:rsidRPr="00C77ABA" w:rsidRDefault="00C77ABA">
      <w:pPr>
        <w:numPr>
          <w:ilvl w:val="1"/>
          <w:numId w:val="4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Cliente-servidor </w:t>
      </w:r>
    </w:p>
    <w:p w14:paraId="2B46AEE2" w14:textId="77777777" w:rsidR="00C77ABA" w:rsidRDefault="00C77ABA">
      <w:pPr>
        <w:numPr>
          <w:ilvl w:val="1"/>
          <w:numId w:val="4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Monolítica </w:t>
      </w:r>
    </w:p>
    <w:p w14:paraId="60589A04" w14:textId="382B56C7" w:rsidR="000333A0" w:rsidRDefault="000333A0">
      <w:pPr>
        <w:numPr>
          <w:ilvl w:val="1"/>
          <w:numId w:val="4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0333A0">
        <w:rPr>
          <w:rFonts w:eastAsia="Arial" w:cs="Calibri"/>
          <w:bCs/>
          <w:sz w:val="24"/>
          <w:szCs w:val="24"/>
        </w:rPr>
        <w:t>Arquitectura en capas</w:t>
      </w:r>
    </w:p>
    <w:p w14:paraId="67A0A7EB" w14:textId="43F20EB7" w:rsidR="000333A0" w:rsidRDefault="000333A0">
      <w:pPr>
        <w:numPr>
          <w:ilvl w:val="1"/>
          <w:numId w:val="4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0333A0">
        <w:rPr>
          <w:rFonts w:eastAsia="Arial" w:cs="Calibri"/>
          <w:bCs/>
          <w:sz w:val="24"/>
          <w:szCs w:val="24"/>
        </w:rPr>
        <w:t>Microservicios</w:t>
      </w:r>
      <w:r>
        <w:rPr>
          <w:rFonts w:eastAsia="Arial" w:cs="Calibri"/>
          <w:bCs/>
          <w:sz w:val="24"/>
          <w:szCs w:val="24"/>
        </w:rPr>
        <w:t>.</w:t>
      </w:r>
    </w:p>
    <w:p w14:paraId="7038859E" w14:textId="77777777" w:rsidR="009720BC" w:rsidRPr="00C77ABA" w:rsidRDefault="009720BC" w:rsidP="009720BC">
      <w:pPr>
        <w:spacing w:after="0" w:line="240" w:lineRule="auto"/>
        <w:rPr>
          <w:rFonts w:eastAsia="Arial" w:cs="Calibri"/>
          <w:bCs/>
          <w:sz w:val="24"/>
          <w:szCs w:val="24"/>
        </w:rPr>
      </w:pPr>
    </w:p>
    <w:p w14:paraId="3CA300D2" w14:textId="77777777" w:rsidR="009720BC" w:rsidRDefault="005B4C17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t xml:space="preserve">RTA: </w:t>
      </w:r>
    </w:p>
    <w:p w14:paraId="37BF1DD6" w14:textId="49221C43" w:rsidR="005B4C17" w:rsidRDefault="005B4C17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5B4C17">
        <w:rPr>
          <w:rFonts w:eastAsia="Arial" w:cs="Calibri"/>
          <w:bCs/>
          <w:sz w:val="24"/>
          <w:szCs w:val="24"/>
        </w:rPr>
        <w:t>La arquitectura de software es la forma en que se organiza un sistema. Define sus partes principales, cómo se conectan y cómo trabajan juntas.</w:t>
      </w:r>
    </w:p>
    <w:p w14:paraId="5B8759DD" w14:textId="77777777" w:rsidR="005B4C17" w:rsidRDefault="005B4C17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</w:p>
    <w:p w14:paraId="0CE07BB2" w14:textId="3D306DCD" w:rsidR="005B4C17" w:rsidRDefault="005B4C17" w:rsidP="005B4C17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Cliente-servidor</w:t>
      </w:r>
      <w:r>
        <w:rPr>
          <w:rFonts w:eastAsia="Arial" w:cs="Calibri"/>
          <w:bCs/>
          <w:sz w:val="24"/>
          <w:szCs w:val="24"/>
        </w:rPr>
        <w:t>:</w:t>
      </w:r>
    </w:p>
    <w:p w14:paraId="306D5460" w14:textId="120DEADE" w:rsidR="009720BC" w:rsidRPr="009720BC" w:rsidRDefault="009720BC" w:rsidP="009720BC">
      <w:pPr>
        <w:spacing w:after="0" w:line="240" w:lineRule="auto"/>
        <w:ind w:left="708"/>
        <w:rPr>
          <w:rFonts w:eastAsia="Arial" w:cs="Calibri"/>
          <w:bCs/>
          <w:sz w:val="24"/>
          <w:szCs w:val="24"/>
        </w:rPr>
      </w:pPr>
      <w:r w:rsidRPr="009720BC">
        <w:rPr>
          <w:rFonts w:eastAsia="Arial" w:cs="Calibri"/>
          <w:bCs/>
          <w:sz w:val="24"/>
          <w:szCs w:val="24"/>
        </w:rPr>
        <w:t>Hay dos partes principales:</w:t>
      </w:r>
    </w:p>
    <w:p w14:paraId="6D4AB7A5" w14:textId="77777777" w:rsidR="009720BC" w:rsidRPr="009720BC" w:rsidRDefault="009720BC" w:rsidP="009720BC">
      <w:pPr>
        <w:spacing w:after="0" w:line="240" w:lineRule="auto"/>
        <w:ind w:left="1416"/>
        <w:rPr>
          <w:rFonts w:eastAsia="Arial" w:cs="Calibri"/>
          <w:bCs/>
          <w:sz w:val="24"/>
          <w:szCs w:val="24"/>
        </w:rPr>
      </w:pPr>
      <w:r w:rsidRPr="009720BC">
        <w:rPr>
          <w:rFonts w:eastAsia="Arial" w:cs="Calibri"/>
          <w:bCs/>
          <w:sz w:val="24"/>
          <w:szCs w:val="24"/>
        </w:rPr>
        <w:t>Cliente: quien solicita información (navegador o aplicación).</w:t>
      </w:r>
    </w:p>
    <w:p w14:paraId="037386F8" w14:textId="020D8A3A" w:rsidR="009720BC" w:rsidRPr="00C77ABA" w:rsidRDefault="009720BC" w:rsidP="009720BC">
      <w:pPr>
        <w:spacing w:after="0" w:line="240" w:lineRule="auto"/>
        <w:ind w:left="1416"/>
        <w:rPr>
          <w:rFonts w:eastAsia="Arial" w:cs="Calibri"/>
          <w:bCs/>
          <w:sz w:val="24"/>
          <w:szCs w:val="24"/>
        </w:rPr>
      </w:pPr>
      <w:r w:rsidRPr="009720BC">
        <w:rPr>
          <w:rFonts w:eastAsia="Arial" w:cs="Calibri"/>
          <w:bCs/>
          <w:sz w:val="24"/>
          <w:szCs w:val="24"/>
        </w:rPr>
        <w:t>Servidor: quien procesa la solicitud y responde.</w:t>
      </w:r>
    </w:p>
    <w:p w14:paraId="7270E728" w14:textId="28439F60" w:rsidR="009720BC" w:rsidRDefault="005B4C17" w:rsidP="009720BC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Monolítica</w:t>
      </w:r>
      <w:r>
        <w:rPr>
          <w:rFonts w:eastAsia="Arial" w:cs="Calibri"/>
          <w:bCs/>
          <w:sz w:val="24"/>
          <w:szCs w:val="24"/>
        </w:rPr>
        <w:t>:</w:t>
      </w:r>
    </w:p>
    <w:p w14:paraId="6370CECC" w14:textId="44FFE6BC" w:rsidR="009720BC" w:rsidRPr="009720BC" w:rsidRDefault="005B4C17" w:rsidP="009720BC">
      <w:pPr>
        <w:spacing w:after="0" w:line="240" w:lineRule="auto"/>
        <w:ind w:left="708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 </w:t>
      </w:r>
      <w:r w:rsidR="009720BC" w:rsidRPr="009720BC">
        <w:rPr>
          <w:rFonts w:eastAsia="Arial" w:cs="Calibri"/>
          <w:bCs/>
          <w:sz w:val="24"/>
          <w:szCs w:val="24"/>
        </w:rPr>
        <w:t>Todo el sistema está unido en una sola aplicación.</w:t>
      </w:r>
    </w:p>
    <w:p w14:paraId="79BA5474" w14:textId="77777777" w:rsidR="009720BC" w:rsidRPr="009720BC" w:rsidRDefault="009720BC" w:rsidP="009720BC">
      <w:pPr>
        <w:spacing w:after="0" w:line="240" w:lineRule="auto"/>
        <w:ind w:left="1416"/>
        <w:rPr>
          <w:rFonts w:eastAsia="Arial" w:cs="Calibri"/>
          <w:bCs/>
          <w:sz w:val="24"/>
          <w:szCs w:val="24"/>
        </w:rPr>
      </w:pPr>
      <w:r w:rsidRPr="009720BC">
        <w:rPr>
          <w:rFonts w:eastAsia="Arial" w:cs="Calibri"/>
          <w:bCs/>
          <w:sz w:val="24"/>
          <w:szCs w:val="24"/>
        </w:rPr>
        <w:t>Ventaja: sencilla para proyectos pequeños.</w:t>
      </w:r>
    </w:p>
    <w:p w14:paraId="29E173BE" w14:textId="546340E5" w:rsidR="009720BC" w:rsidRDefault="009720BC" w:rsidP="009720BC">
      <w:pPr>
        <w:spacing w:after="0" w:line="240" w:lineRule="auto"/>
        <w:ind w:left="1416"/>
        <w:rPr>
          <w:rFonts w:eastAsia="Arial" w:cs="Calibri"/>
          <w:bCs/>
          <w:sz w:val="24"/>
          <w:szCs w:val="24"/>
        </w:rPr>
      </w:pPr>
      <w:r w:rsidRPr="009720BC">
        <w:rPr>
          <w:rFonts w:eastAsia="Arial" w:cs="Calibri"/>
          <w:bCs/>
          <w:sz w:val="24"/>
          <w:szCs w:val="24"/>
        </w:rPr>
        <w:t>Desventaja: cuando crece, es más difícil de mantener.</w:t>
      </w:r>
    </w:p>
    <w:p w14:paraId="43CE42EE" w14:textId="77777777" w:rsidR="009720BC" w:rsidRDefault="009720BC" w:rsidP="009720BC">
      <w:pPr>
        <w:spacing w:after="0" w:line="240" w:lineRule="auto"/>
        <w:ind w:left="1416"/>
        <w:rPr>
          <w:rFonts w:eastAsia="Arial" w:cs="Calibri"/>
          <w:bCs/>
          <w:sz w:val="24"/>
          <w:szCs w:val="24"/>
        </w:rPr>
      </w:pPr>
    </w:p>
    <w:p w14:paraId="6E5E0FD1" w14:textId="2991B3E5" w:rsidR="005B4C17" w:rsidRDefault="005B4C17" w:rsidP="005B4C17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0333A0">
        <w:rPr>
          <w:rFonts w:eastAsia="Arial" w:cs="Calibri"/>
          <w:bCs/>
          <w:sz w:val="24"/>
          <w:szCs w:val="24"/>
        </w:rPr>
        <w:lastRenderedPageBreak/>
        <w:t>Arquitectura en capas</w:t>
      </w:r>
      <w:r>
        <w:rPr>
          <w:rFonts w:eastAsia="Arial" w:cs="Calibri"/>
          <w:bCs/>
          <w:sz w:val="24"/>
          <w:szCs w:val="24"/>
        </w:rPr>
        <w:t>:</w:t>
      </w:r>
    </w:p>
    <w:p w14:paraId="4800ECD3" w14:textId="6AA59053" w:rsidR="005B4C17" w:rsidRPr="005B4C17" w:rsidRDefault="005B4C17" w:rsidP="009720BC">
      <w:pPr>
        <w:spacing w:after="0" w:line="240" w:lineRule="auto"/>
        <w:ind w:left="708"/>
        <w:jc w:val="both"/>
        <w:rPr>
          <w:rFonts w:eastAsia="Arial" w:cs="Calibri"/>
          <w:bCs/>
          <w:sz w:val="24"/>
          <w:szCs w:val="24"/>
        </w:rPr>
      </w:pPr>
      <w:r w:rsidRPr="005B4C17">
        <w:rPr>
          <w:rFonts w:eastAsia="Arial" w:cs="Calibri"/>
          <w:bCs/>
          <w:sz w:val="24"/>
          <w:szCs w:val="24"/>
        </w:rPr>
        <w:t>Organiza el sistema en niveles.</w:t>
      </w:r>
    </w:p>
    <w:p w14:paraId="668A2833" w14:textId="77777777" w:rsidR="005B4C17" w:rsidRPr="005B4C17" w:rsidRDefault="005B4C17" w:rsidP="009720BC">
      <w:pPr>
        <w:spacing w:after="0" w:line="240" w:lineRule="auto"/>
        <w:ind w:left="1416"/>
        <w:jc w:val="both"/>
        <w:rPr>
          <w:rFonts w:eastAsia="Arial" w:cs="Calibri"/>
          <w:bCs/>
          <w:sz w:val="24"/>
          <w:szCs w:val="24"/>
        </w:rPr>
      </w:pPr>
      <w:r w:rsidRPr="005B4C17">
        <w:rPr>
          <w:rFonts w:eastAsia="Arial" w:cs="Calibri"/>
          <w:bCs/>
          <w:sz w:val="24"/>
          <w:szCs w:val="24"/>
        </w:rPr>
        <w:t>Presentación: lo que ve el usuario.</w:t>
      </w:r>
    </w:p>
    <w:p w14:paraId="5D352CA7" w14:textId="77777777" w:rsidR="005B4C17" w:rsidRPr="005B4C17" w:rsidRDefault="005B4C17" w:rsidP="009720BC">
      <w:pPr>
        <w:spacing w:after="0" w:line="240" w:lineRule="auto"/>
        <w:ind w:left="1416"/>
        <w:jc w:val="both"/>
        <w:rPr>
          <w:rFonts w:eastAsia="Arial" w:cs="Calibri"/>
          <w:bCs/>
          <w:sz w:val="24"/>
          <w:szCs w:val="24"/>
        </w:rPr>
      </w:pPr>
      <w:r w:rsidRPr="005B4C17">
        <w:rPr>
          <w:rFonts w:eastAsia="Arial" w:cs="Calibri"/>
          <w:bCs/>
          <w:sz w:val="24"/>
          <w:szCs w:val="24"/>
        </w:rPr>
        <w:t>Lógica de negocio: donde se procesan las reglas del sistema.</w:t>
      </w:r>
    </w:p>
    <w:p w14:paraId="24D170D2" w14:textId="5C7C740A" w:rsidR="005B4C17" w:rsidRDefault="005B4C17" w:rsidP="009720BC">
      <w:pPr>
        <w:spacing w:after="0" w:line="240" w:lineRule="auto"/>
        <w:ind w:left="1416"/>
        <w:jc w:val="both"/>
        <w:rPr>
          <w:rFonts w:eastAsia="Arial" w:cs="Calibri"/>
          <w:bCs/>
          <w:sz w:val="24"/>
          <w:szCs w:val="24"/>
        </w:rPr>
      </w:pPr>
      <w:r w:rsidRPr="005B4C17">
        <w:rPr>
          <w:rFonts w:eastAsia="Arial" w:cs="Calibri"/>
          <w:bCs/>
          <w:sz w:val="24"/>
          <w:szCs w:val="24"/>
        </w:rPr>
        <w:t>Base de datos: donde se guarda la información.</w:t>
      </w:r>
    </w:p>
    <w:p w14:paraId="4C03B675" w14:textId="013BC115" w:rsidR="005B4C17" w:rsidRDefault="005B4C17" w:rsidP="009720BC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0333A0">
        <w:rPr>
          <w:rFonts w:eastAsia="Arial" w:cs="Calibri"/>
          <w:bCs/>
          <w:sz w:val="24"/>
          <w:szCs w:val="24"/>
        </w:rPr>
        <w:t>Microservicios</w:t>
      </w:r>
      <w:r w:rsidR="009720BC">
        <w:rPr>
          <w:rFonts w:eastAsia="Arial" w:cs="Calibri"/>
          <w:bCs/>
          <w:sz w:val="24"/>
          <w:szCs w:val="24"/>
        </w:rPr>
        <w:t>:</w:t>
      </w:r>
    </w:p>
    <w:p w14:paraId="1B7378CF" w14:textId="739F7197" w:rsidR="009720BC" w:rsidRPr="005B4C17" w:rsidRDefault="009720BC" w:rsidP="009720BC">
      <w:pPr>
        <w:spacing w:after="0" w:line="240" w:lineRule="auto"/>
        <w:ind w:left="708"/>
        <w:rPr>
          <w:rFonts w:eastAsia="Arial" w:cs="Calibri"/>
          <w:bCs/>
          <w:sz w:val="24"/>
          <w:szCs w:val="24"/>
        </w:rPr>
      </w:pPr>
      <w:r w:rsidRPr="009720BC">
        <w:rPr>
          <w:rFonts w:eastAsia="Arial" w:cs="Calibri"/>
          <w:bCs/>
          <w:sz w:val="24"/>
          <w:szCs w:val="24"/>
        </w:rPr>
        <w:t>El sistema se divide en varios servicios independientes.</w:t>
      </w:r>
    </w:p>
    <w:p w14:paraId="408A0884" w14:textId="77777777" w:rsidR="005B4C17" w:rsidRPr="005B4C17" w:rsidRDefault="005B4C17" w:rsidP="00C77ABA">
      <w:pPr>
        <w:spacing w:after="0" w:line="240" w:lineRule="auto"/>
        <w:rPr>
          <w:rFonts w:eastAsia="Arial" w:cs="Calibri"/>
          <w:b/>
          <w:sz w:val="24"/>
          <w:szCs w:val="24"/>
        </w:rPr>
      </w:pPr>
    </w:p>
    <w:p w14:paraId="51AFCC5F" w14:textId="231B0D9F" w:rsidR="00C77ABA" w:rsidRP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Recurso:</w:t>
      </w:r>
      <w:r w:rsidRPr="00C77ABA">
        <w:rPr>
          <w:rFonts w:eastAsia="Arial" w:cs="Calibri"/>
          <w:bCs/>
          <w:sz w:val="24"/>
          <w:szCs w:val="24"/>
        </w:rPr>
        <w:br/>
        <w:t>https://www.redhat.com/es/topics/architecture/what-is-software-architecture</w:t>
      </w:r>
    </w:p>
    <w:p w14:paraId="60404229" w14:textId="77777777" w:rsidR="00C77ABA" w:rsidRPr="00C77ABA" w:rsidRDefault="00000000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pict w14:anchorId="72C45521">
          <v:rect id="_x0000_i1027" style="width:0;height:1.5pt" o:hralign="center" o:hrstd="t" o:hr="t" fillcolor="#a0a0a0" stroked="f"/>
        </w:pict>
      </w:r>
    </w:p>
    <w:p w14:paraId="1C36FD15" w14:textId="6EAC28B8" w:rsidR="00C77ABA" w:rsidRPr="00C77ABA" w:rsidRDefault="00C77ABA" w:rsidP="00C77ABA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C77ABA">
        <w:rPr>
          <w:rFonts w:eastAsia="Arial" w:cs="Calibri"/>
          <w:b/>
          <w:bCs/>
          <w:sz w:val="24"/>
          <w:szCs w:val="24"/>
        </w:rPr>
        <w:t>2. Introducción a UML</w:t>
      </w:r>
    </w:p>
    <w:p w14:paraId="0497CE79" w14:textId="77777777" w:rsidR="00C77ABA" w:rsidRP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El aprendiz investigará:</w:t>
      </w:r>
    </w:p>
    <w:p w14:paraId="4ED8A224" w14:textId="77777777" w:rsidR="00C77ABA" w:rsidRPr="00C77ABA" w:rsidRDefault="00C77ABA">
      <w:pPr>
        <w:numPr>
          <w:ilvl w:val="0"/>
          <w:numId w:val="5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¿Qué es UML? </w:t>
      </w:r>
    </w:p>
    <w:p w14:paraId="67D12308" w14:textId="77777777" w:rsidR="00C77ABA" w:rsidRPr="00C77ABA" w:rsidRDefault="00C77ABA">
      <w:pPr>
        <w:numPr>
          <w:ilvl w:val="0"/>
          <w:numId w:val="5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¿Para qué se utiliza? </w:t>
      </w:r>
    </w:p>
    <w:p w14:paraId="5D39CF95" w14:textId="46D5AE82" w:rsidR="00C77ABA" w:rsidRDefault="00C77ABA">
      <w:pPr>
        <w:numPr>
          <w:ilvl w:val="0"/>
          <w:numId w:val="5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Importancia en el diseño de software</w:t>
      </w:r>
    </w:p>
    <w:p w14:paraId="72F5A4DD" w14:textId="77777777" w:rsidR="009720BC" w:rsidRDefault="009720BC" w:rsidP="009720BC">
      <w:pPr>
        <w:spacing w:after="0" w:line="240" w:lineRule="auto"/>
        <w:rPr>
          <w:rFonts w:eastAsia="Arial" w:cs="Calibri"/>
          <w:bCs/>
          <w:sz w:val="24"/>
          <w:szCs w:val="24"/>
        </w:rPr>
      </w:pPr>
    </w:p>
    <w:p w14:paraId="1ABD8A37" w14:textId="746C3266" w:rsidR="009720BC" w:rsidRDefault="009720BC" w:rsidP="009720BC">
      <w:pPr>
        <w:spacing w:after="0" w:line="240" w:lineRule="auto"/>
        <w:rPr>
          <w:rFonts w:eastAsia="Arial" w:cs="Calibri"/>
          <w:b/>
          <w:sz w:val="24"/>
          <w:szCs w:val="24"/>
        </w:rPr>
      </w:pPr>
      <w:r w:rsidRPr="009720BC">
        <w:rPr>
          <w:rFonts w:eastAsia="Arial" w:cs="Calibri"/>
          <w:b/>
          <w:sz w:val="24"/>
          <w:szCs w:val="24"/>
        </w:rPr>
        <w:t>RTA:</w:t>
      </w:r>
      <w:r>
        <w:rPr>
          <w:rFonts w:eastAsia="Arial" w:cs="Calibri"/>
          <w:b/>
          <w:sz w:val="24"/>
          <w:szCs w:val="24"/>
        </w:rPr>
        <w:t xml:space="preserve"> UML</w:t>
      </w:r>
    </w:p>
    <w:p w14:paraId="09753749" w14:textId="7F0D0BD1" w:rsidR="000D4B1E" w:rsidRDefault="000D4B1E" w:rsidP="000D4B1E">
      <w:pPr>
        <w:spacing w:after="0" w:line="240" w:lineRule="auto"/>
        <w:ind w:left="708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t>UML es un lenguaje grafico que utiliza diagramas para representar y diseñar sistemas de software antes de programarlos.</w:t>
      </w:r>
    </w:p>
    <w:p w14:paraId="537DD31C" w14:textId="3C269E0A" w:rsidR="008018A7" w:rsidRDefault="008018A7" w:rsidP="000D4B1E">
      <w:pPr>
        <w:spacing w:after="0" w:line="240" w:lineRule="auto"/>
        <w:ind w:left="708"/>
        <w:rPr>
          <w:rFonts w:eastAsia="Arial" w:cs="Calibri"/>
          <w:bCs/>
          <w:sz w:val="24"/>
          <w:szCs w:val="24"/>
        </w:rPr>
      </w:pPr>
      <w:r w:rsidRPr="008018A7">
        <w:rPr>
          <w:rFonts w:eastAsia="Arial" w:cs="Calibri"/>
          <w:bCs/>
          <w:sz w:val="24"/>
          <w:szCs w:val="24"/>
        </w:rPr>
        <w:t>Antes de UML, cada empresa utilizaba formas diferentes para representar sistemas. UML surgió para unificar esos métodos y crear un lenguaje común que pudieran entender analistas, diseñadores, programadores y clientes.</w:t>
      </w:r>
    </w:p>
    <w:p w14:paraId="6EEEA317" w14:textId="7B855526" w:rsidR="008018A7" w:rsidRPr="008018A7" w:rsidRDefault="008018A7" w:rsidP="008018A7">
      <w:pPr>
        <w:spacing w:after="0" w:line="240" w:lineRule="auto"/>
        <w:ind w:left="708"/>
        <w:rPr>
          <w:rFonts w:eastAsia="Arial" w:cs="Calibri"/>
          <w:bCs/>
          <w:sz w:val="24"/>
          <w:szCs w:val="24"/>
        </w:rPr>
      </w:pPr>
      <w:r w:rsidRPr="008018A7">
        <w:rPr>
          <w:rFonts w:eastAsia="Arial" w:cs="Calibri"/>
          <w:bCs/>
          <w:sz w:val="24"/>
          <w:szCs w:val="24"/>
        </w:rPr>
        <w:t>UML permite mostrar:</w:t>
      </w:r>
    </w:p>
    <w:p w14:paraId="53F39F24" w14:textId="77777777" w:rsidR="008018A7" w:rsidRPr="008018A7" w:rsidRDefault="008018A7" w:rsidP="008018A7">
      <w:pPr>
        <w:spacing w:after="0" w:line="240" w:lineRule="auto"/>
        <w:ind w:left="708"/>
        <w:rPr>
          <w:rFonts w:eastAsia="Arial" w:cs="Calibri"/>
          <w:bCs/>
          <w:sz w:val="24"/>
          <w:szCs w:val="24"/>
        </w:rPr>
      </w:pPr>
      <w:r w:rsidRPr="008018A7">
        <w:rPr>
          <w:rFonts w:eastAsia="Arial" w:cs="Calibri"/>
          <w:bCs/>
          <w:sz w:val="24"/>
          <w:szCs w:val="24"/>
        </w:rPr>
        <w:t>La estructura del sistema, es decir, qué elementos lo componen.</w:t>
      </w:r>
    </w:p>
    <w:p w14:paraId="442D1699" w14:textId="77777777" w:rsidR="008018A7" w:rsidRPr="008018A7" w:rsidRDefault="008018A7" w:rsidP="008018A7">
      <w:pPr>
        <w:spacing w:after="0" w:line="240" w:lineRule="auto"/>
        <w:ind w:left="708"/>
        <w:rPr>
          <w:rFonts w:eastAsia="Arial" w:cs="Calibri"/>
          <w:bCs/>
          <w:sz w:val="24"/>
          <w:szCs w:val="24"/>
        </w:rPr>
      </w:pPr>
      <w:r w:rsidRPr="008018A7">
        <w:rPr>
          <w:rFonts w:eastAsia="Arial" w:cs="Calibri"/>
          <w:bCs/>
          <w:sz w:val="24"/>
          <w:szCs w:val="24"/>
        </w:rPr>
        <w:t>El comportamiento del sistema, es decir, cómo funcionan sus procesos.</w:t>
      </w:r>
    </w:p>
    <w:p w14:paraId="10C8C25A" w14:textId="77777777" w:rsidR="008018A7" w:rsidRPr="008018A7" w:rsidRDefault="008018A7" w:rsidP="008018A7">
      <w:pPr>
        <w:spacing w:after="0" w:line="240" w:lineRule="auto"/>
        <w:ind w:left="708"/>
        <w:rPr>
          <w:rFonts w:eastAsia="Arial" w:cs="Calibri"/>
          <w:bCs/>
          <w:sz w:val="24"/>
          <w:szCs w:val="24"/>
        </w:rPr>
      </w:pPr>
      <w:r w:rsidRPr="008018A7">
        <w:rPr>
          <w:rFonts w:eastAsia="Arial" w:cs="Calibri"/>
          <w:bCs/>
          <w:sz w:val="24"/>
          <w:szCs w:val="24"/>
        </w:rPr>
        <w:t>La interacción entre los usuarios y el sistema.</w:t>
      </w:r>
    </w:p>
    <w:p w14:paraId="2F247AE6" w14:textId="00D4B736" w:rsidR="008018A7" w:rsidRDefault="008018A7" w:rsidP="008018A7">
      <w:pPr>
        <w:spacing w:after="0" w:line="240" w:lineRule="auto"/>
        <w:ind w:left="708"/>
        <w:rPr>
          <w:rFonts w:eastAsia="Arial" w:cs="Calibri"/>
          <w:bCs/>
          <w:sz w:val="24"/>
          <w:szCs w:val="24"/>
        </w:rPr>
      </w:pPr>
      <w:r w:rsidRPr="008018A7">
        <w:rPr>
          <w:rFonts w:eastAsia="Arial" w:cs="Calibri"/>
          <w:bCs/>
          <w:sz w:val="24"/>
          <w:szCs w:val="24"/>
        </w:rPr>
        <w:t>Las relaciones entre las clases y objetos.</w:t>
      </w:r>
    </w:p>
    <w:p w14:paraId="23DCC5F2" w14:textId="3BF113E2" w:rsidR="000D4B1E" w:rsidRDefault="000D4B1E" w:rsidP="000D4B1E">
      <w:pPr>
        <w:spacing w:after="0" w:line="240" w:lineRule="auto"/>
        <w:ind w:left="708"/>
        <w:rPr>
          <w:rFonts w:eastAsia="Arial" w:cs="Calibri"/>
          <w:bCs/>
          <w:sz w:val="24"/>
          <w:szCs w:val="24"/>
        </w:rPr>
      </w:pPr>
    </w:p>
    <w:p w14:paraId="4A40CE6F" w14:textId="6B83BF5C" w:rsidR="009720BC" w:rsidRDefault="000D4B1E" w:rsidP="000D4B1E">
      <w:pPr>
        <w:spacing w:after="0" w:line="240" w:lineRule="auto"/>
        <w:ind w:left="708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t>Se utiliza para:</w:t>
      </w:r>
    </w:p>
    <w:p w14:paraId="44590DB0" w14:textId="77777777" w:rsidR="00EF5B1B" w:rsidRPr="00EF5B1B" w:rsidRDefault="00EF5B1B" w:rsidP="00EF5B1B">
      <w:pPr>
        <w:pStyle w:val="Prrafodelista"/>
        <w:numPr>
          <w:ilvl w:val="0"/>
          <w:numId w:val="22"/>
        </w:numPr>
        <w:spacing w:after="0" w:line="240" w:lineRule="auto"/>
        <w:rPr>
          <w:rFonts w:ascii="Calibri" w:eastAsia="Arial" w:hAnsi="Calibri" w:cs="Calibri"/>
          <w:bCs/>
          <w:sz w:val="24"/>
          <w:szCs w:val="24"/>
        </w:rPr>
      </w:pPr>
      <w:r w:rsidRPr="00EF5B1B">
        <w:rPr>
          <w:rFonts w:ascii="Calibri" w:eastAsia="Arial" w:hAnsi="Calibri" w:cs="Calibri"/>
          <w:bCs/>
          <w:sz w:val="24"/>
          <w:szCs w:val="24"/>
        </w:rPr>
        <w:t>Visualizar cómo funcionará un sistema.</w:t>
      </w:r>
    </w:p>
    <w:p w14:paraId="276EF6E6" w14:textId="77777777" w:rsidR="00EF5B1B" w:rsidRPr="00EF5B1B" w:rsidRDefault="00EF5B1B" w:rsidP="00EF5B1B">
      <w:pPr>
        <w:pStyle w:val="Prrafodelista"/>
        <w:numPr>
          <w:ilvl w:val="0"/>
          <w:numId w:val="22"/>
        </w:numPr>
        <w:spacing w:after="0" w:line="240" w:lineRule="auto"/>
        <w:rPr>
          <w:rFonts w:ascii="Calibri" w:eastAsia="Arial" w:hAnsi="Calibri" w:cs="Calibri"/>
          <w:bCs/>
          <w:sz w:val="24"/>
          <w:szCs w:val="24"/>
        </w:rPr>
      </w:pPr>
      <w:r w:rsidRPr="00EF5B1B">
        <w:rPr>
          <w:rFonts w:ascii="Calibri" w:eastAsia="Arial" w:hAnsi="Calibri" w:cs="Calibri"/>
          <w:bCs/>
          <w:sz w:val="24"/>
          <w:szCs w:val="24"/>
        </w:rPr>
        <w:t>Representar la estructura y comportamiento del software.</w:t>
      </w:r>
    </w:p>
    <w:p w14:paraId="6702A6DA" w14:textId="77777777" w:rsidR="00EF5B1B" w:rsidRPr="00EF5B1B" w:rsidRDefault="00EF5B1B" w:rsidP="00EF5B1B">
      <w:pPr>
        <w:pStyle w:val="Prrafodelista"/>
        <w:numPr>
          <w:ilvl w:val="0"/>
          <w:numId w:val="22"/>
        </w:numPr>
        <w:spacing w:after="0" w:line="240" w:lineRule="auto"/>
        <w:rPr>
          <w:rFonts w:ascii="Calibri" w:eastAsia="Arial" w:hAnsi="Calibri" w:cs="Calibri"/>
          <w:bCs/>
          <w:sz w:val="24"/>
          <w:szCs w:val="24"/>
        </w:rPr>
      </w:pPr>
      <w:r w:rsidRPr="00EF5B1B">
        <w:rPr>
          <w:rFonts w:ascii="Calibri" w:eastAsia="Arial" w:hAnsi="Calibri" w:cs="Calibri"/>
          <w:bCs/>
          <w:sz w:val="24"/>
          <w:szCs w:val="24"/>
        </w:rPr>
        <w:t>Planificar el desarrollo antes de escribir código.</w:t>
      </w:r>
    </w:p>
    <w:p w14:paraId="6BC7D61B" w14:textId="77777777" w:rsidR="00EF5B1B" w:rsidRPr="00EF5B1B" w:rsidRDefault="00EF5B1B" w:rsidP="00EF5B1B">
      <w:pPr>
        <w:pStyle w:val="Prrafodelista"/>
        <w:numPr>
          <w:ilvl w:val="0"/>
          <w:numId w:val="22"/>
        </w:numPr>
        <w:spacing w:after="0" w:line="240" w:lineRule="auto"/>
        <w:rPr>
          <w:rFonts w:ascii="Calibri" w:eastAsia="Arial" w:hAnsi="Calibri" w:cs="Calibri"/>
          <w:bCs/>
          <w:sz w:val="24"/>
          <w:szCs w:val="24"/>
        </w:rPr>
      </w:pPr>
      <w:r w:rsidRPr="00EF5B1B">
        <w:rPr>
          <w:rFonts w:ascii="Calibri" w:eastAsia="Arial" w:hAnsi="Calibri" w:cs="Calibri"/>
          <w:bCs/>
          <w:sz w:val="24"/>
          <w:szCs w:val="24"/>
        </w:rPr>
        <w:t>Facilitar la comunicación entre analistas, diseñadores y programadores.</w:t>
      </w:r>
    </w:p>
    <w:p w14:paraId="08F45CB4" w14:textId="6C6DACA3" w:rsidR="00EF5B1B" w:rsidRDefault="00EF5B1B" w:rsidP="00EF5B1B">
      <w:pPr>
        <w:pStyle w:val="Prrafodelista"/>
        <w:numPr>
          <w:ilvl w:val="0"/>
          <w:numId w:val="22"/>
        </w:numPr>
        <w:spacing w:after="0" w:line="240" w:lineRule="auto"/>
        <w:rPr>
          <w:rFonts w:ascii="Calibri" w:eastAsia="Arial" w:hAnsi="Calibri" w:cs="Calibri"/>
          <w:bCs/>
          <w:sz w:val="24"/>
          <w:szCs w:val="24"/>
        </w:rPr>
      </w:pPr>
      <w:r w:rsidRPr="00EF5B1B">
        <w:rPr>
          <w:rFonts w:ascii="Calibri" w:eastAsia="Arial" w:hAnsi="Calibri" w:cs="Calibri"/>
          <w:bCs/>
          <w:sz w:val="24"/>
          <w:szCs w:val="24"/>
        </w:rPr>
        <w:t>Detectar errores de diseño antes de la implementación.</w:t>
      </w:r>
    </w:p>
    <w:p w14:paraId="2A93D60F" w14:textId="77777777" w:rsidR="00EF5B1B" w:rsidRDefault="00EF5B1B" w:rsidP="00EF5B1B">
      <w:pPr>
        <w:spacing w:after="0" w:line="240" w:lineRule="auto"/>
        <w:ind w:left="708"/>
        <w:rPr>
          <w:rFonts w:eastAsia="Arial" w:cs="Calibri"/>
          <w:bCs/>
          <w:sz w:val="24"/>
          <w:szCs w:val="24"/>
        </w:rPr>
      </w:pPr>
    </w:p>
    <w:p w14:paraId="2AC5318B" w14:textId="430931D3" w:rsidR="00EF5B1B" w:rsidRDefault="00EF5B1B" w:rsidP="00EF5B1B">
      <w:pPr>
        <w:spacing w:after="0" w:line="240" w:lineRule="auto"/>
        <w:ind w:left="708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t>Es importante porque permite entender mejor los requisitos del sistema, ayuda a organizar las ideas y componentes de software, reduce los errores de desarrollo, facilita el mantenimiento y futuras modificaciones.</w:t>
      </w:r>
    </w:p>
    <w:p w14:paraId="713FBD51" w14:textId="77777777" w:rsidR="00EF5B1B" w:rsidRPr="00EF5B1B" w:rsidRDefault="00EF5B1B" w:rsidP="00EF5B1B">
      <w:pPr>
        <w:spacing w:after="0" w:line="240" w:lineRule="auto"/>
        <w:ind w:left="708"/>
        <w:rPr>
          <w:rFonts w:eastAsia="Arial" w:cs="Calibri"/>
          <w:bCs/>
          <w:sz w:val="24"/>
          <w:szCs w:val="24"/>
        </w:rPr>
      </w:pPr>
    </w:p>
    <w:p w14:paraId="2C5D103C" w14:textId="7209C484" w:rsidR="00072AF7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Recurso:</w:t>
      </w:r>
      <w:r w:rsidRPr="00C77ABA">
        <w:rPr>
          <w:rFonts w:eastAsia="Arial" w:cs="Calibri"/>
          <w:bCs/>
          <w:sz w:val="24"/>
          <w:szCs w:val="24"/>
        </w:rPr>
        <w:br/>
      </w:r>
      <w:hyperlink r:id="rId11" w:history="1">
        <w:r w:rsidR="00072AF7" w:rsidRPr="004424E9">
          <w:rPr>
            <w:rStyle w:val="Hipervnculo"/>
            <w:rFonts w:eastAsia="Arial" w:cs="Calibri"/>
            <w:bCs/>
            <w:sz w:val="24"/>
            <w:szCs w:val="24"/>
          </w:rPr>
          <w:t>https://www.lucidchart.com/pages/es/que-es-uml</w:t>
        </w:r>
      </w:hyperlink>
    </w:p>
    <w:p w14:paraId="03A99B91" w14:textId="77777777" w:rsidR="00C77ABA" w:rsidRPr="00C77ABA" w:rsidRDefault="00000000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lastRenderedPageBreak/>
        <w:pict w14:anchorId="7102D596">
          <v:rect id="_x0000_i1028" style="width:0;height:1.5pt" o:hralign="center" o:hrstd="t" o:hr="t" fillcolor="#a0a0a0" stroked="f"/>
        </w:pict>
      </w:r>
    </w:p>
    <w:p w14:paraId="1CC1C65F" w14:textId="39193503" w:rsidR="00C77ABA" w:rsidRPr="00C77ABA" w:rsidRDefault="00C77ABA" w:rsidP="00C77ABA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C77ABA">
        <w:rPr>
          <w:rFonts w:eastAsia="Arial" w:cs="Calibri"/>
          <w:b/>
          <w:bCs/>
          <w:sz w:val="24"/>
          <w:szCs w:val="24"/>
        </w:rPr>
        <w:t>3. Diagramas UML básicos</w:t>
      </w:r>
    </w:p>
    <w:p w14:paraId="0DDBF75A" w14:textId="67D6B236" w:rsidR="000333A0" w:rsidRDefault="00C77ABA" w:rsidP="000333A0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El aprendiz deberá identificar</w:t>
      </w:r>
      <w:r w:rsidR="000333A0">
        <w:rPr>
          <w:rFonts w:eastAsia="Arial" w:cs="Calibri"/>
          <w:bCs/>
          <w:sz w:val="24"/>
          <w:szCs w:val="24"/>
        </w:rPr>
        <w:t xml:space="preserve"> los principales Diagramas para una buena arquitectura de software.</w:t>
      </w:r>
    </w:p>
    <w:p w14:paraId="0444DB9B" w14:textId="500D5CAF" w:rsidR="00C77ABA" w:rsidRDefault="00C77ABA" w:rsidP="00EF3C15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Recurso:</w:t>
      </w:r>
      <w:r w:rsidR="00EF3C15">
        <w:rPr>
          <w:rFonts w:eastAsia="Arial" w:cs="Calibri"/>
          <w:bCs/>
          <w:sz w:val="24"/>
          <w:szCs w:val="24"/>
        </w:rPr>
        <w:t xml:space="preserve"> </w:t>
      </w:r>
      <w:hyperlink r:id="rId12" w:history="1">
        <w:r w:rsidR="00EF3C15" w:rsidRPr="00416976">
          <w:rPr>
            <w:rStyle w:val="Hipervnculo"/>
            <w:rFonts w:eastAsia="Arial" w:cs="Calibri"/>
            <w:bCs/>
            <w:sz w:val="24"/>
            <w:szCs w:val="24"/>
          </w:rPr>
          <w:t>https://www.lucidchart.com/pages/es/tutorial-de-diagramas-uml</w:t>
        </w:r>
      </w:hyperlink>
    </w:p>
    <w:p w14:paraId="4AA19C66" w14:textId="77777777" w:rsidR="008D2D0F" w:rsidRDefault="008D2D0F" w:rsidP="00EF3C15">
      <w:pPr>
        <w:spacing w:after="0" w:line="240" w:lineRule="auto"/>
        <w:rPr>
          <w:rFonts w:eastAsia="Arial" w:cs="Calibri"/>
          <w:bCs/>
          <w:sz w:val="24"/>
          <w:szCs w:val="24"/>
        </w:rPr>
      </w:pPr>
    </w:p>
    <w:p w14:paraId="21909658" w14:textId="7CBC1660" w:rsidR="00EF3C15" w:rsidRDefault="00EF3C15" w:rsidP="00C77ABA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/>
          <w:sz w:val="24"/>
          <w:szCs w:val="24"/>
        </w:rPr>
        <w:t>RTA</w:t>
      </w:r>
      <w:r>
        <w:rPr>
          <w:rFonts w:eastAsia="Arial" w:cs="Calibri"/>
          <w:bCs/>
          <w:sz w:val="24"/>
          <w:szCs w:val="24"/>
        </w:rPr>
        <w:t xml:space="preserve">: </w:t>
      </w:r>
      <w:r w:rsidRPr="00EF3C15">
        <w:rPr>
          <w:rFonts w:eastAsia="Arial" w:cs="Calibri"/>
          <w:bCs/>
          <w:sz w:val="24"/>
          <w:szCs w:val="24"/>
        </w:rPr>
        <w:t>Para definir una buena arquitectura de software, no es necesario usar todos los diagramas UML, pero sí hay algunos que son los más importantes:</w:t>
      </w:r>
    </w:p>
    <w:p w14:paraId="3C8E77C5" w14:textId="77777777" w:rsidR="00EF3C15" w:rsidRDefault="00EF3C15" w:rsidP="00C77ABA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</w:p>
    <w:p w14:paraId="23E1E89A" w14:textId="54A66463" w:rsidR="00EF3C15" w:rsidRPr="00EF3C15" w:rsidRDefault="00EF3C15" w:rsidP="00EF3C15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 w:rsidRPr="00EF3C15">
        <w:rPr>
          <w:rFonts w:eastAsia="Arial" w:cs="Calibri"/>
          <w:bCs/>
          <w:sz w:val="24"/>
          <w:szCs w:val="24"/>
        </w:rPr>
        <w:t>Diagrama de Casos de Uso</w:t>
      </w:r>
    </w:p>
    <w:p w14:paraId="6D0D35B0" w14:textId="2CA5186A" w:rsidR="00EF3C15" w:rsidRDefault="00EF3C15" w:rsidP="00EF3C15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 w:rsidRPr="00EF3C15">
        <w:rPr>
          <w:rFonts w:eastAsia="Arial" w:cs="Calibri"/>
          <w:bCs/>
          <w:sz w:val="24"/>
          <w:szCs w:val="24"/>
        </w:rPr>
        <w:t>Representa las funcionalidades que ofrece el sistema y la forma en que los actores interactúan con ellas. Se basa en las acciones que pueden realizar los usuarios dentro del sistema. Sirve para identificar requisitos y comprender qué debe hacer el software.</w:t>
      </w:r>
    </w:p>
    <w:p w14:paraId="7A4E19BC" w14:textId="77777777" w:rsidR="00EF3C15" w:rsidRDefault="00EF3C15" w:rsidP="00C77ABA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</w:p>
    <w:p w14:paraId="55D9DDBB" w14:textId="2E26DC2A" w:rsidR="00EF3C15" w:rsidRPr="00EF3C15" w:rsidRDefault="00EF3C15" w:rsidP="00EF3C15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 w:rsidRPr="00EF3C15">
        <w:rPr>
          <w:rFonts w:eastAsia="Arial" w:cs="Calibri"/>
          <w:bCs/>
          <w:sz w:val="24"/>
          <w:szCs w:val="24"/>
        </w:rPr>
        <w:t>Diagrama de Clases</w:t>
      </w:r>
    </w:p>
    <w:p w14:paraId="7B3C810A" w14:textId="221C2E3F" w:rsidR="00EF3C15" w:rsidRDefault="00EF3C15" w:rsidP="00EF3C15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 w:rsidRPr="00EF3C15">
        <w:rPr>
          <w:rFonts w:eastAsia="Arial" w:cs="Calibri"/>
          <w:bCs/>
          <w:sz w:val="24"/>
          <w:szCs w:val="24"/>
        </w:rPr>
        <w:t>Representa la estructura del sistema mediante clases, atributos, métodos y relaciones. Se basa en los principios de la Programación Orientada a Objetos. Sirve para diseñar la organización interna del software y definir cómo estarán relacionados sus elementos.</w:t>
      </w:r>
    </w:p>
    <w:p w14:paraId="54899645" w14:textId="77777777" w:rsidR="00EF3C15" w:rsidRDefault="00EF3C15" w:rsidP="00EF3C15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</w:p>
    <w:p w14:paraId="7D7CE064" w14:textId="721196BE" w:rsidR="00EF3C15" w:rsidRPr="00EF3C15" w:rsidRDefault="00EF3C15" w:rsidP="00EF3C15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 w:rsidRPr="00EF3C15">
        <w:rPr>
          <w:rFonts w:eastAsia="Arial" w:cs="Calibri"/>
          <w:bCs/>
          <w:sz w:val="24"/>
          <w:szCs w:val="24"/>
        </w:rPr>
        <w:t>Diagrama de Secuencia</w:t>
      </w:r>
    </w:p>
    <w:p w14:paraId="411C307B" w14:textId="3AB94ED2" w:rsidR="00EF3C15" w:rsidRDefault="00EF3C15" w:rsidP="00EF3C15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 w:rsidRPr="00EF3C15">
        <w:rPr>
          <w:rFonts w:eastAsia="Arial" w:cs="Calibri"/>
          <w:bCs/>
          <w:sz w:val="24"/>
          <w:szCs w:val="24"/>
        </w:rPr>
        <w:t>Representa el intercambio de mensajes entre objetos o componentes a lo largo del tiempo. Se basa en el orden cronológico de las interacciones. Sirve para entender cómo se ejecuta un proceso y cómo fluye la información dentro del sistema.</w:t>
      </w:r>
    </w:p>
    <w:p w14:paraId="14A0F54E" w14:textId="77777777" w:rsidR="00EF3C15" w:rsidRDefault="00EF3C15" w:rsidP="00EF3C15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</w:p>
    <w:p w14:paraId="08FBC804" w14:textId="100FA6DC" w:rsidR="00EF3C15" w:rsidRPr="00EF3C15" w:rsidRDefault="00EF3C15" w:rsidP="00EF3C15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 w:rsidRPr="00EF3C15">
        <w:rPr>
          <w:rFonts w:eastAsia="Arial" w:cs="Calibri"/>
          <w:bCs/>
          <w:sz w:val="24"/>
          <w:szCs w:val="24"/>
        </w:rPr>
        <w:t>Diagrama de Componentes</w:t>
      </w:r>
    </w:p>
    <w:p w14:paraId="62CD7ED0" w14:textId="3E34F108" w:rsidR="00EF3C15" w:rsidRDefault="00EF3C15" w:rsidP="00EF3C15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 w:rsidRPr="00EF3C15">
        <w:rPr>
          <w:rFonts w:eastAsia="Arial" w:cs="Calibri"/>
          <w:bCs/>
          <w:sz w:val="24"/>
          <w:szCs w:val="24"/>
        </w:rPr>
        <w:t>Representa los módulos o componentes principales del sistema y las relaciones entre ellos. Se basa en la división del software en partes funcionales. Sirve para visualizar la arquitectura general y la forma en que los componentes trabajan conjuntamente.</w:t>
      </w:r>
    </w:p>
    <w:p w14:paraId="4939A9B4" w14:textId="77777777" w:rsidR="00EF3C15" w:rsidRDefault="00EF3C15" w:rsidP="00EF3C15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</w:p>
    <w:p w14:paraId="38ABA435" w14:textId="16BDF9C1" w:rsidR="00EF3C15" w:rsidRPr="00EF3C15" w:rsidRDefault="00EF3C15" w:rsidP="00EF3C15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 w:rsidRPr="00EF3C15">
        <w:rPr>
          <w:rFonts w:eastAsia="Arial" w:cs="Calibri"/>
          <w:bCs/>
          <w:sz w:val="24"/>
          <w:szCs w:val="24"/>
        </w:rPr>
        <w:t>Diagrama de Despliegue</w:t>
      </w:r>
    </w:p>
    <w:p w14:paraId="0B3FE636" w14:textId="2BC74565" w:rsidR="00EF3C15" w:rsidRDefault="00EF3C15" w:rsidP="00EF3C15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 w:rsidRPr="00EF3C15">
        <w:rPr>
          <w:rFonts w:eastAsia="Arial" w:cs="Calibri"/>
          <w:bCs/>
          <w:sz w:val="24"/>
          <w:szCs w:val="24"/>
        </w:rPr>
        <w:t>Representa la distribución física del sistema en servidores, dispositivos y redes. Se basa en la infraestructura donde se ejecutará el software. Sirve para mostrar dónde se alojan los componentes y cómo se comunican entre sí durante su funcionamiento.</w:t>
      </w:r>
    </w:p>
    <w:p w14:paraId="08E56186" w14:textId="77777777" w:rsidR="00EF3C15" w:rsidRDefault="00EF3C15" w:rsidP="00EF3C15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</w:p>
    <w:p w14:paraId="49785058" w14:textId="3B220D82" w:rsidR="008D2D0F" w:rsidRDefault="008626F4" w:rsidP="008D2D0F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t>N</w:t>
      </w:r>
      <w:r w:rsidR="008D2D0F" w:rsidRPr="008D2D0F">
        <w:rPr>
          <w:rFonts w:eastAsia="Arial" w:cs="Calibri"/>
          <w:bCs/>
          <w:sz w:val="24"/>
          <w:szCs w:val="24"/>
        </w:rPr>
        <w:t>ormalmente los más importantes son:</w:t>
      </w:r>
    </w:p>
    <w:p w14:paraId="3D6FD9BC" w14:textId="77777777" w:rsidR="008626F4" w:rsidRPr="008626F4" w:rsidRDefault="008626F4" w:rsidP="008626F4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 w:rsidRPr="008626F4">
        <w:rPr>
          <w:rFonts w:eastAsia="Arial" w:cs="Calibri"/>
          <w:bCs/>
          <w:sz w:val="24"/>
          <w:szCs w:val="24"/>
        </w:rPr>
        <w:t>¿Qué necesita el cliente? → Casos de Uso.</w:t>
      </w:r>
    </w:p>
    <w:p w14:paraId="0700DED0" w14:textId="77777777" w:rsidR="008626F4" w:rsidRPr="008626F4" w:rsidRDefault="008626F4" w:rsidP="008626F4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 w:rsidRPr="008626F4">
        <w:rPr>
          <w:rFonts w:eastAsia="Arial" w:cs="Calibri"/>
          <w:bCs/>
          <w:sz w:val="24"/>
          <w:szCs w:val="24"/>
        </w:rPr>
        <w:t>¿Cómo funciona? → Actividades.</w:t>
      </w:r>
    </w:p>
    <w:p w14:paraId="4770790D" w14:textId="77777777" w:rsidR="008626F4" w:rsidRPr="008626F4" w:rsidRDefault="008626F4" w:rsidP="008626F4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 w:rsidRPr="008626F4">
        <w:rPr>
          <w:rFonts w:eastAsia="Arial" w:cs="Calibri"/>
          <w:bCs/>
          <w:sz w:val="24"/>
          <w:szCs w:val="24"/>
        </w:rPr>
        <w:t>¿Qué estados tendrá? → Estados.</w:t>
      </w:r>
    </w:p>
    <w:p w14:paraId="40E0B6FF" w14:textId="77777777" w:rsidR="008626F4" w:rsidRPr="008626F4" w:rsidRDefault="008626F4" w:rsidP="008626F4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 w:rsidRPr="008626F4">
        <w:rPr>
          <w:rFonts w:eastAsia="Arial" w:cs="Calibri"/>
          <w:bCs/>
          <w:sz w:val="24"/>
          <w:szCs w:val="24"/>
        </w:rPr>
        <w:t>¿Qué objetos existen? → Clases.</w:t>
      </w:r>
    </w:p>
    <w:p w14:paraId="07D93539" w14:textId="77777777" w:rsidR="008626F4" w:rsidRPr="008626F4" w:rsidRDefault="008626F4" w:rsidP="008626F4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 w:rsidRPr="008626F4">
        <w:rPr>
          <w:rFonts w:eastAsia="Arial" w:cs="Calibri"/>
          <w:bCs/>
          <w:sz w:val="24"/>
          <w:szCs w:val="24"/>
        </w:rPr>
        <w:t>¿Cómo se organiza? → Componentes.</w:t>
      </w:r>
    </w:p>
    <w:p w14:paraId="32DB845B" w14:textId="77777777" w:rsidR="008626F4" w:rsidRPr="008626F4" w:rsidRDefault="008626F4" w:rsidP="008626F4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 w:rsidRPr="008626F4">
        <w:rPr>
          <w:rFonts w:eastAsia="Arial" w:cs="Calibri"/>
          <w:bCs/>
          <w:sz w:val="24"/>
          <w:szCs w:val="24"/>
        </w:rPr>
        <w:t>¿Cómo interactúan? → Secuencia.</w:t>
      </w:r>
    </w:p>
    <w:p w14:paraId="12BAC860" w14:textId="2A7156D3" w:rsidR="008626F4" w:rsidRPr="008D2D0F" w:rsidRDefault="008626F4" w:rsidP="008626F4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 w:rsidRPr="008626F4">
        <w:rPr>
          <w:rFonts w:eastAsia="Arial" w:cs="Calibri"/>
          <w:bCs/>
          <w:sz w:val="24"/>
          <w:szCs w:val="24"/>
        </w:rPr>
        <w:t>¿Dónde se ejecuta? → Despliegue</w:t>
      </w:r>
    </w:p>
    <w:p w14:paraId="60A9840D" w14:textId="77777777" w:rsidR="00C77ABA" w:rsidRPr="00C77ABA" w:rsidRDefault="00000000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pict w14:anchorId="14C8CC69">
          <v:rect id="_x0000_i1029" style="width:0;height:1.5pt" o:hralign="center" o:hrstd="t" o:hr="t" fillcolor="#a0a0a0" stroked="f"/>
        </w:pict>
      </w:r>
    </w:p>
    <w:p w14:paraId="623BD025" w14:textId="172C8F3E" w:rsidR="00C77ABA" w:rsidRPr="00C77ABA" w:rsidRDefault="00C77ABA" w:rsidP="00C77ABA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C77ABA">
        <w:rPr>
          <w:rFonts w:eastAsia="Arial" w:cs="Calibri"/>
          <w:b/>
          <w:bCs/>
          <w:sz w:val="24"/>
          <w:szCs w:val="24"/>
        </w:rPr>
        <w:lastRenderedPageBreak/>
        <w:t>4. Relación entre requerimientos y diseño</w:t>
      </w:r>
    </w:p>
    <w:p w14:paraId="2BAD0B16" w14:textId="77777777" w:rsidR="00C77ABA" w:rsidRPr="00C77ABA" w:rsidRDefault="00C77ABA">
      <w:pPr>
        <w:numPr>
          <w:ilvl w:val="0"/>
          <w:numId w:val="6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Cómo los requerimientos se convierten en diagramas </w:t>
      </w:r>
    </w:p>
    <w:p w14:paraId="288F1732" w14:textId="77777777" w:rsidR="00C77ABA" w:rsidRDefault="00C77ABA">
      <w:pPr>
        <w:numPr>
          <w:ilvl w:val="0"/>
          <w:numId w:val="6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Relación entre actores y casos de uso </w:t>
      </w:r>
    </w:p>
    <w:p w14:paraId="44C782B0" w14:textId="77777777" w:rsidR="008626F4" w:rsidRDefault="008626F4" w:rsidP="008626F4">
      <w:pPr>
        <w:spacing w:after="0" w:line="240" w:lineRule="auto"/>
        <w:rPr>
          <w:rFonts w:eastAsia="Arial" w:cs="Calibri"/>
          <w:bCs/>
          <w:sz w:val="24"/>
          <w:szCs w:val="24"/>
        </w:rPr>
      </w:pPr>
    </w:p>
    <w:p w14:paraId="151D83DB" w14:textId="2027E1C0" w:rsidR="008626F4" w:rsidRDefault="008626F4" w:rsidP="008626F4">
      <w:pPr>
        <w:spacing w:after="0" w:line="240" w:lineRule="auto"/>
        <w:rPr>
          <w:rFonts w:eastAsia="Arial" w:cs="Calibri"/>
          <w:b/>
          <w:sz w:val="24"/>
          <w:szCs w:val="24"/>
        </w:rPr>
      </w:pPr>
      <w:r>
        <w:rPr>
          <w:rFonts w:eastAsia="Arial" w:cs="Calibri"/>
          <w:b/>
          <w:sz w:val="24"/>
          <w:szCs w:val="24"/>
        </w:rPr>
        <w:t>RTA:</w:t>
      </w:r>
    </w:p>
    <w:p w14:paraId="11417A4E" w14:textId="7BAD78CD" w:rsidR="008626F4" w:rsidRPr="008626F4" w:rsidRDefault="008626F4" w:rsidP="008626F4">
      <w:pPr>
        <w:spacing w:after="0" w:line="240" w:lineRule="auto"/>
        <w:ind w:left="708"/>
        <w:rPr>
          <w:rFonts w:eastAsia="Arial" w:cs="Calibri"/>
          <w:b/>
          <w:sz w:val="24"/>
          <w:szCs w:val="24"/>
        </w:rPr>
      </w:pPr>
      <w:r w:rsidRPr="008626F4">
        <w:rPr>
          <w:rFonts w:eastAsia="Arial" w:cs="Calibri"/>
          <w:b/>
          <w:sz w:val="24"/>
          <w:szCs w:val="24"/>
        </w:rPr>
        <w:t>¿Cómo los requerimientos se convierten en diagramas?</w:t>
      </w:r>
    </w:p>
    <w:p w14:paraId="54D6D2DC" w14:textId="2C555FA0" w:rsidR="008626F4" w:rsidRDefault="008626F4" w:rsidP="008626F4">
      <w:pPr>
        <w:spacing w:after="0" w:line="240" w:lineRule="auto"/>
        <w:ind w:left="708"/>
        <w:rPr>
          <w:rFonts w:eastAsia="Arial" w:cs="Calibri"/>
          <w:bCs/>
          <w:sz w:val="24"/>
          <w:szCs w:val="24"/>
        </w:rPr>
      </w:pPr>
      <w:r w:rsidRPr="008626F4">
        <w:rPr>
          <w:rFonts w:eastAsia="Arial" w:cs="Calibri"/>
          <w:bCs/>
          <w:sz w:val="24"/>
          <w:szCs w:val="24"/>
        </w:rPr>
        <w:t>Los requerimientos describen lo que el sistema debe hacer. A partir de ellos se crean diagramas UML para representar visualmente las funcionalidades, procesos, estructura y comportamiento del sistema. Por ejemplo, si un requerimiento dice que un cliente puede registrar una mascota perdida, esa funcionalidad se representa en un diagrama de casos de uso y luego puede detallarse en otros diagramas como actividades, secuencia o clases</w:t>
      </w:r>
      <w:r>
        <w:rPr>
          <w:rFonts w:eastAsia="Arial" w:cs="Calibri"/>
          <w:bCs/>
          <w:sz w:val="24"/>
          <w:szCs w:val="24"/>
        </w:rPr>
        <w:t>.</w:t>
      </w:r>
    </w:p>
    <w:p w14:paraId="25349D3C" w14:textId="77777777" w:rsidR="008626F4" w:rsidRDefault="008626F4" w:rsidP="008626F4">
      <w:pPr>
        <w:spacing w:after="0" w:line="240" w:lineRule="auto"/>
        <w:ind w:left="708"/>
        <w:rPr>
          <w:rFonts w:eastAsia="Arial" w:cs="Calibri"/>
          <w:bCs/>
          <w:sz w:val="24"/>
          <w:szCs w:val="24"/>
        </w:rPr>
      </w:pPr>
    </w:p>
    <w:p w14:paraId="5CA9E1AF" w14:textId="5365443C" w:rsidR="008626F4" w:rsidRPr="008626F4" w:rsidRDefault="008626F4" w:rsidP="008626F4">
      <w:pPr>
        <w:spacing w:after="0" w:line="240" w:lineRule="auto"/>
        <w:ind w:left="708"/>
        <w:rPr>
          <w:rFonts w:eastAsia="Arial" w:cs="Calibri"/>
          <w:b/>
          <w:sz w:val="24"/>
          <w:szCs w:val="24"/>
        </w:rPr>
      </w:pPr>
      <w:r w:rsidRPr="008626F4">
        <w:rPr>
          <w:rFonts w:eastAsia="Arial" w:cs="Calibri"/>
          <w:b/>
          <w:sz w:val="24"/>
          <w:szCs w:val="24"/>
        </w:rPr>
        <w:t>Relación entre actores y casos de uso</w:t>
      </w:r>
    </w:p>
    <w:p w14:paraId="29217141" w14:textId="7C43E2EB" w:rsidR="008626F4" w:rsidRPr="008626F4" w:rsidRDefault="008626F4" w:rsidP="008626F4">
      <w:pPr>
        <w:spacing w:after="0" w:line="240" w:lineRule="auto"/>
        <w:ind w:left="708"/>
        <w:rPr>
          <w:rFonts w:eastAsia="Arial" w:cs="Calibri"/>
          <w:bCs/>
          <w:sz w:val="24"/>
          <w:szCs w:val="24"/>
        </w:rPr>
      </w:pPr>
      <w:r w:rsidRPr="008626F4">
        <w:rPr>
          <w:rFonts w:eastAsia="Arial" w:cs="Calibri"/>
          <w:bCs/>
          <w:sz w:val="24"/>
          <w:szCs w:val="24"/>
        </w:rPr>
        <w:t>Los actores son las personas o sistemas que interactúan con la aplicación, mientras que los casos de uso representan las acciones o funcionalidades que pueden realizar. La relación entre ambos muestra qué puede hacer cada actor dentro del sistema.</w:t>
      </w:r>
    </w:p>
    <w:p w14:paraId="1479A897" w14:textId="77777777" w:rsidR="00C77ABA" w:rsidRPr="00C77ABA" w:rsidRDefault="00000000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pict w14:anchorId="7656A7CA">
          <v:rect id="_x0000_i1030" style="width:0;height:1.5pt" o:hralign="center" o:hrstd="t" o:hr="t" fillcolor="#a0a0a0" stroked="f"/>
        </w:pict>
      </w:r>
    </w:p>
    <w:p w14:paraId="1A457104" w14:textId="76CA174B" w:rsidR="00C77ABA" w:rsidRPr="00072AF7" w:rsidRDefault="00C77ABA" w:rsidP="00C77ABA">
      <w:pPr>
        <w:spacing w:after="0" w:line="240" w:lineRule="auto"/>
        <w:rPr>
          <w:rFonts w:eastAsia="Arial" w:cs="Calibri"/>
          <w:b/>
          <w:bCs/>
          <w:color w:val="FF0000"/>
          <w:sz w:val="24"/>
          <w:szCs w:val="24"/>
          <w:highlight w:val="darkRed"/>
        </w:rPr>
      </w:pPr>
      <w:r w:rsidRPr="00072AF7">
        <w:rPr>
          <w:rFonts w:eastAsia="Arial" w:cs="Calibri"/>
          <w:b/>
          <w:bCs/>
          <w:color w:val="FF0000"/>
          <w:sz w:val="24"/>
          <w:szCs w:val="24"/>
          <w:highlight w:val="darkRed"/>
        </w:rPr>
        <w:t>5. Estructura de una propuesta técnica</w:t>
      </w:r>
    </w:p>
    <w:p w14:paraId="750D56DB" w14:textId="77777777" w:rsidR="00C77ABA" w:rsidRPr="00072AF7" w:rsidRDefault="00C77ABA" w:rsidP="00C77ABA">
      <w:pPr>
        <w:spacing w:after="0" w:line="240" w:lineRule="auto"/>
        <w:rPr>
          <w:rFonts w:eastAsia="Arial" w:cs="Calibri"/>
          <w:bCs/>
          <w:color w:val="FF0000"/>
          <w:sz w:val="24"/>
          <w:szCs w:val="24"/>
          <w:highlight w:val="darkRed"/>
        </w:rPr>
      </w:pPr>
      <w:r w:rsidRPr="00072AF7">
        <w:rPr>
          <w:rFonts w:eastAsia="Arial" w:cs="Calibri"/>
          <w:bCs/>
          <w:color w:val="FF0000"/>
          <w:sz w:val="24"/>
          <w:szCs w:val="24"/>
          <w:highlight w:val="darkRed"/>
        </w:rPr>
        <w:t>Debe incluir:</w:t>
      </w:r>
    </w:p>
    <w:p w14:paraId="1BC9F670" w14:textId="77777777" w:rsidR="00C77ABA" w:rsidRPr="00072AF7" w:rsidRDefault="00C77ABA">
      <w:pPr>
        <w:numPr>
          <w:ilvl w:val="0"/>
          <w:numId w:val="7"/>
        </w:numPr>
        <w:spacing w:after="0" w:line="240" w:lineRule="auto"/>
        <w:rPr>
          <w:rFonts w:eastAsia="Arial" w:cs="Calibri"/>
          <w:bCs/>
          <w:color w:val="FF0000"/>
          <w:sz w:val="24"/>
          <w:szCs w:val="24"/>
          <w:highlight w:val="darkRed"/>
        </w:rPr>
      </w:pPr>
      <w:r w:rsidRPr="00072AF7">
        <w:rPr>
          <w:rFonts w:eastAsia="Arial" w:cs="Calibri"/>
          <w:bCs/>
          <w:color w:val="FF0000"/>
          <w:sz w:val="24"/>
          <w:szCs w:val="24"/>
          <w:highlight w:val="darkRed"/>
        </w:rPr>
        <w:t xml:space="preserve">Descripción del sistema </w:t>
      </w:r>
    </w:p>
    <w:p w14:paraId="2DFFE94D" w14:textId="77777777" w:rsidR="00C77ABA" w:rsidRPr="00072AF7" w:rsidRDefault="00C77ABA">
      <w:pPr>
        <w:numPr>
          <w:ilvl w:val="0"/>
          <w:numId w:val="7"/>
        </w:numPr>
        <w:spacing w:after="0" w:line="240" w:lineRule="auto"/>
        <w:rPr>
          <w:rFonts w:eastAsia="Arial" w:cs="Calibri"/>
          <w:bCs/>
          <w:color w:val="FF0000"/>
          <w:sz w:val="24"/>
          <w:szCs w:val="24"/>
          <w:highlight w:val="darkRed"/>
        </w:rPr>
      </w:pPr>
      <w:r w:rsidRPr="00072AF7">
        <w:rPr>
          <w:rFonts w:eastAsia="Arial" w:cs="Calibri"/>
          <w:bCs/>
          <w:color w:val="FF0000"/>
          <w:sz w:val="24"/>
          <w:szCs w:val="24"/>
          <w:highlight w:val="darkRed"/>
        </w:rPr>
        <w:t xml:space="preserve">Arquitectura </w:t>
      </w:r>
    </w:p>
    <w:p w14:paraId="4DA5F4CE" w14:textId="77777777" w:rsidR="00C77ABA" w:rsidRPr="00072AF7" w:rsidRDefault="00C77ABA">
      <w:pPr>
        <w:numPr>
          <w:ilvl w:val="0"/>
          <w:numId w:val="7"/>
        </w:numPr>
        <w:spacing w:after="0" w:line="240" w:lineRule="auto"/>
        <w:rPr>
          <w:rFonts w:eastAsia="Arial" w:cs="Calibri"/>
          <w:bCs/>
          <w:color w:val="FF0000"/>
          <w:sz w:val="24"/>
          <w:szCs w:val="24"/>
          <w:highlight w:val="darkRed"/>
        </w:rPr>
      </w:pPr>
      <w:r w:rsidRPr="00072AF7">
        <w:rPr>
          <w:rFonts w:eastAsia="Arial" w:cs="Calibri"/>
          <w:bCs/>
          <w:color w:val="FF0000"/>
          <w:sz w:val="24"/>
          <w:szCs w:val="24"/>
          <w:highlight w:val="darkRed"/>
        </w:rPr>
        <w:t xml:space="preserve">Diagramas UML </w:t>
      </w:r>
    </w:p>
    <w:p w14:paraId="72AD67C3" w14:textId="4B29709C" w:rsidR="00C77ABA" w:rsidRPr="00C77ABA" w:rsidRDefault="00000000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color w:val="FF0000"/>
          <w:sz w:val="24"/>
          <w:szCs w:val="24"/>
        </w:rPr>
        <w:pict w14:anchorId="756FF3CE">
          <v:rect id="_x0000_i1031" style="width:0;height:1.5pt" o:hralign="center" o:hrstd="t" o:hr="t" fillcolor="#a0a0a0" stroked="f"/>
        </w:pict>
      </w:r>
    </w:p>
    <w:p w14:paraId="01729762" w14:textId="77777777" w:rsidR="00C77ABA" w:rsidRPr="00C77ABA" w:rsidRDefault="00C77ABA" w:rsidP="00C77ABA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C77ABA">
        <w:rPr>
          <w:rFonts w:eastAsia="Arial" w:cs="Calibri"/>
          <w:b/>
          <w:bCs/>
          <w:sz w:val="24"/>
          <w:szCs w:val="24"/>
        </w:rPr>
        <w:t>Producto esperado:</w:t>
      </w:r>
    </w:p>
    <w:p w14:paraId="242641AD" w14:textId="77777777" w:rsidR="00C77ABA" w:rsidRPr="00C77ABA" w:rsidRDefault="00C77ABA">
      <w:pPr>
        <w:numPr>
          <w:ilvl w:val="0"/>
          <w:numId w:val="8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Documento con conceptos y ejemplos de diagramas UML </w:t>
      </w:r>
    </w:p>
    <w:p w14:paraId="6AB250BB" w14:textId="77777777" w:rsidR="00C77ABA" w:rsidRPr="00C77ABA" w:rsidRDefault="00000000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pict w14:anchorId="62E916C0">
          <v:rect id="_x0000_i1032" style="width:0;height:1.5pt" o:hralign="center" o:hrstd="t" o:hr="t" fillcolor="#a0a0a0" stroked="f"/>
        </w:pict>
      </w:r>
    </w:p>
    <w:p w14:paraId="25F057E9" w14:textId="797F18B3" w:rsidR="00C77ABA" w:rsidRPr="00C77ABA" w:rsidRDefault="00C77ABA" w:rsidP="00C77ABA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C77ABA">
        <w:rPr>
          <w:rFonts w:eastAsia="Arial" w:cs="Calibri"/>
          <w:b/>
          <w:bCs/>
          <w:sz w:val="24"/>
          <w:szCs w:val="24"/>
        </w:rPr>
        <w:t>Duración:8 horas</w:t>
      </w:r>
    </w:p>
    <w:p w14:paraId="30A2C3A7" w14:textId="77777777" w:rsidR="0040102B" w:rsidRPr="0040102B" w:rsidRDefault="0040102B" w:rsidP="0040102B">
      <w:pPr>
        <w:spacing w:after="0" w:line="240" w:lineRule="auto"/>
        <w:rPr>
          <w:rFonts w:cs="Calibri"/>
          <w:sz w:val="24"/>
          <w:szCs w:val="24"/>
          <w:lang w:val="es-MX"/>
        </w:rPr>
      </w:pPr>
    </w:p>
    <w:p w14:paraId="1ECBC812" w14:textId="470D24CF" w:rsidR="003B493D" w:rsidRPr="00F51763" w:rsidRDefault="00FE7202" w:rsidP="00451A05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F51763">
        <w:rPr>
          <w:rFonts w:cs="Calibri"/>
          <w:b/>
          <w:bCs/>
          <w:sz w:val="24"/>
          <w:szCs w:val="24"/>
        </w:rPr>
        <w:t xml:space="preserve">3.3 </w:t>
      </w:r>
      <w:r w:rsidR="00CC084F" w:rsidRPr="00F51763">
        <w:rPr>
          <w:rFonts w:cs="Calibri"/>
          <w:b/>
          <w:bCs/>
          <w:sz w:val="24"/>
          <w:szCs w:val="24"/>
        </w:rPr>
        <w:t xml:space="preserve">Actividades de </w:t>
      </w:r>
      <w:r w:rsidR="09EDA5A2" w:rsidRPr="00F51763">
        <w:rPr>
          <w:rFonts w:cs="Calibri"/>
          <w:b/>
          <w:bCs/>
          <w:sz w:val="24"/>
          <w:szCs w:val="24"/>
        </w:rPr>
        <w:t>apropiación</w:t>
      </w:r>
      <w:r w:rsidR="00CC084F" w:rsidRPr="00F51763">
        <w:rPr>
          <w:rFonts w:cs="Calibri"/>
          <w:b/>
          <w:bCs/>
          <w:sz w:val="24"/>
          <w:szCs w:val="24"/>
        </w:rPr>
        <w:t xml:space="preserve">: </w:t>
      </w:r>
    </w:p>
    <w:p w14:paraId="79F89776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>Descripción de la actividad:</w:t>
      </w:r>
    </w:p>
    <w:p w14:paraId="50D77FCE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>El aprendiz elaborará la propuesta técnica del sistema definido previamente, utilizando diagramas UML como herramienta principal de representación.</w:t>
      </w:r>
    </w:p>
    <w:p w14:paraId="764ED813" w14:textId="77777777" w:rsidR="00C77ABA" w:rsidRPr="00C77ABA" w:rsidRDefault="00000000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71C5E85C">
          <v:rect id="_x0000_i1033" style="width:0;height:1.5pt" o:hralign="center" o:hrstd="t" o:hr="t" fillcolor="#a0a0a0" stroked="f"/>
        </w:pict>
      </w:r>
    </w:p>
    <w:p w14:paraId="49C453BA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🚀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Actividades</w:t>
      </w:r>
    </w:p>
    <w:p w14:paraId="0BCCE61B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🔹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1. Definir arquitectura</w:t>
      </w:r>
    </w:p>
    <w:p w14:paraId="4EA463FD" w14:textId="77777777" w:rsidR="00C77ABA" w:rsidRPr="00C77ABA" w:rsidRDefault="00C77ABA">
      <w:pPr>
        <w:numPr>
          <w:ilvl w:val="0"/>
          <w:numId w:val="9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Tipo de arquitectura (cliente-servidor) </w:t>
      </w:r>
    </w:p>
    <w:p w14:paraId="139CB402" w14:textId="77777777" w:rsidR="00C77ABA" w:rsidRPr="00C77ABA" w:rsidRDefault="00C77ABA">
      <w:pPr>
        <w:numPr>
          <w:ilvl w:val="0"/>
          <w:numId w:val="9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Justificación </w:t>
      </w:r>
    </w:p>
    <w:p w14:paraId="7DB2750F" w14:textId="77777777" w:rsidR="00C77ABA" w:rsidRPr="00C77ABA" w:rsidRDefault="00000000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lastRenderedPageBreak/>
        <w:pict w14:anchorId="507014B2">
          <v:rect id="_x0000_i1034" style="width:0;height:1.5pt" o:hralign="center" o:hrstd="t" o:hr="t" fillcolor="#a0a0a0" stroked="f"/>
        </w:pict>
      </w:r>
    </w:p>
    <w:p w14:paraId="4241B377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🔹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2. Construcción de diagramas UML</w:t>
      </w:r>
    </w:p>
    <w:p w14:paraId="6D8EAF2C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>El aprendiz deberá elaborar:</w:t>
      </w:r>
    </w:p>
    <w:p w14:paraId="15E32E1D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ascii="Segoe UI Symbol" w:hAnsi="Segoe UI Symbol" w:cs="Segoe UI Symbol"/>
          <w:b/>
          <w:bCs/>
          <w:color w:val="000000"/>
          <w:sz w:val="24"/>
          <w:szCs w:val="24"/>
          <w:lang w:eastAsia="es-ES"/>
        </w:rPr>
        <w:t>✔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Diagrama de casos de uso</w:t>
      </w:r>
    </w:p>
    <w:p w14:paraId="476CBD37" w14:textId="77777777" w:rsidR="00C77ABA" w:rsidRPr="00C77ABA" w:rsidRDefault="00C77ABA">
      <w:pPr>
        <w:numPr>
          <w:ilvl w:val="0"/>
          <w:numId w:val="10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Actores </w:t>
      </w:r>
    </w:p>
    <w:p w14:paraId="31A3C70A" w14:textId="77777777" w:rsidR="00C77ABA" w:rsidRPr="00C77ABA" w:rsidRDefault="00C77ABA">
      <w:pPr>
        <w:numPr>
          <w:ilvl w:val="0"/>
          <w:numId w:val="10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Interacciones con el sistema </w:t>
      </w:r>
    </w:p>
    <w:p w14:paraId="73179F39" w14:textId="77777777" w:rsidR="00C77ABA" w:rsidRPr="00C77ABA" w:rsidRDefault="00000000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76D6D37E">
          <v:rect id="_x0000_i1035" style="width:0;height:1.5pt" o:hralign="center" o:hrstd="t" o:hr="t" fillcolor="#a0a0a0" stroked="f"/>
        </w:pict>
      </w:r>
    </w:p>
    <w:p w14:paraId="6C4450AE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ascii="Segoe UI Symbol" w:hAnsi="Segoe UI Symbol" w:cs="Segoe UI Symbol"/>
          <w:b/>
          <w:bCs/>
          <w:color w:val="000000"/>
          <w:sz w:val="24"/>
          <w:szCs w:val="24"/>
          <w:lang w:eastAsia="es-ES"/>
        </w:rPr>
        <w:t>✔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Diagrama de clases (básico)</w:t>
      </w:r>
    </w:p>
    <w:p w14:paraId="13D81089" w14:textId="77777777" w:rsidR="00C77ABA" w:rsidRPr="00C77ABA" w:rsidRDefault="00C77ABA">
      <w:pPr>
        <w:numPr>
          <w:ilvl w:val="0"/>
          <w:numId w:val="11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Entidades principales </w:t>
      </w:r>
    </w:p>
    <w:p w14:paraId="62FF0BD8" w14:textId="77777777" w:rsidR="00C77ABA" w:rsidRPr="00C77ABA" w:rsidRDefault="00C77ABA">
      <w:pPr>
        <w:numPr>
          <w:ilvl w:val="0"/>
          <w:numId w:val="11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Atributos </w:t>
      </w:r>
    </w:p>
    <w:p w14:paraId="6D764086" w14:textId="77777777" w:rsidR="00C77ABA" w:rsidRPr="00C77ABA" w:rsidRDefault="00C77ABA">
      <w:pPr>
        <w:numPr>
          <w:ilvl w:val="0"/>
          <w:numId w:val="11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Relaciones </w:t>
      </w:r>
    </w:p>
    <w:p w14:paraId="6C963376" w14:textId="77777777" w:rsidR="00C77ABA" w:rsidRPr="00C77ABA" w:rsidRDefault="00000000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2A7C7905">
          <v:rect id="_x0000_i1036" style="width:0;height:1.5pt" o:hralign="center" o:hrstd="t" o:hr="t" fillcolor="#a0a0a0" stroked="f"/>
        </w:pict>
      </w:r>
    </w:p>
    <w:p w14:paraId="59412D87" w14:textId="3B96F59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ascii="Segoe UI Symbol" w:hAnsi="Segoe UI Symbol" w:cs="Segoe UI Symbol"/>
          <w:b/>
          <w:bCs/>
          <w:color w:val="000000"/>
          <w:sz w:val="24"/>
          <w:szCs w:val="24"/>
          <w:lang w:eastAsia="es-ES"/>
        </w:rPr>
        <w:t>✔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Diagrama de componentes </w:t>
      </w:r>
    </w:p>
    <w:p w14:paraId="347C7108" w14:textId="77777777" w:rsidR="00C77ABA" w:rsidRPr="00C77ABA" w:rsidRDefault="00C77ABA">
      <w:pPr>
        <w:numPr>
          <w:ilvl w:val="0"/>
          <w:numId w:val="12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proofErr w:type="spellStart"/>
      <w:r w:rsidRPr="00C77ABA">
        <w:rPr>
          <w:rFonts w:cs="Calibri"/>
          <w:color w:val="000000"/>
          <w:sz w:val="24"/>
          <w:szCs w:val="24"/>
          <w:lang w:eastAsia="es-ES"/>
        </w:rPr>
        <w:t>Backend</w:t>
      </w:r>
      <w:proofErr w:type="spellEnd"/>
      <w:r w:rsidRPr="00C77ABA">
        <w:rPr>
          <w:rFonts w:cs="Calibri"/>
          <w:color w:val="000000"/>
          <w:sz w:val="24"/>
          <w:szCs w:val="24"/>
          <w:lang w:eastAsia="es-ES"/>
        </w:rPr>
        <w:t xml:space="preserve"> </w:t>
      </w:r>
    </w:p>
    <w:p w14:paraId="25090358" w14:textId="77777777" w:rsidR="00C77ABA" w:rsidRDefault="00C77ABA">
      <w:pPr>
        <w:numPr>
          <w:ilvl w:val="0"/>
          <w:numId w:val="12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Frontend </w:t>
      </w:r>
    </w:p>
    <w:p w14:paraId="7B53D1AE" w14:textId="43828258" w:rsidR="000333A0" w:rsidRPr="00C77ABA" w:rsidRDefault="000333A0" w:rsidP="000333A0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ascii="Segoe UI Symbol" w:hAnsi="Segoe UI Symbol" w:cs="Segoe UI Symbol"/>
          <w:b/>
          <w:bCs/>
          <w:color w:val="000000"/>
          <w:sz w:val="24"/>
          <w:szCs w:val="24"/>
          <w:lang w:eastAsia="es-ES"/>
        </w:rPr>
        <w:t>✔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Diagrama de </w:t>
      </w:r>
      <w:r>
        <w:rPr>
          <w:rFonts w:cs="Calibri"/>
          <w:b/>
          <w:bCs/>
          <w:color w:val="000000"/>
          <w:sz w:val="24"/>
          <w:szCs w:val="24"/>
          <w:lang w:eastAsia="es-ES"/>
        </w:rPr>
        <w:t>Despliegue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(opcional básico)</w:t>
      </w:r>
      <w:r w:rsidRPr="00C77ABA">
        <w:rPr>
          <w:rFonts w:cs="Calibri"/>
          <w:color w:val="000000"/>
          <w:sz w:val="24"/>
          <w:szCs w:val="24"/>
          <w:lang w:eastAsia="es-ES"/>
        </w:rPr>
        <w:t xml:space="preserve"> </w:t>
      </w:r>
    </w:p>
    <w:p w14:paraId="65D20CBA" w14:textId="77777777" w:rsidR="00C77ABA" w:rsidRPr="00C77ABA" w:rsidRDefault="00000000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043B6C31">
          <v:rect id="_x0000_i1037" style="width:0;height:1.5pt" o:hralign="center" o:hrstd="t" o:hr="t" fillcolor="#a0a0a0" stroked="f"/>
        </w:pict>
      </w:r>
    </w:p>
    <w:p w14:paraId="463F1988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🔹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3. Diseño del sistema</w:t>
      </w:r>
    </w:p>
    <w:p w14:paraId="7DC347B3" w14:textId="77777777" w:rsidR="00C77ABA" w:rsidRPr="00C77ABA" w:rsidRDefault="00C77ABA">
      <w:pPr>
        <w:numPr>
          <w:ilvl w:val="0"/>
          <w:numId w:val="13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Descripción de cómo funcionará el sistema </w:t>
      </w:r>
    </w:p>
    <w:p w14:paraId="47A2A14D" w14:textId="77777777" w:rsidR="00C77ABA" w:rsidRPr="00C77ABA" w:rsidRDefault="00C77ABA">
      <w:pPr>
        <w:numPr>
          <w:ilvl w:val="0"/>
          <w:numId w:val="13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Relación entre los diagramas </w:t>
      </w:r>
    </w:p>
    <w:p w14:paraId="4512E9CE" w14:textId="77777777" w:rsidR="00C77ABA" w:rsidRPr="00C77ABA" w:rsidRDefault="00000000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76B25031">
          <v:rect id="_x0000_i1038" style="width:0;height:1.5pt" o:hralign="center" o:hrstd="t" o:hr="t" fillcolor="#a0a0a0" stroked="f"/>
        </w:pict>
      </w:r>
    </w:p>
    <w:p w14:paraId="01A04DB8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🔹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4. Documento de propuesta técnica</w:t>
      </w:r>
    </w:p>
    <w:p w14:paraId="7DD24310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>Debe incluir:</w:t>
      </w:r>
    </w:p>
    <w:p w14:paraId="0663B800" w14:textId="77777777" w:rsidR="00C77ABA" w:rsidRPr="00C77ABA" w:rsidRDefault="00C77ABA">
      <w:pPr>
        <w:numPr>
          <w:ilvl w:val="0"/>
          <w:numId w:val="1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Descripción del sistema </w:t>
      </w:r>
    </w:p>
    <w:p w14:paraId="3A968854" w14:textId="77777777" w:rsidR="00C77ABA" w:rsidRPr="00C77ABA" w:rsidRDefault="00C77ABA">
      <w:pPr>
        <w:numPr>
          <w:ilvl w:val="0"/>
          <w:numId w:val="1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Arquitectura </w:t>
      </w:r>
    </w:p>
    <w:p w14:paraId="3BF8DE6D" w14:textId="77777777" w:rsidR="00C77ABA" w:rsidRPr="00C77ABA" w:rsidRDefault="00C77ABA">
      <w:pPr>
        <w:numPr>
          <w:ilvl w:val="0"/>
          <w:numId w:val="1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Diagramas UML </w:t>
      </w:r>
    </w:p>
    <w:p w14:paraId="5579C241" w14:textId="77777777" w:rsidR="00C77ABA" w:rsidRPr="00C77ABA" w:rsidRDefault="00C77ABA">
      <w:pPr>
        <w:numPr>
          <w:ilvl w:val="0"/>
          <w:numId w:val="1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Explicación de los diagramas </w:t>
      </w:r>
    </w:p>
    <w:p w14:paraId="3B1E1C78" w14:textId="77777777" w:rsidR="00C77ABA" w:rsidRPr="00C77ABA" w:rsidRDefault="00000000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31BB5114">
          <v:rect id="_x0000_i1039" style="width:0;height:1.5pt" o:hralign="center" o:hrstd="t" o:hr="t" fillcolor="#a0a0a0" stroked="f"/>
        </w:pict>
      </w:r>
    </w:p>
    <w:p w14:paraId="0D36EDCE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lastRenderedPageBreak/>
        <w:t>Evidencias de aprendizaje:</w:t>
      </w:r>
    </w:p>
    <w:p w14:paraId="0F4DB2E2" w14:textId="77777777" w:rsidR="00C77ABA" w:rsidRPr="00C77ABA" w:rsidRDefault="00C77ABA">
      <w:pPr>
        <w:numPr>
          <w:ilvl w:val="0"/>
          <w:numId w:val="15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Diagramas UML </w:t>
      </w:r>
    </w:p>
    <w:p w14:paraId="32D440AC" w14:textId="77777777" w:rsidR="00C77ABA" w:rsidRPr="00C77ABA" w:rsidRDefault="00C77ABA">
      <w:pPr>
        <w:numPr>
          <w:ilvl w:val="0"/>
          <w:numId w:val="15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Documento de propuesta técnica </w:t>
      </w:r>
    </w:p>
    <w:p w14:paraId="13C1E5A5" w14:textId="77777777" w:rsidR="00C77ABA" w:rsidRPr="00C77ABA" w:rsidRDefault="00C77ABA">
      <w:pPr>
        <w:numPr>
          <w:ilvl w:val="0"/>
          <w:numId w:val="15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Relación entre requerimientos y diseño </w:t>
      </w:r>
    </w:p>
    <w:p w14:paraId="1093B8A5" w14:textId="77777777" w:rsidR="00C77ABA" w:rsidRPr="00C77ABA" w:rsidRDefault="00000000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7A2227AE">
          <v:rect id="_x0000_i1040" style="width:0;height:1.5pt" o:hralign="center" o:hrstd="t" o:hr="t" fillcolor="#a0a0a0" stroked="f"/>
        </w:pict>
      </w:r>
    </w:p>
    <w:p w14:paraId="0E1F5348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>Instrumentos de evaluación: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1180"/>
        <w:gridCol w:w="1510"/>
      </w:tblGrid>
      <w:tr w:rsidR="00C77ABA" w:rsidRPr="00C77ABA" w14:paraId="71E5A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AB39E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55992A9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85C2434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No cumple</w:t>
            </w:r>
          </w:p>
        </w:tc>
      </w:tr>
      <w:tr w:rsidR="00C77ABA" w:rsidRPr="00C77ABA" w14:paraId="52E32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A26C2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cs="Calibri"/>
                <w:color w:val="000000"/>
                <w:sz w:val="24"/>
                <w:szCs w:val="24"/>
                <w:lang w:eastAsia="es-ES"/>
              </w:rPr>
              <w:t>Diagramas UML correctos</w:t>
            </w:r>
          </w:p>
        </w:tc>
        <w:tc>
          <w:tcPr>
            <w:tcW w:w="0" w:type="auto"/>
            <w:vAlign w:val="center"/>
            <w:hideMark/>
          </w:tcPr>
          <w:p w14:paraId="3BDD9C58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ascii="Segoe UI Symbol" w:hAnsi="Segoe UI Symbol" w:cs="Segoe UI Symbol"/>
                <w:color w:val="000000"/>
                <w:sz w:val="24"/>
                <w:szCs w:val="24"/>
                <w:lang w:eastAsia="es-E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FC3BAD4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</w:tr>
      <w:tr w:rsidR="00C77ABA" w:rsidRPr="00C77ABA" w14:paraId="3387A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D613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cs="Calibri"/>
                <w:color w:val="000000"/>
                <w:sz w:val="24"/>
                <w:szCs w:val="24"/>
                <w:lang w:eastAsia="es-ES"/>
              </w:rPr>
              <w:t>Relación con requerimientos</w:t>
            </w:r>
          </w:p>
        </w:tc>
        <w:tc>
          <w:tcPr>
            <w:tcW w:w="0" w:type="auto"/>
            <w:vAlign w:val="center"/>
            <w:hideMark/>
          </w:tcPr>
          <w:p w14:paraId="659F7E3A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ascii="Segoe UI Symbol" w:hAnsi="Segoe UI Symbol" w:cs="Segoe UI Symbol"/>
                <w:color w:val="000000"/>
                <w:sz w:val="24"/>
                <w:szCs w:val="24"/>
                <w:lang w:eastAsia="es-E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2BA637E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</w:tr>
      <w:tr w:rsidR="00C77ABA" w:rsidRPr="00C77ABA" w14:paraId="71B2C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7ADB2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cs="Calibri"/>
                <w:color w:val="000000"/>
                <w:sz w:val="24"/>
                <w:szCs w:val="24"/>
                <w:lang w:eastAsia="es-ES"/>
              </w:rPr>
              <w:t>Arquitectura definida</w:t>
            </w:r>
          </w:p>
        </w:tc>
        <w:tc>
          <w:tcPr>
            <w:tcW w:w="0" w:type="auto"/>
            <w:vAlign w:val="center"/>
            <w:hideMark/>
          </w:tcPr>
          <w:p w14:paraId="30FF8A70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ascii="Segoe UI Symbol" w:hAnsi="Segoe UI Symbol" w:cs="Segoe UI Symbol"/>
                <w:color w:val="000000"/>
                <w:sz w:val="24"/>
                <w:szCs w:val="24"/>
                <w:lang w:eastAsia="es-E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66EBF6E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</w:tr>
      <w:tr w:rsidR="00C77ABA" w:rsidRPr="00C77ABA" w14:paraId="481C8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654D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cs="Calibri"/>
                <w:color w:val="000000"/>
                <w:sz w:val="24"/>
                <w:szCs w:val="24"/>
                <w:lang w:eastAsia="es-ES"/>
              </w:rPr>
              <w:t>Documento organizado</w:t>
            </w:r>
          </w:p>
        </w:tc>
        <w:tc>
          <w:tcPr>
            <w:tcW w:w="0" w:type="auto"/>
            <w:vAlign w:val="center"/>
            <w:hideMark/>
          </w:tcPr>
          <w:p w14:paraId="7EE03C85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ascii="Segoe UI Symbol" w:hAnsi="Segoe UI Symbol" w:cs="Segoe UI Symbol"/>
                <w:color w:val="000000"/>
                <w:sz w:val="24"/>
                <w:szCs w:val="24"/>
                <w:lang w:eastAsia="es-E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B7EBCC3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</w:tr>
    </w:tbl>
    <w:p w14:paraId="0A8778F8" w14:textId="77777777" w:rsidR="00C77ABA" w:rsidRPr="00C77ABA" w:rsidRDefault="00000000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0B593FFE">
          <v:rect id="_x0000_i1041" style="width:0;height:1.5pt" o:hralign="center" o:hrstd="t" o:hr="t" fillcolor="#a0a0a0" stroked="f"/>
        </w:pict>
      </w:r>
    </w:p>
    <w:p w14:paraId="33620F72" w14:textId="40408BD2" w:rsid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>Duración:</w:t>
      </w:r>
      <w:r>
        <w:rPr>
          <w:rFonts w:cs="Calibri"/>
          <w:b/>
          <w:bCs/>
          <w:color w:val="000000"/>
          <w:sz w:val="24"/>
          <w:szCs w:val="24"/>
          <w:lang w:eastAsia="es-ES"/>
        </w:rPr>
        <w:t xml:space="preserve"> 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>12 horas</w:t>
      </w:r>
    </w:p>
    <w:p w14:paraId="5BC09AE0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</w:p>
    <w:p w14:paraId="42C352DF" w14:textId="38108E44" w:rsidR="00815D58" w:rsidRPr="00F51763" w:rsidRDefault="00FE7202" w:rsidP="00451A05">
      <w:pPr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F51763">
        <w:rPr>
          <w:rFonts w:cs="Calibri"/>
          <w:b/>
          <w:bCs/>
          <w:color w:val="000000"/>
          <w:sz w:val="24"/>
          <w:szCs w:val="24"/>
          <w:lang w:eastAsia="es-ES"/>
        </w:rPr>
        <w:t xml:space="preserve">3.4 </w:t>
      </w:r>
      <w:r w:rsidR="00815D58" w:rsidRPr="00F51763">
        <w:rPr>
          <w:rFonts w:cs="Calibri"/>
          <w:b/>
          <w:bCs/>
          <w:color w:val="000000"/>
          <w:sz w:val="24"/>
          <w:szCs w:val="24"/>
          <w:lang w:eastAsia="es-ES"/>
        </w:rPr>
        <w:t xml:space="preserve">Actividades </w:t>
      </w:r>
      <w:r w:rsidR="007D4273" w:rsidRPr="00F51763">
        <w:rPr>
          <w:rFonts w:cs="Calibri"/>
          <w:b/>
          <w:bCs/>
          <w:color w:val="000000"/>
          <w:sz w:val="24"/>
          <w:szCs w:val="24"/>
          <w:lang w:eastAsia="es-ES"/>
        </w:rPr>
        <w:t>d</w:t>
      </w:r>
      <w:r w:rsidR="00815D58" w:rsidRPr="00F51763">
        <w:rPr>
          <w:rFonts w:cs="Calibri"/>
          <w:b/>
          <w:bCs/>
          <w:color w:val="000000"/>
          <w:sz w:val="24"/>
          <w:szCs w:val="24"/>
          <w:lang w:eastAsia="es-ES"/>
        </w:rPr>
        <w:t>e Transferencia el Conocimiento:</w:t>
      </w:r>
      <w:r w:rsidR="00E228C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        </w:t>
      </w:r>
    </w:p>
    <w:p w14:paraId="59C1D78C" w14:textId="77777777" w:rsidR="0070610F" w:rsidRPr="0070610F" w:rsidRDefault="0070610F" w:rsidP="0070610F">
      <w:pPr>
        <w:spacing w:after="0" w:line="240" w:lineRule="auto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70610F">
        <w:rPr>
          <w:rFonts w:cs="Calibri"/>
          <w:b/>
          <w:bCs/>
          <w:color w:val="000000"/>
          <w:sz w:val="24"/>
          <w:szCs w:val="24"/>
          <w:lang w:eastAsia="es-ES"/>
        </w:rPr>
        <w:t>Descripción de la actividad:</w:t>
      </w:r>
    </w:p>
    <w:p w14:paraId="7C76F085" w14:textId="4271DF30" w:rsidR="0070610F" w:rsidRPr="0070610F" w:rsidRDefault="0070610F" w:rsidP="0070610F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  <w:r w:rsidRPr="0070610F">
        <w:rPr>
          <w:rFonts w:cs="Calibri"/>
          <w:color w:val="000000"/>
          <w:sz w:val="24"/>
          <w:szCs w:val="24"/>
          <w:lang w:eastAsia="es-ES"/>
        </w:rPr>
        <w:t>El aprendiz presentará su propuesta técnica utilizando diagramas UML para explicar la solución planteada, simulando una reunión con el cliente</w:t>
      </w:r>
      <w:r w:rsidR="000333A0">
        <w:rPr>
          <w:rFonts w:cs="Calibri"/>
          <w:color w:val="000000"/>
          <w:sz w:val="24"/>
          <w:szCs w:val="24"/>
          <w:lang w:eastAsia="es-ES"/>
        </w:rPr>
        <w:t xml:space="preserve"> que requiere software para parqueaderos donde las tarifas se definen por minuto, y tipo de automotor</w:t>
      </w:r>
      <w:r w:rsidRPr="0070610F">
        <w:rPr>
          <w:rFonts w:cs="Calibri"/>
          <w:color w:val="000000"/>
          <w:sz w:val="24"/>
          <w:szCs w:val="24"/>
          <w:lang w:eastAsia="es-ES"/>
        </w:rPr>
        <w:t>.</w:t>
      </w:r>
    </w:p>
    <w:p w14:paraId="79F61646" w14:textId="77777777" w:rsidR="0070610F" w:rsidRPr="0070610F" w:rsidRDefault="00000000" w:rsidP="0070610F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6FB0B418">
          <v:rect id="_x0000_i1042" style="width:0;height:1.5pt" o:hralign="center" o:hrstd="t" o:hr="t" fillcolor="#a0a0a0" stroked="f"/>
        </w:pict>
      </w:r>
    </w:p>
    <w:p w14:paraId="70C17449" w14:textId="77777777" w:rsidR="0070610F" w:rsidRPr="0070610F" w:rsidRDefault="0070610F" w:rsidP="0070610F">
      <w:pPr>
        <w:spacing w:after="0" w:line="240" w:lineRule="auto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70610F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🎤</w:t>
      </w:r>
      <w:r w:rsidRPr="0070610F">
        <w:rPr>
          <w:rFonts w:cs="Calibri"/>
          <w:b/>
          <w:bCs/>
          <w:color w:val="000000"/>
          <w:sz w:val="24"/>
          <w:szCs w:val="24"/>
          <w:lang w:eastAsia="es-ES"/>
        </w:rPr>
        <w:t xml:space="preserve"> Sustentación</w:t>
      </w:r>
    </w:p>
    <w:p w14:paraId="48971446" w14:textId="77777777" w:rsidR="0070610F" w:rsidRPr="0070610F" w:rsidRDefault="0070610F" w:rsidP="0070610F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  <w:r w:rsidRPr="0070610F">
        <w:rPr>
          <w:rFonts w:cs="Calibri"/>
          <w:color w:val="000000"/>
          <w:sz w:val="24"/>
          <w:szCs w:val="24"/>
          <w:lang w:eastAsia="es-ES"/>
        </w:rPr>
        <w:t>El aprendiz deberá:</w:t>
      </w:r>
    </w:p>
    <w:p w14:paraId="66F18FBA" w14:textId="77777777" w:rsidR="0070610F" w:rsidRPr="0070610F" w:rsidRDefault="0070610F">
      <w:pPr>
        <w:numPr>
          <w:ilvl w:val="0"/>
          <w:numId w:val="16"/>
        </w:num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  <w:r w:rsidRPr="0070610F">
        <w:rPr>
          <w:rFonts w:cs="Calibri"/>
          <w:color w:val="000000"/>
          <w:sz w:val="24"/>
          <w:szCs w:val="24"/>
          <w:lang w:eastAsia="es-ES"/>
        </w:rPr>
        <w:t xml:space="preserve">Explicar el sistema propuesto </w:t>
      </w:r>
    </w:p>
    <w:p w14:paraId="5C23CBA7" w14:textId="77777777" w:rsidR="0070610F" w:rsidRPr="0070610F" w:rsidRDefault="0070610F">
      <w:pPr>
        <w:numPr>
          <w:ilvl w:val="0"/>
          <w:numId w:val="16"/>
        </w:num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  <w:r w:rsidRPr="0070610F">
        <w:rPr>
          <w:rFonts w:cs="Calibri"/>
          <w:color w:val="000000"/>
          <w:sz w:val="24"/>
          <w:szCs w:val="24"/>
          <w:lang w:eastAsia="es-ES"/>
        </w:rPr>
        <w:t xml:space="preserve">Presentar los diagramas UML </w:t>
      </w:r>
    </w:p>
    <w:p w14:paraId="6448B3E3" w14:textId="77777777" w:rsidR="0070610F" w:rsidRPr="0070610F" w:rsidRDefault="0070610F">
      <w:pPr>
        <w:numPr>
          <w:ilvl w:val="0"/>
          <w:numId w:val="16"/>
        </w:num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  <w:r w:rsidRPr="0070610F">
        <w:rPr>
          <w:rFonts w:cs="Calibri"/>
          <w:color w:val="000000"/>
          <w:sz w:val="24"/>
          <w:szCs w:val="24"/>
          <w:lang w:eastAsia="es-ES"/>
        </w:rPr>
        <w:t xml:space="preserve">Justificar cómo los diagramas responden a los requerimientos </w:t>
      </w:r>
    </w:p>
    <w:p w14:paraId="5429ECB9" w14:textId="77777777" w:rsidR="0070610F" w:rsidRPr="0070610F" w:rsidRDefault="0070610F">
      <w:pPr>
        <w:numPr>
          <w:ilvl w:val="0"/>
          <w:numId w:val="16"/>
        </w:num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  <w:r w:rsidRPr="0070610F">
        <w:rPr>
          <w:rFonts w:cs="Calibri"/>
          <w:color w:val="000000"/>
          <w:sz w:val="24"/>
          <w:szCs w:val="24"/>
          <w:lang w:eastAsia="es-ES"/>
        </w:rPr>
        <w:t xml:space="preserve">Resolver preguntas del instructor </w:t>
      </w:r>
    </w:p>
    <w:p w14:paraId="676B4634" w14:textId="77777777" w:rsidR="0070610F" w:rsidRPr="0070610F" w:rsidRDefault="00000000" w:rsidP="0070610F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68F9FF3E">
          <v:rect id="_x0000_i1043" style="width:0;height:1.5pt" o:hralign="center" o:hrstd="t" o:hr="t" fillcolor="#a0a0a0" stroked="f"/>
        </w:pict>
      </w:r>
    </w:p>
    <w:p w14:paraId="1971204B" w14:textId="77777777" w:rsidR="0070610F" w:rsidRPr="0070610F" w:rsidRDefault="0070610F" w:rsidP="0070610F">
      <w:pPr>
        <w:spacing w:after="0" w:line="240" w:lineRule="auto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70610F">
        <w:rPr>
          <w:rFonts w:cs="Calibri"/>
          <w:b/>
          <w:bCs/>
          <w:color w:val="000000"/>
          <w:sz w:val="24"/>
          <w:szCs w:val="24"/>
          <w:lang w:eastAsia="es-ES"/>
        </w:rPr>
        <w:t>Rúbrica actualizada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2932"/>
        <w:gridCol w:w="777"/>
        <w:gridCol w:w="1414"/>
      </w:tblGrid>
      <w:tr w:rsidR="0070610F" w:rsidRPr="0070610F" w14:paraId="5B32EE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0AA33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2BE2EE8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51A65F4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50C61C27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Bajo</w:t>
            </w:r>
          </w:p>
        </w:tc>
      </w:tr>
      <w:tr w:rsidR="0070610F" w:rsidRPr="0070610F" w14:paraId="24216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A877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Diagramas UML</w:t>
            </w:r>
          </w:p>
        </w:tc>
        <w:tc>
          <w:tcPr>
            <w:tcW w:w="0" w:type="auto"/>
            <w:vAlign w:val="center"/>
            <w:hideMark/>
          </w:tcPr>
          <w:p w14:paraId="3793AED4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Claros, correctos y completos</w:t>
            </w:r>
          </w:p>
        </w:tc>
        <w:tc>
          <w:tcPr>
            <w:tcW w:w="0" w:type="auto"/>
            <w:vAlign w:val="center"/>
            <w:hideMark/>
          </w:tcPr>
          <w:p w14:paraId="37A6CD70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Básicos</w:t>
            </w:r>
          </w:p>
        </w:tc>
        <w:tc>
          <w:tcPr>
            <w:tcW w:w="0" w:type="auto"/>
            <w:vAlign w:val="center"/>
            <w:hideMark/>
          </w:tcPr>
          <w:p w14:paraId="15241409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Incorrectos</w:t>
            </w:r>
          </w:p>
        </w:tc>
      </w:tr>
      <w:tr w:rsidR="0070610F" w:rsidRPr="0070610F" w14:paraId="5FBF5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77CE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Relación con requerimientos</w:t>
            </w:r>
          </w:p>
        </w:tc>
        <w:tc>
          <w:tcPr>
            <w:tcW w:w="0" w:type="auto"/>
            <w:vAlign w:val="center"/>
            <w:hideMark/>
          </w:tcPr>
          <w:p w14:paraId="2FD8E8F6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proofErr w:type="gramStart"/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Total</w:t>
            </w:r>
            <w:proofErr w:type="gramEnd"/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 xml:space="preserve"> coherencia</w:t>
            </w:r>
          </w:p>
        </w:tc>
        <w:tc>
          <w:tcPr>
            <w:tcW w:w="0" w:type="auto"/>
            <w:vAlign w:val="center"/>
            <w:hideMark/>
          </w:tcPr>
          <w:p w14:paraId="2F6DF804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28D07258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No coherente</w:t>
            </w:r>
          </w:p>
        </w:tc>
      </w:tr>
      <w:tr w:rsidR="0070610F" w:rsidRPr="0070610F" w14:paraId="21569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8C2B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179F388C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Clara</w:t>
            </w:r>
          </w:p>
        </w:tc>
        <w:tc>
          <w:tcPr>
            <w:tcW w:w="0" w:type="auto"/>
            <w:vAlign w:val="center"/>
            <w:hideMark/>
          </w:tcPr>
          <w:p w14:paraId="52490E0D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57ACF598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Confusa</w:t>
            </w:r>
          </w:p>
        </w:tc>
      </w:tr>
      <w:tr w:rsidR="0070610F" w:rsidRPr="0070610F" w14:paraId="4730C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D02B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lastRenderedPageBreak/>
              <w:t>Sustentación</w:t>
            </w:r>
          </w:p>
        </w:tc>
        <w:tc>
          <w:tcPr>
            <w:tcW w:w="0" w:type="auto"/>
            <w:vAlign w:val="center"/>
            <w:hideMark/>
          </w:tcPr>
          <w:p w14:paraId="5FF5BBEA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Segura</w:t>
            </w:r>
          </w:p>
        </w:tc>
        <w:tc>
          <w:tcPr>
            <w:tcW w:w="0" w:type="auto"/>
            <w:vAlign w:val="center"/>
            <w:hideMark/>
          </w:tcPr>
          <w:p w14:paraId="7136E5FC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Dudas</w:t>
            </w:r>
          </w:p>
        </w:tc>
        <w:tc>
          <w:tcPr>
            <w:tcW w:w="0" w:type="auto"/>
            <w:vAlign w:val="center"/>
            <w:hideMark/>
          </w:tcPr>
          <w:p w14:paraId="6221D68D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No sustenta</w:t>
            </w:r>
          </w:p>
        </w:tc>
      </w:tr>
    </w:tbl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5814448F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77777777" w:rsidR="009448E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0CCB4776" w14:textId="0C1B060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5. GLOSARIO DE TÉRMINOS</w:t>
      </w:r>
    </w:p>
    <w:p w14:paraId="1B401422" w14:textId="77777777" w:rsidR="0070610F" w:rsidRPr="0070610F" w:rsidRDefault="0070610F" w:rsidP="0070610F">
      <w:pPr>
        <w:tabs>
          <w:tab w:val="left" w:pos="1470"/>
        </w:tabs>
        <w:spacing w:after="0" w:line="240" w:lineRule="auto"/>
        <w:rPr>
          <w:rFonts w:cs="Calibri"/>
          <w:bCs/>
          <w:color w:val="000000" w:themeColor="text1"/>
        </w:rPr>
      </w:pPr>
      <w:r w:rsidRPr="0070610F">
        <w:rPr>
          <w:rFonts w:cs="Calibri"/>
          <w:b/>
          <w:bCs/>
          <w:color w:val="000000" w:themeColor="text1"/>
        </w:rPr>
        <w:t>UML (Lenguaje Unificado de Modelado):</w:t>
      </w:r>
      <w:r w:rsidRPr="0070610F">
        <w:rPr>
          <w:rFonts w:cs="Calibri"/>
          <w:bCs/>
          <w:color w:val="000000" w:themeColor="text1"/>
        </w:rPr>
        <w:br/>
        <w:t>Lenguaje estándar para visualizar, especificar y documentar sistemas de software mediante diagramas.</w:t>
      </w:r>
    </w:p>
    <w:p w14:paraId="28D3B8BB" w14:textId="77777777" w:rsidR="0070610F" w:rsidRDefault="0070610F" w:rsidP="0070610F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04512BEE" w14:textId="1E25BD16" w:rsidR="0070610F" w:rsidRPr="0070610F" w:rsidRDefault="0070610F" w:rsidP="0070610F">
      <w:pPr>
        <w:tabs>
          <w:tab w:val="left" w:pos="1470"/>
        </w:tabs>
        <w:spacing w:after="0" w:line="240" w:lineRule="auto"/>
        <w:rPr>
          <w:rFonts w:cs="Calibri"/>
          <w:bCs/>
          <w:color w:val="000000" w:themeColor="text1"/>
        </w:rPr>
      </w:pPr>
      <w:r w:rsidRPr="0070610F">
        <w:rPr>
          <w:rFonts w:cs="Calibri"/>
          <w:b/>
          <w:bCs/>
          <w:color w:val="000000" w:themeColor="text1"/>
        </w:rPr>
        <w:t>Diagrama de clases:</w:t>
      </w:r>
      <w:r w:rsidRPr="0070610F">
        <w:rPr>
          <w:rFonts w:cs="Calibri"/>
          <w:bCs/>
          <w:color w:val="000000" w:themeColor="text1"/>
        </w:rPr>
        <w:br/>
        <w:t>Representa la estructura del sistema mostrando clases, atributos y relaciones.</w:t>
      </w:r>
    </w:p>
    <w:p w14:paraId="2A9C2D5E" w14:textId="77777777" w:rsidR="0070610F" w:rsidRDefault="0070610F" w:rsidP="0070610F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390EF931" w14:textId="5D629933" w:rsidR="0070610F" w:rsidRPr="0070610F" w:rsidRDefault="0070610F" w:rsidP="0070610F">
      <w:pPr>
        <w:tabs>
          <w:tab w:val="left" w:pos="1470"/>
        </w:tabs>
        <w:spacing w:after="0" w:line="240" w:lineRule="auto"/>
        <w:rPr>
          <w:rFonts w:cs="Calibri"/>
          <w:bCs/>
          <w:color w:val="000000" w:themeColor="text1"/>
        </w:rPr>
      </w:pPr>
      <w:r w:rsidRPr="0070610F">
        <w:rPr>
          <w:rFonts w:cs="Calibri"/>
          <w:b/>
          <w:bCs/>
          <w:color w:val="000000" w:themeColor="text1"/>
        </w:rPr>
        <w:t>Diagrama de componentes:</w:t>
      </w:r>
      <w:r w:rsidRPr="0070610F">
        <w:rPr>
          <w:rFonts w:cs="Calibri"/>
          <w:bCs/>
          <w:color w:val="000000" w:themeColor="text1"/>
        </w:rPr>
        <w:br/>
        <w:t>Representa la organización física del sistema en módulos.</w:t>
      </w:r>
    </w:p>
    <w:p w14:paraId="797FF91D" w14:textId="2BEAD146" w:rsidR="000B5380" w:rsidRPr="000B5380" w:rsidRDefault="000B5380" w:rsidP="0070610F">
      <w:pPr>
        <w:tabs>
          <w:tab w:val="left" w:pos="1470"/>
        </w:tabs>
        <w:spacing w:after="0" w:line="240" w:lineRule="auto"/>
        <w:rPr>
          <w:rFonts w:cs="Calibri"/>
          <w:bCs/>
          <w:color w:val="000000" w:themeColor="text1"/>
        </w:rPr>
      </w:pPr>
    </w:p>
    <w:p w14:paraId="15ADBB07" w14:textId="77777777" w:rsidR="009448E8" w:rsidRDefault="009448E8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E4D072E" w14:textId="77777777" w:rsidR="00F4081F" w:rsidRDefault="00B53D0D" w:rsidP="00F4081F">
      <w:pPr>
        <w:spacing w:after="0" w:line="240" w:lineRule="auto"/>
        <w:rPr>
          <w:rFonts w:cs="Calibri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6. REFERENTES BILBIOGRÁFICOS</w:t>
      </w:r>
    </w:p>
    <w:p w14:paraId="67BE9BE8" w14:textId="77777777" w:rsidR="0070610F" w:rsidRPr="0070610F" w:rsidRDefault="0070610F" w:rsidP="0070610F">
      <w:p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>A continuación, se presentan los recursos de consulta que apoyan el desarrollo de la presente guía de aprendizaje, enfocados en arquitectura de software y modelado mediante UML.</w:t>
      </w:r>
    </w:p>
    <w:p w14:paraId="166FFB22" w14:textId="77777777" w:rsidR="0070610F" w:rsidRPr="0070610F" w:rsidRDefault="00000000" w:rsidP="0070610F">
      <w:p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71F80433">
          <v:rect id="_x0000_i1044" style="width:0;height:1.5pt" o:hralign="center" o:hrstd="t" o:hr="t" fillcolor="#a0a0a0" stroked="f"/>
        </w:pict>
      </w:r>
    </w:p>
    <w:p w14:paraId="610217BF" w14:textId="5791A33E" w:rsidR="0070610F" w:rsidRPr="0070610F" w:rsidRDefault="0070610F" w:rsidP="0070610F">
      <w:pPr>
        <w:spacing w:after="0" w:line="240" w:lineRule="auto"/>
        <w:rPr>
          <w:rFonts w:cs="Calibri"/>
          <w:b/>
          <w:bCs/>
          <w:sz w:val="24"/>
          <w:szCs w:val="24"/>
        </w:rPr>
      </w:pPr>
      <w:r w:rsidRPr="0070610F">
        <w:rPr>
          <w:rFonts w:cs="Calibri"/>
          <w:b/>
          <w:bCs/>
          <w:sz w:val="24"/>
          <w:szCs w:val="24"/>
        </w:rPr>
        <w:t>Documentación y recursos oficiales</w:t>
      </w:r>
    </w:p>
    <w:p w14:paraId="2855F6C5" w14:textId="77777777" w:rsidR="0070610F" w:rsidRPr="0070610F" w:rsidRDefault="0070610F">
      <w:pPr>
        <w:numPr>
          <w:ilvl w:val="0"/>
          <w:numId w:val="17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 xml:space="preserve">Guías de arquitectura de software – Red </w:t>
      </w:r>
      <w:proofErr w:type="spellStart"/>
      <w:r w:rsidRPr="0070610F">
        <w:rPr>
          <w:rFonts w:cs="Calibri"/>
          <w:sz w:val="24"/>
          <w:szCs w:val="24"/>
        </w:rPr>
        <w:t>Hat</w:t>
      </w:r>
      <w:proofErr w:type="spellEnd"/>
      <w:r w:rsidRPr="0070610F">
        <w:rPr>
          <w:rFonts w:cs="Calibri"/>
          <w:sz w:val="24"/>
          <w:szCs w:val="24"/>
        </w:rPr>
        <w:t>:</w:t>
      </w:r>
      <w:r w:rsidRPr="0070610F">
        <w:rPr>
          <w:rFonts w:cs="Calibri"/>
          <w:sz w:val="24"/>
          <w:szCs w:val="24"/>
        </w:rPr>
        <w:br/>
        <w:t xml:space="preserve">https://www.redhat.com/es/topics/architecture/what-is-software-architecture </w:t>
      </w:r>
    </w:p>
    <w:p w14:paraId="04E8AB20" w14:textId="77777777" w:rsidR="0070610F" w:rsidRPr="0070610F" w:rsidRDefault="0070610F">
      <w:pPr>
        <w:numPr>
          <w:ilvl w:val="0"/>
          <w:numId w:val="17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 xml:space="preserve">Introducción a UML – </w:t>
      </w:r>
      <w:proofErr w:type="spellStart"/>
      <w:r w:rsidRPr="0070610F">
        <w:rPr>
          <w:rFonts w:cs="Calibri"/>
          <w:sz w:val="24"/>
          <w:szCs w:val="24"/>
        </w:rPr>
        <w:t>Lucidchart</w:t>
      </w:r>
      <w:proofErr w:type="spellEnd"/>
      <w:r w:rsidRPr="0070610F">
        <w:rPr>
          <w:rFonts w:cs="Calibri"/>
          <w:sz w:val="24"/>
          <w:szCs w:val="24"/>
        </w:rPr>
        <w:t>:</w:t>
      </w:r>
      <w:r w:rsidRPr="0070610F">
        <w:rPr>
          <w:rFonts w:cs="Calibri"/>
          <w:sz w:val="24"/>
          <w:szCs w:val="24"/>
        </w:rPr>
        <w:br/>
        <w:t xml:space="preserve">https://www.lucidchart.com/pages/es/que-es-uml </w:t>
      </w:r>
    </w:p>
    <w:p w14:paraId="6CF9B002" w14:textId="77777777" w:rsidR="0070610F" w:rsidRPr="0070610F" w:rsidRDefault="0070610F">
      <w:pPr>
        <w:numPr>
          <w:ilvl w:val="0"/>
          <w:numId w:val="17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>Tutorial de diagramas UML:</w:t>
      </w:r>
      <w:r w:rsidRPr="0070610F">
        <w:rPr>
          <w:rFonts w:cs="Calibri"/>
          <w:sz w:val="24"/>
          <w:szCs w:val="24"/>
        </w:rPr>
        <w:br/>
        <w:t xml:space="preserve">https://www.lucidchart.com/pages/es/tutorial-de-diagramas-uml </w:t>
      </w:r>
    </w:p>
    <w:p w14:paraId="41E21E35" w14:textId="77777777" w:rsidR="0070610F" w:rsidRPr="0070610F" w:rsidRDefault="00000000" w:rsidP="0070610F">
      <w:p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52C6021A">
          <v:rect id="_x0000_i1045" style="width:0;height:1.5pt" o:hralign="center" o:hrstd="t" o:hr="t" fillcolor="#a0a0a0" stroked="f"/>
        </w:pict>
      </w:r>
    </w:p>
    <w:p w14:paraId="1AADBD3C" w14:textId="65DC7292" w:rsidR="0070610F" w:rsidRPr="0070610F" w:rsidRDefault="0070610F" w:rsidP="0070610F">
      <w:pPr>
        <w:spacing w:after="0" w:line="240" w:lineRule="auto"/>
        <w:rPr>
          <w:rFonts w:cs="Calibri"/>
          <w:b/>
          <w:bCs/>
          <w:sz w:val="24"/>
          <w:szCs w:val="24"/>
        </w:rPr>
      </w:pPr>
      <w:r w:rsidRPr="0070610F">
        <w:rPr>
          <w:rFonts w:cs="Calibri"/>
          <w:b/>
          <w:bCs/>
          <w:sz w:val="24"/>
          <w:szCs w:val="24"/>
        </w:rPr>
        <w:t>Recursos web educativos</w:t>
      </w:r>
    </w:p>
    <w:p w14:paraId="16416271" w14:textId="77777777" w:rsidR="0070610F" w:rsidRPr="0070610F" w:rsidRDefault="0070610F">
      <w:pPr>
        <w:numPr>
          <w:ilvl w:val="0"/>
          <w:numId w:val="18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>Conceptos de UML (IBM):</w:t>
      </w:r>
      <w:r w:rsidRPr="0070610F">
        <w:rPr>
          <w:rFonts w:cs="Calibri"/>
          <w:sz w:val="24"/>
          <w:szCs w:val="24"/>
        </w:rPr>
        <w:br/>
      </w:r>
      <w:hyperlink r:id="rId13" w:tgtFrame="_new" w:history="1">
        <w:r w:rsidRPr="0070610F">
          <w:rPr>
            <w:rStyle w:val="Hipervnculo"/>
            <w:rFonts w:cs="Calibri"/>
            <w:sz w:val="24"/>
            <w:szCs w:val="24"/>
          </w:rPr>
          <w:t>https://www.ibm.com/docs/es</w:t>
        </w:r>
      </w:hyperlink>
      <w:r w:rsidRPr="0070610F">
        <w:rPr>
          <w:rFonts w:cs="Calibri"/>
          <w:sz w:val="24"/>
          <w:szCs w:val="24"/>
        </w:rPr>
        <w:t xml:space="preserve"> </w:t>
      </w:r>
    </w:p>
    <w:p w14:paraId="656A5301" w14:textId="77777777" w:rsidR="0070610F" w:rsidRPr="0070610F" w:rsidRDefault="0070610F">
      <w:pPr>
        <w:numPr>
          <w:ilvl w:val="0"/>
          <w:numId w:val="18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>Introducción al modelado UML (</w:t>
      </w:r>
      <w:proofErr w:type="spellStart"/>
      <w:r w:rsidRPr="0070610F">
        <w:rPr>
          <w:rFonts w:cs="Calibri"/>
          <w:sz w:val="24"/>
          <w:szCs w:val="24"/>
        </w:rPr>
        <w:t>GeeksforGeeks</w:t>
      </w:r>
      <w:proofErr w:type="spellEnd"/>
      <w:r w:rsidRPr="0070610F">
        <w:rPr>
          <w:rFonts w:cs="Calibri"/>
          <w:sz w:val="24"/>
          <w:szCs w:val="24"/>
        </w:rPr>
        <w:t>):</w:t>
      </w:r>
      <w:r w:rsidRPr="0070610F">
        <w:rPr>
          <w:rFonts w:cs="Calibri"/>
          <w:sz w:val="24"/>
          <w:szCs w:val="24"/>
        </w:rPr>
        <w:br/>
      </w:r>
      <w:hyperlink r:id="rId14" w:tgtFrame="_new" w:history="1">
        <w:r w:rsidRPr="0070610F">
          <w:rPr>
            <w:rStyle w:val="Hipervnculo"/>
            <w:rFonts w:cs="Calibri"/>
            <w:sz w:val="24"/>
            <w:szCs w:val="24"/>
          </w:rPr>
          <w:t>https://www.geeksforgeeks.org/unified-modeling-language-uml-introduction/</w:t>
        </w:r>
      </w:hyperlink>
      <w:r w:rsidRPr="0070610F">
        <w:rPr>
          <w:rFonts w:cs="Calibri"/>
          <w:sz w:val="24"/>
          <w:szCs w:val="24"/>
        </w:rPr>
        <w:t xml:space="preserve"> </w:t>
      </w:r>
    </w:p>
    <w:p w14:paraId="3AFF31EB" w14:textId="77777777" w:rsidR="0070610F" w:rsidRPr="0070610F" w:rsidRDefault="0070610F">
      <w:pPr>
        <w:numPr>
          <w:ilvl w:val="0"/>
          <w:numId w:val="18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lastRenderedPageBreak/>
        <w:t>Ingeniería de software (</w:t>
      </w:r>
      <w:proofErr w:type="spellStart"/>
      <w:r w:rsidRPr="0070610F">
        <w:rPr>
          <w:rFonts w:cs="Calibri"/>
          <w:sz w:val="24"/>
          <w:szCs w:val="24"/>
        </w:rPr>
        <w:t>TutorialsPoint</w:t>
      </w:r>
      <w:proofErr w:type="spellEnd"/>
      <w:r w:rsidRPr="0070610F">
        <w:rPr>
          <w:rFonts w:cs="Calibri"/>
          <w:sz w:val="24"/>
          <w:szCs w:val="24"/>
        </w:rPr>
        <w:t>):</w:t>
      </w:r>
      <w:r w:rsidRPr="0070610F">
        <w:rPr>
          <w:rFonts w:cs="Calibri"/>
          <w:sz w:val="24"/>
          <w:szCs w:val="24"/>
        </w:rPr>
        <w:br/>
      </w:r>
      <w:hyperlink r:id="rId15" w:tgtFrame="_new" w:history="1">
        <w:r w:rsidRPr="0070610F">
          <w:rPr>
            <w:rStyle w:val="Hipervnculo"/>
            <w:rFonts w:cs="Calibri"/>
            <w:sz w:val="24"/>
            <w:szCs w:val="24"/>
          </w:rPr>
          <w:t>https://www.tutorialspoint.com/software_engineering/index.htm</w:t>
        </w:r>
      </w:hyperlink>
      <w:r w:rsidRPr="0070610F">
        <w:rPr>
          <w:rFonts w:cs="Calibri"/>
          <w:sz w:val="24"/>
          <w:szCs w:val="24"/>
        </w:rPr>
        <w:t xml:space="preserve"> </w:t>
      </w:r>
    </w:p>
    <w:p w14:paraId="6B2AD511" w14:textId="77777777" w:rsidR="0070610F" w:rsidRPr="0070610F" w:rsidRDefault="00000000" w:rsidP="0070610F">
      <w:p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114B76BD">
          <v:rect id="_x0000_i1046" style="width:0;height:1.5pt" o:hralign="center" o:hrstd="t" o:hr="t" fillcolor="#a0a0a0" stroked="f"/>
        </w:pict>
      </w:r>
    </w:p>
    <w:p w14:paraId="653CDF11" w14:textId="6E558FEB" w:rsidR="0070610F" w:rsidRPr="0070610F" w:rsidRDefault="0070610F" w:rsidP="0070610F">
      <w:pPr>
        <w:spacing w:after="0" w:line="240" w:lineRule="auto"/>
        <w:rPr>
          <w:rFonts w:cs="Calibri"/>
          <w:b/>
          <w:bCs/>
          <w:sz w:val="24"/>
          <w:szCs w:val="24"/>
        </w:rPr>
      </w:pPr>
      <w:r w:rsidRPr="0070610F">
        <w:rPr>
          <w:rFonts w:cs="Calibri"/>
          <w:b/>
          <w:bCs/>
          <w:sz w:val="24"/>
          <w:szCs w:val="24"/>
        </w:rPr>
        <w:t>Libros recomendados</w:t>
      </w:r>
    </w:p>
    <w:p w14:paraId="6B466C9C" w14:textId="77777777" w:rsidR="0070610F" w:rsidRPr="0070610F" w:rsidRDefault="0070610F">
      <w:pPr>
        <w:numPr>
          <w:ilvl w:val="0"/>
          <w:numId w:val="19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 xml:space="preserve">Sommerville, Ian. </w:t>
      </w:r>
      <w:r w:rsidRPr="0070610F">
        <w:rPr>
          <w:rFonts w:cs="Calibri"/>
          <w:i/>
          <w:iCs/>
          <w:sz w:val="24"/>
          <w:szCs w:val="24"/>
        </w:rPr>
        <w:t>Ingeniería de Software</w:t>
      </w:r>
      <w:r w:rsidRPr="0070610F">
        <w:rPr>
          <w:rFonts w:cs="Calibri"/>
          <w:sz w:val="24"/>
          <w:szCs w:val="24"/>
        </w:rPr>
        <w:t xml:space="preserve">. Pearson. </w:t>
      </w:r>
    </w:p>
    <w:p w14:paraId="07C189EC" w14:textId="77777777" w:rsidR="0070610F" w:rsidRPr="0070610F" w:rsidRDefault="0070610F">
      <w:pPr>
        <w:numPr>
          <w:ilvl w:val="0"/>
          <w:numId w:val="19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 xml:space="preserve">Pressman, Roger S. </w:t>
      </w:r>
      <w:r w:rsidRPr="0070610F">
        <w:rPr>
          <w:rFonts w:cs="Calibri"/>
          <w:i/>
          <w:iCs/>
          <w:sz w:val="24"/>
          <w:szCs w:val="24"/>
        </w:rPr>
        <w:t>Ingeniería del Software: Un enfoque práctico</w:t>
      </w:r>
      <w:r w:rsidRPr="0070610F">
        <w:rPr>
          <w:rFonts w:cs="Calibri"/>
          <w:sz w:val="24"/>
          <w:szCs w:val="24"/>
        </w:rPr>
        <w:t xml:space="preserve">. McGraw-Hill. </w:t>
      </w:r>
    </w:p>
    <w:p w14:paraId="26D4CFEB" w14:textId="77777777" w:rsidR="0070610F" w:rsidRPr="0070610F" w:rsidRDefault="0070610F">
      <w:pPr>
        <w:numPr>
          <w:ilvl w:val="0"/>
          <w:numId w:val="19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  <w:lang w:val="en-US"/>
        </w:rPr>
        <w:t xml:space="preserve">Booch, Grady; Rumbaugh, James; Jacobson, Ivar. </w:t>
      </w:r>
      <w:r w:rsidRPr="0070610F">
        <w:rPr>
          <w:rFonts w:cs="Calibri"/>
          <w:i/>
          <w:iCs/>
          <w:sz w:val="24"/>
          <w:szCs w:val="24"/>
        </w:rPr>
        <w:t>El Lenguaje Unificado de Modelado (UML)</w:t>
      </w:r>
      <w:r w:rsidRPr="0070610F">
        <w:rPr>
          <w:rFonts w:cs="Calibri"/>
          <w:sz w:val="24"/>
          <w:szCs w:val="24"/>
        </w:rPr>
        <w:t xml:space="preserve">. Addison-Wesley. </w:t>
      </w:r>
    </w:p>
    <w:p w14:paraId="4D393227" w14:textId="77777777" w:rsidR="0070610F" w:rsidRPr="0070610F" w:rsidRDefault="00000000" w:rsidP="0070610F">
      <w:p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1716FB97">
          <v:rect id="_x0000_i1047" style="width:0;height:1.5pt" o:hralign="center" o:hrstd="t" o:hr="t" fillcolor="#a0a0a0" stroked="f"/>
        </w:pict>
      </w:r>
    </w:p>
    <w:p w14:paraId="2645DC75" w14:textId="1DC55B6E" w:rsidR="0070610F" w:rsidRPr="0070610F" w:rsidRDefault="0070610F" w:rsidP="0070610F">
      <w:pPr>
        <w:spacing w:after="0" w:line="240" w:lineRule="auto"/>
        <w:rPr>
          <w:rFonts w:cs="Calibri"/>
          <w:b/>
          <w:bCs/>
          <w:sz w:val="24"/>
          <w:szCs w:val="24"/>
        </w:rPr>
      </w:pPr>
      <w:r w:rsidRPr="0070610F">
        <w:rPr>
          <w:rFonts w:cs="Calibri"/>
          <w:b/>
          <w:bCs/>
          <w:sz w:val="24"/>
          <w:szCs w:val="24"/>
        </w:rPr>
        <w:t>Otros recursos de apoyo</w:t>
      </w:r>
    </w:p>
    <w:p w14:paraId="6127499F" w14:textId="77777777" w:rsidR="0070610F" w:rsidRPr="0070610F" w:rsidRDefault="0070610F">
      <w:pPr>
        <w:numPr>
          <w:ilvl w:val="0"/>
          <w:numId w:val="20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 xml:space="preserve">Herramientas para diagramación UML: </w:t>
      </w:r>
    </w:p>
    <w:p w14:paraId="3B403FCA" w14:textId="77777777" w:rsidR="0070610F" w:rsidRPr="0070610F" w:rsidRDefault="00000000">
      <w:pPr>
        <w:numPr>
          <w:ilvl w:val="1"/>
          <w:numId w:val="20"/>
        </w:numPr>
        <w:spacing w:after="0" w:line="240" w:lineRule="auto"/>
        <w:rPr>
          <w:rFonts w:cs="Calibri"/>
          <w:sz w:val="24"/>
          <w:szCs w:val="24"/>
        </w:rPr>
      </w:pPr>
      <w:hyperlink r:id="rId16" w:tgtFrame="_new" w:history="1">
        <w:r w:rsidR="0070610F" w:rsidRPr="0070610F">
          <w:rPr>
            <w:rStyle w:val="Hipervnculo"/>
            <w:rFonts w:cs="Calibri"/>
            <w:sz w:val="24"/>
            <w:szCs w:val="24"/>
          </w:rPr>
          <w:t>https://www.lucidchart.com</w:t>
        </w:r>
      </w:hyperlink>
      <w:r w:rsidR="0070610F" w:rsidRPr="0070610F">
        <w:rPr>
          <w:rFonts w:cs="Calibri"/>
          <w:sz w:val="24"/>
          <w:szCs w:val="24"/>
        </w:rPr>
        <w:t xml:space="preserve"> </w:t>
      </w:r>
    </w:p>
    <w:p w14:paraId="2ADBF8DB" w14:textId="77777777" w:rsidR="0070610F" w:rsidRPr="0070610F" w:rsidRDefault="00000000">
      <w:pPr>
        <w:numPr>
          <w:ilvl w:val="1"/>
          <w:numId w:val="20"/>
        </w:numPr>
        <w:spacing w:after="0" w:line="240" w:lineRule="auto"/>
        <w:rPr>
          <w:rFonts w:cs="Calibri"/>
          <w:sz w:val="24"/>
          <w:szCs w:val="24"/>
        </w:rPr>
      </w:pPr>
      <w:hyperlink r:id="rId17" w:tgtFrame="_new" w:history="1">
        <w:r w:rsidR="0070610F" w:rsidRPr="0070610F">
          <w:rPr>
            <w:rStyle w:val="Hipervnculo"/>
            <w:rFonts w:cs="Calibri"/>
            <w:sz w:val="24"/>
            <w:szCs w:val="24"/>
          </w:rPr>
          <w:t>https://app.diagrams.net</w:t>
        </w:r>
      </w:hyperlink>
      <w:r w:rsidR="0070610F" w:rsidRPr="0070610F">
        <w:rPr>
          <w:rFonts w:cs="Calibri"/>
          <w:sz w:val="24"/>
          <w:szCs w:val="24"/>
        </w:rPr>
        <w:t xml:space="preserve"> </w:t>
      </w:r>
    </w:p>
    <w:p w14:paraId="53E6C68B" w14:textId="77777777" w:rsidR="0070610F" w:rsidRPr="0070610F" w:rsidRDefault="0070610F">
      <w:pPr>
        <w:numPr>
          <w:ilvl w:val="0"/>
          <w:numId w:val="20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>Videos educativos sobre UML y diseño de software</w:t>
      </w:r>
    </w:p>
    <w:p w14:paraId="5CAA70A7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3592B6BA" w:rsidR="00B53D0D" w:rsidRPr="00F51763" w:rsidRDefault="00F4081F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Mauricio Estupiñan</w:t>
            </w:r>
          </w:p>
        </w:tc>
        <w:tc>
          <w:tcPr>
            <w:tcW w:w="1559" w:type="dxa"/>
          </w:tcPr>
          <w:p w14:paraId="78111428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</w:p>
        </w:tc>
        <w:tc>
          <w:tcPr>
            <w:tcW w:w="1701" w:type="dxa"/>
          </w:tcPr>
          <w:p w14:paraId="423F3BFD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</w:p>
        </w:tc>
        <w:tc>
          <w:tcPr>
            <w:tcW w:w="2551" w:type="dxa"/>
          </w:tcPr>
          <w:p w14:paraId="0EED43B0" w14:textId="40DA18F8" w:rsidR="00B53D0D" w:rsidRPr="00F51763" w:rsidRDefault="00F4081F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15/02/2026</w:t>
            </w:r>
          </w:p>
        </w:tc>
      </w:tr>
    </w:tbl>
    <w:p w14:paraId="4D6657C4" w14:textId="77777777" w:rsidR="0092729E" w:rsidRDefault="0092729E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18"/>
      <w:headerReference w:type="default" r:id="rId19"/>
      <w:footerReference w:type="default" r:id="rId20"/>
      <w:headerReference w:type="first" r:id="rId21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4865F" w14:textId="77777777" w:rsidR="002B2086" w:rsidRDefault="002B2086">
      <w:pPr>
        <w:spacing w:after="0" w:line="240" w:lineRule="auto"/>
      </w:pPr>
      <w:r>
        <w:separator/>
      </w:r>
    </w:p>
  </w:endnote>
  <w:endnote w:type="continuationSeparator" w:id="0">
    <w:p w14:paraId="1D16C2D1" w14:textId="77777777" w:rsidR="002B2086" w:rsidRDefault="002B2086">
      <w:pPr>
        <w:spacing w:after="0" w:line="240" w:lineRule="auto"/>
      </w:pPr>
      <w:r>
        <w:continuationSeparator/>
      </w:r>
    </w:p>
  </w:endnote>
  <w:endnote w:type="continuationNotice" w:id="1">
    <w:p w14:paraId="66C4EF02" w14:textId="77777777" w:rsidR="002B2086" w:rsidRDefault="002B20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85812" w14:textId="77777777" w:rsidR="002B2086" w:rsidRDefault="002B2086">
      <w:pPr>
        <w:spacing w:after="0" w:line="240" w:lineRule="auto"/>
      </w:pPr>
      <w:r>
        <w:separator/>
      </w:r>
    </w:p>
  </w:footnote>
  <w:footnote w:type="continuationSeparator" w:id="0">
    <w:p w14:paraId="2FD7AB4B" w14:textId="77777777" w:rsidR="002B2086" w:rsidRDefault="002B2086">
      <w:pPr>
        <w:spacing w:after="0" w:line="240" w:lineRule="auto"/>
      </w:pPr>
      <w:r>
        <w:continuationSeparator/>
      </w:r>
    </w:p>
  </w:footnote>
  <w:footnote w:type="continuationNotice" w:id="1">
    <w:p w14:paraId="620E86D9" w14:textId="77777777" w:rsidR="002B2086" w:rsidRDefault="002B20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0AA8" w14:textId="6D30D285" w:rsidR="00F51763" w:rsidRDefault="00000000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36BC9D2D" w:rsidR="00E85AFD" w:rsidRDefault="00000000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3491"/>
    <w:multiLevelType w:val="multilevel"/>
    <w:tmpl w:val="95CA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17418"/>
    <w:multiLevelType w:val="multilevel"/>
    <w:tmpl w:val="044E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3E01"/>
    <w:multiLevelType w:val="multilevel"/>
    <w:tmpl w:val="FC6C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F5725"/>
    <w:multiLevelType w:val="multilevel"/>
    <w:tmpl w:val="0216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77927"/>
    <w:multiLevelType w:val="multilevel"/>
    <w:tmpl w:val="4B66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126B7"/>
    <w:multiLevelType w:val="multilevel"/>
    <w:tmpl w:val="DEEC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54F54"/>
    <w:multiLevelType w:val="multilevel"/>
    <w:tmpl w:val="20AC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7648DF"/>
    <w:multiLevelType w:val="multilevel"/>
    <w:tmpl w:val="C7EA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B29E6"/>
    <w:multiLevelType w:val="multilevel"/>
    <w:tmpl w:val="1EB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361F2"/>
    <w:multiLevelType w:val="multilevel"/>
    <w:tmpl w:val="A564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413D1"/>
    <w:multiLevelType w:val="multilevel"/>
    <w:tmpl w:val="F79E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F1713"/>
    <w:multiLevelType w:val="multilevel"/>
    <w:tmpl w:val="C148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574AE"/>
    <w:multiLevelType w:val="hybridMultilevel"/>
    <w:tmpl w:val="F10A989E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1B5519A"/>
    <w:multiLevelType w:val="multilevel"/>
    <w:tmpl w:val="9E52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81F5A"/>
    <w:multiLevelType w:val="multilevel"/>
    <w:tmpl w:val="CAAE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179E6"/>
    <w:multiLevelType w:val="multilevel"/>
    <w:tmpl w:val="7316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F0A4F"/>
    <w:multiLevelType w:val="multilevel"/>
    <w:tmpl w:val="4FAE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20900"/>
    <w:multiLevelType w:val="multilevel"/>
    <w:tmpl w:val="0252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E2024"/>
    <w:multiLevelType w:val="multilevel"/>
    <w:tmpl w:val="702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7C7261E6"/>
    <w:multiLevelType w:val="hybridMultilevel"/>
    <w:tmpl w:val="F230DA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366500">
    <w:abstractNumId w:val="20"/>
  </w:num>
  <w:num w:numId="2" w16cid:durableId="1926918412">
    <w:abstractNumId w:val="7"/>
  </w:num>
  <w:num w:numId="3" w16cid:durableId="546067272">
    <w:abstractNumId w:val="4"/>
  </w:num>
  <w:num w:numId="4" w16cid:durableId="67729738">
    <w:abstractNumId w:val="10"/>
  </w:num>
  <w:num w:numId="5" w16cid:durableId="1937639560">
    <w:abstractNumId w:val="14"/>
  </w:num>
  <w:num w:numId="6" w16cid:durableId="1990674652">
    <w:abstractNumId w:val="5"/>
  </w:num>
  <w:num w:numId="7" w16cid:durableId="821122603">
    <w:abstractNumId w:val="18"/>
  </w:num>
  <w:num w:numId="8" w16cid:durableId="1145395609">
    <w:abstractNumId w:val="19"/>
  </w:num>
  <w:num w:numId="9" w16cid:durableId="2007319277">
    <w:abstractNumId w:val="1"/>
  </w:num>
  <w:num w:numId="10" w16cid:durableId="1993288221">
    <w:abstractNumId w:val="11"/>
  </w:num>
  <w:num w:numId="11" w16cid:durableId="1997564407">
    <w:abstractNumId w:val="16"/>
  </w:num>
  <w:num w:numId="12" w16cid:durableId="343947367">
    <w:abstractNumId w:val="17"/>
  </w:num>
  <w:num w:numId="13" w16cid:durableId="1296370539">
    <w:abstractNumId w:val="3"/>
  </w:num>
  <w:num w:numId="14" w16cid:durableId="869032726">
    <w:abstractNumId w:val="9"/>
  </w:num>
  <w:num w:numId="15" w16cid:durableId="1493325946">
    <w:abstractNumId w:val="0"/>
  </w:num>
  <w:num w:numId="16" w16cid:durableId="1068261975">
    <w:abstractNumId w:val="8"/>
  </w:num>
  <w:num w:numId="17" w16cid:durableId="443499731">
    <w:abstractNumId w:val="15"/>
  </w:num>
  <w:num w:numId="18" w16cid:durableId="1305506994">
    <w:abstractNumId w:val="2"/>
  </w:num>
  <w:num w:numId="19" w16cid:durableId="1371346753">
    <w:abstractNumId w:val="6"/>
  </w:num>
  <w:num w:numId="20" w16cid:durableId="1004698305">
    <w:abstractNumId w:val="12"/>
  </w:num>
  <w:num w:numId="21" w16cid:durableId="600992220">
    <w:abstractNumId w:val="21"/>
  </w:num>
  <w:num w:numId="22" w16cid:durableId="375738661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32900"/>
    <w:rsid w:val="00033399"/>
    <w:rsid w:val="000333A0"/>
    <w:rsid w:val="0006094F"/>
    <w:rsid w:val="000723CC"/>
    <w:rsid w:val="00072AF7"/>
    <w:rsid w:val="000935DA"/>
    <w:rsid w:val="000A648F"/>
    <w:rsid w:val="000B5380"/>
    <w:rsid w:val="000C285C"/>
    <w:rsid w:val="000D4B1E"/>
    <w:rsid w:val="000E3051"/>
    <w:rsid w:val="000F2166"/>
    <w:rsid w:val="00117BFB"/>
    <w:rsid w:val="00143E58"/>
    <w:rsid w:val="00172F63"/>
    <w:rsid w:val="00174851"/>
    <w:rsid w:val="001C508E"/>
    <w:rsid w:val="001D500F"/>
    <w:rsid w:val="001D75C8"/>
    <w:rsid w:val="0021778E"/>
    <w:rsid w:val="00233A9B"/>
    <w:rsid w:val="0028162B"/>
    <w:rsid w:val="002B2086"/>
    <w:rsid w:val="002D12AD"/>
    <w:rsid w:val="002E0F5A"/>
    <w:rsid w:val="003163ED"/>
    <w:rsid w:val="003232D5"/>
    <w:rsid w:val="003605B2"/>
    <w:rsid w:val="00362DE7"/>
    <w:rsid w:val="003630EC"/>
    <w:rsid w:val="0038578C"/>
    <w:rsid w:val="00395869"/>
    <w:rsid w:val="003A64C4"/>
    <w:rsid w:val="003B2FA3"/>
    <w:rsid w:val="003B493D"/>
    <w:rsid w:val="00400D09"/>
    <w:rsid w:val="0040102B"/>
    <w:rsid w:val="00417AA3"/>
    <w:rsid w:val="00424075"/>
    <w:rsid w:val="004360C9"/>
    <w:rsid w:val="00444A2D"/>
    <w:rsid w:val="00451A05"/>
    <w:rsid w:val="004673B2"/>
    <w:rsid w:val="00484992"/>
    <w:rsid w:val="00493460"/>
    <w:rsid w:val="004B56C6"/>
    <w:rsid w:val="00502891"/>
    <w:rsid w:val="00504738"/>
    <w:rsid w:val="005242C6"/>
    <w:rsid w:val="00537159"/>
    <w:rsid w:val="00553E9D"/>
    <w:rsid w:val="005670A9"/>
    <w:rsid w:val="005744F7"/>
    <w:rsid w:val="005931AF"/>
    <w:rsid w:val="00594A98"/>
    <w:rsid w:val="005A33F0"/>
    <w:rsid w:val="005B4C17"/>
    <w:rsid w:val="005D3455"/>
    <w:rsid w:val="005D762E"/>
    <w:rsid w:val="005E2F69"/>
    <w:rsid w:val="005E716B"/>
    <w:rsid w:val="00600721"/>
    <w:rsid w:val="00604A19"/>
    <w:rsid w:val="00646F55"/>
    <w:rsid w:val="006866E9"/>
    <w:rsid w:val="006A0BF0"/>
    <w:rsid w:val="00702E2E"/>
    <w:rsid w:val="0070610F"/>
    <w:rsid w:val="00743A27"/>
    <w:rsid w:val="007553B0"/>
    <w:rsid w:val="00761526"/>
    <w:rsid w:val="00763DBE"/>
    <w:rsid w:val="007659AA"/>
    <w:rsid w:val="00773F34"/>
    <w:rsid w:val="007B2599"/>
    <w:rsid w:val="007B3582"/>
    <w:rsid w:val="007C3AB2"/>
    <w:rsid w:val="007D4273"/>
    <w:rsid w:val="007F0011"/>
    <w:rsid w:val="008018A7"/>
    <w:rsid w:val="00815D58"/>
    <w:rsid w:val="00834292"/>
    <w:rsid w:val="00845E20"/>
    <w:rsid w:val="008626F4"/>
    <w:rsid w:val="00880A59"/>
    <w:rsid w:val="00886060"/>
    <w:rsid w:val="008D2D0F"/>
    <w:rsid w:val="008D48E0"/>
    <w:rsid w:val="008D7773"/>
    <w:rsid w:val="008E2D67"/>
    <w:rsid w:val="008F5A23"/>
    <w:rsid w:val="009015A5"/>
    <w:rsid w:val="0092729E"/>
    <w:rsid w:val="00937828"/>
    <w:rsid w:val="009448E8"/>
    <w:rsid w:val="00950029"/>
    <w:rsid w:val="009720BC"/>
    <w:rsid w:val="009B6B97"/>
    <w:rsid w:val="009D3278"/>
    <w:rsid w:val="00A30720"/>
    <w:rsid w:val="00A63563"/>
    <w:rsid w:val="00A92164"/>
    <w:rsid w:val="00A93D42"/>
    <w:rsid w:val="00AB4E66"/>
    <w:rsid w:val="00AF79AC"/>
    <w:rsid w:val="00B03D78"/>
    <w:rsid w:val="00B334B2"/>
    <w:rsid w:val="00B352B6"/>
    <w:rsid w:val="00B37BFF"/>
    <w:rsid w:val="00B41727"/>
    <w:rsid w:val="00B457AB"/>
    <w:rsid w:val="00B46719"/>
    <w:rsid w:val="00B53D0D"/>
    <w:rsid w:val="00B67A68"/>
    <w:rsid w:val="00BA3E8C"/>
    <w:rsid w:val="00BA649D"/>
    <w:rsid w:val="00BB464D"/>
    <w:rsid w:val="00BD260A"/>
    <w:rsid w:val="00BE7A54"/>
    <w:rsid w:val="00C40C7E"/>
    <w:rsid w:val="00C77ABA"/>
    <w:rsid w:val="00C94E9B"/>
    <w:rsid w:val="00CA46F1"/>
    <w:rsid w:val="00CA7209"/>
    <w:rsid w:val="00CC084F"/>
    <w:rsid w:val="00CC09B2"/>
    <w:rsid w:val="00CE69A9"/>
    <w:rsid w:val="00CF66F5"/>
    <w:rsid w:val="00D11770"/>
    <w:rsid w:val="00D277E1"/>
    <w:rsid w:val="00D83FDF"/>
    <w:rsid w:val="00D85CF8"/>
    <w:rsid w:val="00DC52B5"/>
    <w:rsid w:val="00DD7DE9"/>
    <w:rsid w:val="00E228CA"/>
    <w:rsid w:val="00E34F6F"/>
    <w:rsid w:val="00E413A0"/>
    <w:rsid w:val="00E421FF"/>
    <w:rsid w:val="00E5319B"/>
    <w:rsid w:val="00E54187"/>
    <w:rsid w:val="00E84005"/>
    <w:rsid w:val="00E85AFD"/>
    <w:rsid w:val="00EB21B5"/>
    <w:rsid w:val="00EB5C81"/>
    <w:rsid w:val="00EE736D"/>
    <w:rsid w:val="00EF3C15"/>
    <w:rsid w:val="00EF5171"/>
    <w:rsid w:val="00EF5B1B"/>
    <w:rsid w:val="00F2679D"/>
    <w:rsid w:val="00F4081F"/>
    <w:rsid w:val="00F439FE"/>
    <w:rsid w:val="00F51763"/>
    <w:rsid w:val="00F67240"/>
    <w:rsid w:val="00F9603E"/>
    <w:rsid w:val="00F97D5C"/>
    <w:rsid w:val="00FB155A"/>
    <w:rsid w:val="00FB5843"/>
    <w:rsid w:val="00FD1AFB"/>
    <w:rsid w:val="00FE057B"/>
    <w:rsid w:val="00FE7202"/>
    <w:rsid w:val="00FF2189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F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4081F"/>
    <w:rPr>
      <w:color w:val="356A9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ibm.com/docs/es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hyperlink" Target="https://www.lucidchart.com/pages/es/tutorial-de-diagramas-uml" TargetMode="External"/><Relationship Id="rId17" Type="http://schemas.openxmlformats.org/officeDocument/2006/relationships/hyperlink" Target="https://app.diagrams.ne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lucidchart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ucidchart.com/pages/es/que-es-uml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tutorialspoint.com/software_engineering/index.htm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geeksforgeeks.org/unified-modeling-language-uml-introduction/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BC53E0DC27514DBAEFC5EAEF3AF145" ma:contentTypeVersion="1" ma:contentTypeDescription="Crear nuevo documento." ma:contentTypeScope="" ma:versionID="ef25ca262220ed064f0a51ef21c5be89">
  <xsd:schema xmlns:xsd="http://www.w3.org/2001/XMLSchema" xmlns:xs="http://www.w3.org/2001/XMLSchema" xmlns:p="http://schemas.microsoft.com/office/2006/metadata/properties" xmlns:ns2="4e31a12a-9bf3-482b-87bb-caecc0210a48" targetNamespace="http://schemas.microsoft.com/office/2006/metadata/properties" ma:root="true" ma:fieldsID="7b116bcbaf609af9c62333cfc4699efc" ns2:_="">
    <xsd:import namespace="4e31a12a-9bf3-482b-87bb-caecc0210a4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1a12a-9bf3-482b-87bb-caecc0210a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e31a12a-9bf3-482b-87bb-caecc0210a4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DC43D0-CADE-484A-BC08-0B62BD5A2E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31a12a-9bf3-482b-87bb-caecc0210a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4e31a12a-9bf3-482b-87bb-caecc0210a48"/>
  </ds:schemaRefs>
</ds:datastoreItem>
</file>

<file path=customXml/itemProps3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604</TotalTime>
  <Pages>1</Pages>
  <Words>2127</Words>
  <Characters>11700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Aprendiz</cp:lastModifiedBy>
  <cp:revision>12</cp:revision>
  <cp:lastPrinted>2016-06-08T13:42:00Z</cp:lastPrinted>
  <dcterms:created xsi:type="dcterms:W3CDTF">2026-04-16T16:57:00Z</dcterms:created>
  <dcterms:modified xsi:type="dcterms:W3CDTF">2026-07-29T22:00:00Z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0x01010046BC53E0DC27514DBAEFC5EAEF3AF145</vt:lpwstr>
  </property>
  <property fmtid="{D5CDD505-2E9C-101B-9397-08002B2CF9AE}" pid="3" name="MediaServiceImageTags">
    <vt:lpwstr/>
  </property>
  <property fmtid="{D5CDD505-2E9C-101B-9397-08002B2CF9AE}" pid="4" name="GrammarlyDocumentId">
    <vt:lpwstr>3d700877213b83c1f6f7a8dba73ed352631d8e03bf48ecc4f79bd5b83e8bc98b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2026-04-16T16:00:35Z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235a4bd2-6a04-4fcb-9ed5-3f3e83cf6c1b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