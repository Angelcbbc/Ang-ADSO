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E6FDD" w14:textId="77777777" w:rsidR="002A0508" w:rsidRPr="002A0508" w:rsidRDefault="002A0508" w:rsidP="002A0508">
      <w:pPr>
        <w:jc w:val="center"/>
        <w:rPr>
          <w:b/>
          <w:bCs/>
        </w:rPr>
      </w:pPr>
      <w:r w:rsidRPr="002A0508">
        <w:rPr>
          <w:b/>
          <w:bCs/>
        </w:rPr>
        <w:t>PROCESO DE GESTIÓN DE FORMACIÓN PROFESIONAL INTEGRAL</w:t>
      </w:r>
    </w:p>
    <w:p w14:paraId="4A362FED" w14:textId="77777777" w:rsidR="002A0508" w:rsidRPr="002A0508" w:rsidRDefault="002A0508" w:rsidP="002A0508">
      <w:pPr>
        <w:jc w:val="center"/>
        <w:rPr>
          <w:b/>
          <w:bCs/>
        </w:rPr>
      </w:pPr>
      <w:r w:rsidRPr="002A0508">
        <w:rPr>
          <w:b/>
          <w:bCs/>
        </w:rPr>
        <w:t>FORMATO TALLER EVALUATIVO – ALGORITMIA</w:t>
      </w:r>
    </w:p>
    <w:p w14:paraId="1BD96B3F" w14:textId="77777777" w:rsidR="002A0508" w:rsidRPr="002A0508" w:rsidRDefault="002A0508" w:rsidP="002A0508">
      <w:pPr>
        <w:rPr>
          <w:b/>
          <w:bCs/>
        </w:rPr>
      </w:pPr>
      <w:r w:rsidRPr="002A0508">
        <w:rPr>
          <w:b/>
          <w:bCs/>
        </w:rPr>
        <w:t>Título:</w:t>
      </w:r>
    </w:p>
    <w:p w14:paraId="7EF402AF" w14:textId="77777777" w:rsidR="002A0508" w:rsidRPr="002A0508" w:rsidRDefault="002A0508" w:rsidP="002A0508">
      <w:r w:rsidRPr="002A0508">
        <w:t>Desarrollo de procesos lógicos mediante la implementación de algoritmos</w:t>
      </w:r>
    </w:p>
    <w:p w14:paraId="7217F99E" w14:textId="77777777" w:rsidR="002A0508" w:rsidRPr="002A0508" w:rsidRDefault="002A0508" w:rsidP="002A0508">
      <w:r w:rsidRPr="002A0508">
        <w:pict w14:anchorId="7126982B">
          <v:rect id="_x0000_i1091" style="width:0;height:1.5pt" o:hralign="center" o:hrstd="t" o:hr="t" fillcolor="#a0a0a0" stroked="f"/>
        </w:pict>
      </w:r>
    </w:p>
    <w:p w14:paraId="1CD020F4" w14:textId="77777777" w:rsidR="002A0508" w:rsidRPr="002A0508" w:rsidRDefault="002A0508" w:rsidP="002A0508">
      <w:pPr>
        <w:rPr>
          <w:b/>
          <w:bCs/>
        </w:rPr>
      </w:pPr>
      <w:r w:rsidRPr="002A0508">
        <w:rPr>
          <w:b/>
          <w:bCs/>
        </w:rPr>
        <w:t>Tipo de actividad:</w:t>
      </w:r>
    </w:p>
    <w:p w14:paraId="778D0289" w14:textId="77777777" w:rsidR="002A0508" w:rsidRPr="002A0508" w:rsidRDefault="002A0508" w:rsidP="002A0508">
      <w:r w:rsidRPr="002A0508">
        <w:t>Evaluación práctica – Taller de algoritmia progresiva</w:t>
      </w:r>
    </w:p>
    <w:p w14:paraId="77A73010" w14:textId="77777777" w:rsidR="002A0508" w:rsidRPr="002A0508" w:rsidRDefault="002A0508" w:rsidP="002A0508">
      <w:r w:rsidRPr="002A0508">
        <w:pict w14:anchorId="70A88AE0">
          <v:rect id="_x0000_i1092" style="width:0;height:1.5pt" o:hralign="center" o:hrstd="t" o:hr="t" fillcolor="#a0a0a0" stroked="f"/>
        </w:pict>
      </w:r>
    </w:p>
    <w:p w14:paraId="63EBBE09" w14:textId="77777777" w:rsidR="002A0508" w:rsidRPr="002A0508" w:rsidRDefault="002A0508" w:rsidP="002A0508">
      <w:pPr>
        <w:rPr>
          <w:b/>
          <w:bCs/>
        </w:rPr>
      </w:pPr>
      <w:r w:rsidRPr="002A0508">
        <w:rPr>
          <w:b/>
          <w:bCs/>
        </w:rPr>
        <w:t>Resultados de aprendizaje evaluados:</w:t>
      </w:r>
    </w:p>
    <w:p w14:paraId="65E65295" w14:textId="22B21206" w:rsidR="002A0508" w:rsidRPr="002A0508" w:rsidRDefault="002A0508" w:rsidP="002A0508">
      <w:r w:rsidRPr="002A0508">
        <w:t>•</w:t>
      </w:r>
      <w:r w:rsidRPr="002A0508">
        <w:t xml:space="preserve"> </w:t>
      </w:r>
      <w:r w:rsidRPr="002A0508">
        <w:t xml:space="preserve">DESARROLLAR PROCESOS LÓGICOS A TRAVÉS DE LA IMPLEMENTACIÓN DE </w:t>
      </w:r>
      <w:proofErr w:type="spellStart"/>
      <w:r w:rsidRPr="002A0508">
        <w:t>ALGORITMOSs</w:t>
      </w:r>
      <w:proofErr w:type="spellEnd"/>
    </w:p>
    <w:p w14:paraId="4FFB0CDF" w14:textId="77777777" w:rsidR="002A0508" w:rsidRPr="002A0508" w:rsidRDefault="002A0508" w:rsidP="002A0508">
      <w:r w:rsidRPr="002A0508">
        <w:pict w14:anchorId="0CE4AAE4">
          <v:rect id="_x0000_i1093" style="width:0;height:1.5pt" o:hralign="center" o:hrstd="t" o:hr="t" fillcolor="#a0a0a0" stroked="f"/>
        </w:pict>
      </w:r>
    </w:p>
    <w:p w14:paraId="6D29B2AE" w14:textId="77777777" w:rsidR="002A0508" w:rsidRPr="002A0508" w:rsidRDefault="002A0508" w:rsidP="002A0508">
      <w:pPr>
        <w:rPr>
          <w:b/>
          <w:bCs/>
        </w:rPr>
      </w:pPr>
      <w:r w:rsidRPr="002A0508">
        <w:rPr>
          <w:b/>
          <w:bCs/>
        </w:rPr>
        <w:t>Duración:</w:t>
      </w:r>
    </w:p>
    <w:p w14:paraId="73B8BE16" w14:textId="3E9C3B58" w:rsidR="002A0508" w:rsidRPr="002A0508" w:rsidRDefault="002A0508" w:rsidP="002A0508">
      <w:r>
        <w:t>20</w:t>
      </w:r>
      <w:r w:rsidRPr="002A0508">
        <w:t xml:space="preserve"> horas</w:t>
      </w:r>
    </w:p>
    <w:p w14:paraId="11613C05" w14:textId="77777777" w:rsidR="002A0508" w:rsidRPr="002A0508" w:rsidRDefault="002A0508" w:rsidP="002A0508">
      <w:r w:rsidRPr="002A0508">
        <w:pict w14:anchorId="3B7C9584">
          <v:rect id="_x0000_i1094" style="width:0;height:1.5pt" o:hralign="center" o:hrstd="t" o:hr="t" fillcolor="#a0a0a0" stroked="f"/>
        </w:pict>
      </w:r>
    </w:p>
    <w:p w14:paraId="5A484031" w14:textId="77777777" w:rsidR="002A0508" w:rsidRPr="002A0508" w:rsidRDefault="002A0508" w:rsidP="002A0508">
      <w:pPr>
        <w:rPr>
          <w:b/>
          <w:bCs/>
        </w:rPr>
      </w:pPr>
      <w:r w:rsidRPr="002A0508">
        <w:rPr>
          <w:b/>
          <w:bCs/>
        </w:rPr>
        <w:t>Modalidad:</w:t>
      </w:r>
    </w:p>
    <w:p w14:paraId="20D3705E" w14:textId="77777777" w:rsidR="002A0508" w:rsidRPr="002A0508" w:rsidRDefault="002A0508" w:rsidP="002A0508">
      <w:r w:rsidRPr="002A0508">
        <w:t>Trabajo individual</w:t>
      </w:r>
    </w:p>
    <w:p w14:paraId="6A8A9472" w14:textId="77777777" w:rsidR="002A0508" w:rsidRPr="002A0508" w:rsidRDefault="002A0508" w:rsidP="002A0508">
      <w:r w:rsidRPr="002A0508">
        <w:pict w14:anchorId="3580B4A2">
          <v:rect id="_x0000_i1095" style="width:0;height:1.5pt" o:hralign="center" o:hrstd="t" o:hr="t" fillcolor="#a0a0a0" stroked="f"/>
        </w:pict>
      </w:r>
    </w:p>
    <w:p w14:paraId="616DD27F" w14:textId="77777777" w:rsidR="002A0508" w:rsidRPr="002A0508" w:rsidRDefault="002A0508" w:rsidP="002A0508">
      <w:pPr>
        <w:rPr>
          <w:b/>
          <w:bCs/>
        </w:rPr>
      </w:pPr>
      <w:r w:rsidRPr="002A0508">
        <w:rPr>
          <w:b/>
          <w:bCs/>
        </w:rPr>
        <w:t>Planteamiento del problema</w:t>
      </w:r>
    </w:p>
    <w:p w14:paraId="4D31405B" w14:textId="77777777" w:rsidR="002A0508" w:rsidRPr="002A0508" w:rsidRDefault="002A0508" w:rsidP="002A0508">
      <w:r w:rsidRPr="002A0508">
        <w:t>Una empresa requiere fortalecer las habilidades lógicas de sus desarrolladores junior. Para ello, se deben resolver una serie de problemas algorítmicos que permitan evidenciar el uso adecuado de variables, operadores, estructuras condicionales, ciclos y arreglos.</w:t>
      </w:r>
    </w:p>
    <w:p w14:paraId="757EC450" w14:textId="77777777" w:rsidR="002A0508" w:rsidRDefault="002A0508" w:rsidP="002A0508">
      <w:r w:rsidRPr="002A0508">
        <w:t>Los ejercicios deben resolverse en pseudocódigo, Python o JavaScript.</w:t>
      </w:r>
    </w:p>
    <w:p w14:paraId="571C2444" w14:textId="77777777" w:rsidR="002A0508" w:rsidRDefault="002A0508" w:rsidP="002A0508"/>
    <w:p w14:paraId="0A441C81" w14:textId="77777777" w:rsidR="002A0508" w:rsidRPr="002A0508" w:rsidRDefault="002A0508" w:rsidP="002A0508">
      <w:r w:rsidRPr="002A0508">
        <w:pict w14:anchorId="2CCB932F">
          <v:rect id="_x0000_i1143" style="width:0;height:1.5pt" o:hralign="center" o:hrstd="t" o:hr="t" fillcolor="#a0a0a0" stroked="f"/>
        </w:pict>
      </w:r>
    </w:p>
    <w:p w14:paraId="72063948" w14:textId="77777777" w:rsidR="002A0508" w:rsidRPr="002A0508" w:rsidRDefault="002A0508" w:rsidP="002A0508">
      <w:pPr>
        <w:rPr>
          <w:b/>
          <w:bCs/>
        </w:rPr>
      </w:pPr>
      <w:r w:rsidRPr="002A0508">
        <w:rPr>
          <w:rFonts w:ascii="Segoe UI Emoji" w:hAnsi="Segoe UI Emoji" w:cs="Segoe UI Emoji"/>
          <w:b/>
          <w:bCs/>
        </w:rPr>
        <w:t>🔹</w:t>
      </w:r>
      <w:r w:rsidRPr="002A0508">
        <w:rPr>
          <w:b/>
          <w:bCs/>
        </w:rPr>
        <w:t xml:space="preserve"> Nivel 1: Variables y operadores (Básico)</w:t>
      </w:r>
    </w:p>
    <w:p w14:paraId="73D076BD" w14:textId="77777777" w:rsidR="002A0508" w:rsidRPr="002A0508" w:rsidRDefault="002A0508" w:rsidP="002A0508">
      <w:pPr>
        <w:numPr>
          <w:ilvl w:val="0"/>
          <w:numId w:val="88"/>
        </w:numPr>
      </w:pPr>
      <w:r w:rsidRPr="002A0508">
        <w:lastRenderedPageBreak/>
        <w:t xml:space="preserve">Declarar una variable llamada </w:t>
      </w:r>
      <w:proofErr w:type="spellStart"/>
      <w:r w:rsidRPr="002A0508">
        <w:t>numero</w:t>
      </w:r>
      <w:proofErr w:type="spellEnd"/>
      <w:r w:rsidRPr="002A0508">
        <w:t xml:space="preserve"> con valor 10 e imprimirla. </w:t>
      </w:r>
    </w:p>
    <w:p w14:paraId="1F682CF8" w14:textId="77777777" w:rsidR="002A0508" w:rsidRPr="002A0508" w:rsidRDefault="002A0508" w:rsidP="002A0508">
      <w:pPr>
        <w:numPr>
          <w:ilvl w:val="0"/>
          <w:numId w:val="88"/>
        </w:numPr>
      </w:pPr>
      <w:r w:rsidRPr="002A0508">
        <w:t xml:space="preserve">Solicitar dos números enteros y mostrar su suma. </w:t>
      </w:r>
    </w:p>
    <w:p w14:paraId="7A91E6C1" w14:textId="77777777" w:rsidR="002A0508" w:rsidRPr="002A0508" w:rsidRDefault="002A0508" w:rsidP="002A0508">
      <w:pPr>
        <w:numPr>
          <w:ilvl w:val="0"/>
          <w:numId w:val="88"/>
        </w:numPr>
      </w:pPr>
      <w:r w:rsidRPr="002A0508">
        <w:t xml:space="preserve">Solicitar dos números y mostrar: suma, resta, multiplicación y división (si el divisor es 0, mostrar mensaje de error). </w:t>
      </w:r>
    </w:p>
    <w:p w14:paraId="4A4E70F3" w14:textId="77777777" w:rsidR="002A0508" w:rsidRPr="002A0508" w:rsidRDefault="002A0508" w:rsidP="002A0508">
      <w:pPr>
        <w:numPr>
          <w:ilvl w:val="0"/>
          <w:numId w:val="88"/>
        </w:numPr>
      </w:pPr>
      <w:r w:rsidRPr="002A0508">
        <w:t>Solicitar base y altura de un triángulo y calcular su área:</w:t>
      </w:r>
      <w:r w:rsidRPr="002A0508">
        <w:br/>
        <w:t xml:space="preserve">Área = (base * altura) / 2 </w:t>
      </w:r>
    </w:p>
    <w:p w14:paraId="3E4FF76A" w14:textId="77777777" w:rsidR="002A0508" w:rsidRPr="002A0508" w:rsidRDefault="002A0508" w:rsidP="002A0508">
      <w:pPr>
        <w:numPr>
          <w:ilvl w:val="0"/>
          <w:numId w:val="88"/>
        </w:numPr>
      </w:pPr>
      <w:r w:rsidRPr="002A0508">
        <w:t>Solicitar el radio de un círculo y calcular su área:</w:t>
      </w:r>
      <w:r w:rsidRPr="002A0508">
        <w:br/>
        <w:t xml:space="preserve">Área = π * radio² (usar π = 3.1416) </w:t>
      </w:r>
    </w:p>
    <w:p w14:paraId="1CD36EE2" w14:textId="77777777" w:rsidR="002A0508" w:rsidRPr="002A0508" w:rsidRDefault="002A0508" w:rsidP="002A0508">
      <w:pPr>
        <w:numPr>
          <w:ilvl w:val="0"/>
          <w:numId w:val="88"/>
        </w:numPr>
      </w:pPr>
      <w:r w:rsidRPr="002A0508">
        <w:t>Solicitar temperatura en Celsius y convertirla a Fahrenheit:</w:t>
      </w:r>
      <w:r w:rsidRPr="002A0508">
        <w:br/>
        <w:t xml:space="preserve">F = (C * 9/5) + 32 </w:t>
      </w:r>
    </w:p>
    <w:p w14:paraId="7651919D" w14:textId="77777777" w:rsidR="002A0508" w:rsidRPr="002A0508" w:rsidRDefault="002A0508" w:rsidP="002A0508">
      <w:pPr>
        <w:numPr>
          <w:ilvl w:val="0"/>
          <w:numId w:val="88"/>
        </w:numPr>
      </w:pPr>
      <w:r w:rsidRPr="002A0508">
        <w:t xml:space="preserve">Solicitar tres números y calcular el promedio. </w:t>
      </w:r>
    </w:p>
    <w:p w14:paraId="324C391C" w14:textId="77777777" w:rsidR="002A0508" w:rsidRPr="002A0508" w:rsidRDefault="002A0508" w:rsidP="002A0508">
      <w:pPr>
        <w:numPr>
          <w:ilvl w:val="0"/>
          <w:numId w:val="88"/>
        </w:numPr>
      </w:pPr>
      <w:r w:rsidRPr="002A0508">
        <w:t xml:space="preserve">Solicitar horas trabajadas y valor por hora. Calcular salario total. </w:t>
      </w:r>
    </w:p>
    <w:p w14:paraId="3137B16D" w14:textId="77777777" w:rsidR="002A0508" w:rsidRPr="002A0508" w:rsidRDefault="002A0508" w:rsidP="002A0508">
      <w:pPr>
        <w:numPr>
          <w:ilvl w:val="0"/>
          <w:numId w:val="88"/>
        </w:numPr>
      </w:pPr>
      <w:r w:rsidRPr="002A0508">
        <w:t xml:space="preserve">Solicitar dos valores e intercambiarlos (mostrar antes y después). </w:t>
      </w:r>
    </w:p>
    <w:p w14:paraId="409E7CA9" w14:textId="77777777" w:rsidR="002A0508" w:rsidRPr="002A0508" w:rsidRDefault="002A0508" w:rsidP="002A0508">
      <w:pPr>
        <w:numPr>
          <w:ilvl w:val="0"/>
          <w:numId w:val="88"/>
        </w:numPr>
      </w:pPr>
      <w:r w:rsidRPr="002A0508">
        <w:t xml:space="preserve">Solicitar dos números y mostrar el residuo de la división. </w:t>
      </w:r>
    </w:p>
    <w:p w14:paraId="1B2145F9" w14:textId="77777777" w:rsidR="002A0508" w:rsidRPr="002A0508" w:rsidRDefault="002A0508" w:rsidP="002A0508">
      <w:r w:rsidRPr="002A0508">
        <w:pict w14:anchorId="18DA31EA">
          <v:rect id="_x0000_i1144" style="width:0;height:1.5pt" o:hralign="center" o:hrstd="t" o:hr="t" fillcolor="#a0a0a0" stroked="f"/>
        </w:pict>
      </w:r>
    </w:p>
    <w:p w14:paraId="66862E7B" w14:textId="77777777" w:rsidR="002A0508" w:rsidRPr="002A0508" w:rsidRDefault="002A0508" w:rsidP="002A0508">
      <w:pPr>
        <w:rPr>
          <w:b/>
          <w:bCs/>
          <w:lang w:val="en-US"/>
        </w:rPr>
      </w:pPr>
      <w:r w:rsidRPr="002A0508">
        <w:rPr>
          <w:rFonts w:ascii="Segoe UI Emoji" w:hAnsi="Segoe UI Emoji" w:cs="Segoe UI Emoji"/>
          <w:b/>
          <w:bCs/>
        </w:rPr>
        <w:t>🔹</w:t>
      </w:r>
      <w:r w:rsidRPr="002A0508">
        <w:rPr>
          <w:b/>
          <w:bCs/>
          <w:lang w:val="en-US"/>
        </w:rPr>
        <w:t xml:space="preserve"> Nivel 2: </w:t>
      </w:r>
      <w:proofErr w:type="spellStart"/>
      <w:r w:rsidRPr="002A0508">
        <w:rPr>
          <w:b/>
          <w:bCs/>
          <w:lang w:val="en-US"/>
        </w:rPr>
        <w:t>Condicionales</w:t>
      </w:r>
      <w:proofErr w:type="spellEnd"/>
      <w:r w:rsidRPr="002A0508">
        <w:rPr>
          <w:b/>
          <w:bCs/>
          <w:lang w:val="en-US"/>
        </w:rPr>
        <w:t xml:space="preserve"> (if, if-else)</w:t>
      </w:r>
    </w:p>
    <w:p w14:paraId="44B21A65" w14:textId="77777777" w:rsidR="002A0508" w:rsidRPr="002A0508" w:rsidRDefault="002A0508" w:rsidP="002A0508">
      <w:pPr>
        <w:numPr>
          <w:ilvl w:val="0"/>
          <w:numId w:val="89"/>
        </w:numPr>
      </w:pPr>
      <w:r w:rsidRPr="002A0508">
        <w:t xml:space="preserve">Solicitar un número e indicar si es positivo, negativo o cero. </w:t>
      </w:r>
    </w:p>
    <w:p w14:paraId="7FAB7C3D" w14:textId="77777777" w:rsidR="002A0508" w:rsidRPr="002A0508" w:rsidRDefault="002A0508" w:rsidP="002A0508">
      <w:pPr>
        <w:numPr>
          <w:ilvl w:val="0"/>
          <w:numId w:val="89"/>
        </w:numPr>
      </w:pPr>
      <w:r w:rsidRPr="002A0508">
        <w:t xml:space="preserve">Solicitar un número entero e indicar si es par o impar. </w:t>
      </w:r>
    </w:p>
    <w:p w14:paraId="70CA3169" w14:textId="77777777" w:rsidR="002A0508" w:rsidRPr="002A0508" w:rsidRDefault="002A0508" w:rsidP="002A0508">
      <w:pPr>
        <w:numPr>
          <w:ilvl w:val="0"/>
          <w:numId w:val="89"/>
        </w:numPr>
      </w:pPr>
      <w:r w:rsidRPr="002A0508">
        <w:t xml:space="preserve">Solicitar dos números e indicar cuál es mayor o si son iguales. </w:t>
      </w:r>
    </w:p>
    <w:p w14:paraId="17D66FB9" w14:textId="77777777" w:rsidR="002A0508" w:rsidRPr="002A0508" w:rsidRDefault="002A0508" w:rsidP="002A0508">
      <w:pPr>
        <w:numPr>
          <w:ilvl w:val="0"/>
          <w:numId w:val="89"/>
        </w:numPr>
      </w:pPr>
      <w:r w:rsidRPr="002A0508">
        <w:t xml:space="preserve">Solicitar tres números e indicar el mayor. </w:t>
      </w:r>
    </w:p>
    <w:p w14:paraId="1888D950" w14:textId="1E78C9A2" w:rsidR="002A0508" w:rsidRPr="002A0508" w:rsidRDefault="002A0508" w:rsidP="002A0508">
      <w:pPr>
        <w:numPr>
          <w:ilvl w:val="0"/>
          <w:numId w:val="89"/>
        </w:numPr>
      </w:pPr>
      <w:r w:rsidRPr="002A0508">
        <w:t xml:space="preserve">Solicitar edad e indicar si es mayor o menor de edad. </w:t>
      </w:r>
    </w:p>
    <w:p w14:paraId="55058204" w14:textId="77777777" w:rsidR="002A0508" w:rsidRPr="002A0508" w:rsidRDefault="002A0508" w:rsidP="002A0508">
      <w:pPr>
        <w:numPr>
          <w:ilvl w:val="0"/>
          <w:numId w:val="89"/>
        </w:numPr>
      </w:pPr>
      <w:r w:rsidRPr="002A0508">
        <w:t xml:space="preserve">Solicitar valor de compra y aplicar descuento: </w:t>
      </w:r>
    </w:p>
    <w:p w14:paraId="4F59B6E2" w14:textId="5C4B3831" w:rsidR="002A0508" w:rsidRPr="002A0508" w:rsidRDefault="002A0508" w:rsidP="002A0508">
      <w:pPr>
        <w:numPr>
          <w:ilvl w:val="0"/>
          <w:numId w:val="90"/>
        </w:numPr>
      </w:pPr>
      <w:r w:rsidRPr="002A0508">
        <w:t>100.000</w:t>
      </w:r>
      <w:r>
        <w:t xml:space="preserve"> o </w:t>
      </w:r>
      <w:proofErr w:type="spellStart"/>
      <w:r>
        <w:t>mas</w:t>
      </w:r>
      <w:proofErr w:type="spellEnd"/>
      <w:r w:rsidRPr="002A0508">
        <w:t xml:space="preserve"> → 10% </w:t>
      </w:r>
    </w:p>
    <w:p w14:paraId="3FC9D75D" w14:textId="5CA0A350" w:rsidR="002A0508" w:rsidRPr="002A0508" w:rsidRDefault="002A0508" w:rsidP="002A0508">
      <w:pPr>
        <w:numPr>
          <w:ilvl w:val="0"/>
          <w:numId w:val="90"/>
        </w:numPr>
      </w:pPr>
      <w:r>
        <w:t xml:space="preserve">Menos de </w:t>
      </w:r>
      <w:r w:rsidRPr="002A0508">
        <w:t xml:space="preserve">100.000 → sin descuento </w:t>
      </w:r>
    </w:p>
    <w:p w14:paraId="3D57EDC4" w14:textId="77777777" w:rsidR="002A0508" w:rsidRPr="002A0508" w:rsidRDefault="002A0508" w:rsidP="002A0508">
      <w:pPr>
        <w:numPr>
          <w:ilvl w:val="0"/>
          <w:numId w:val="91"/>
        </w:numPr>
      </w:pPr>
      <w:r w:rsidRPr="002A0508">
        <w:t xml:space="preserve">Solicitar un número e indicar si es múltiplo de 5. </w:t>
      </w:r>
    </w:p>
    <w:p w14:paraId="71495004" w14:textId="77777777" w:rsidR="002A0508" w:rsidRPr="002A0508" w:rsidRDefault="002A0508" w:rsidP="002A0508">
      <w:pPr>
        <w:numPr>
          <w:ilvl w:val="0"/>
          <w:numId w:val="91"/>
        </w:numPr>
      </w:pPr>
      <w:r w:rsidRPr="002A0508">
        <w:t xml:space="preserve">Solicitar una nota (0 a 5) e indicar: </w:t>
      </w:r>
    </w:p>
    <w:p w14:paraId="35BFEB8A" w14:textId="2CDABD2B" w:rsidR="002A0508" w:rsidRPr="002A0508" w:rsidRDefault="002A0508" w:rsidP="002A0508">
      <w:pPr>
        <w:numPr>
          <w:ilvl w:val="0"/>
          <w:numId w:val="92"/>
        </w:numPr>
      </w:pPr>
      <w:r>
        <w:lastRenderedPageBreak/>
        <w:t xml:space="preserve">El estudiante aprueba </w:t>
      </w:r>
      <w:proofErr w:type="spellStart"/>
      <w:r>
        <w:t>com</w:t>
      </w:r>
      <w:proofErr w:type="spellEnd"/>
      <w:r>
        <w:t xml:space="preserve"> 3.5 o mas</w:t>
      </w:r>
    </w:p>
    <w:p w14:paraId="1EBBD837" w14:textId="665F1B0F" w:rsidR="002A0508" w:rsidRPr="002A0508" w:rsidRDefault="002A0508" w:rsidP="002A0508">
      <w:pPr>
        <w:numPr>
          <w:ilvl w:val="0"/>
          <w:numId w:val="93"/>
        </w:numPr>
      </w:pPr>
      <w:r w:rsidRPr="002A0508">
        <w:t>Calcular impuesto</w:t>
      </w:r>
      <w:r>
        <w:t xml:space="preserve"> de ingresos</w:t>
      </w:r>
      <w:r w:rsidRPr="002A0508">
        <w:t xml:space="preserve">: </w:t>
      </w:r>
    </w:p>
    <w:p w14:paraId="2762699C" w14:textId="19FCC15E" w:rsidR="002A0508" w:rsidRPr="002A0508" w:rsidRDefault="002A0508" w:rsidP="002A0508">
      <w:pPr>
        <w:numPr>
          <w:ilvl w:val="0"/>
          <w:numId w:val="94"/>
        </w:numPr>
      </w:pPr>
      <w:r>
        <w:t xml:space="preserve">Si gana </w:t>
      </w:r>
      <w:proofErr w:type="spellStart"/>
      <w:r>
        <w:t>nemos</w:t>
      </w:r>
      <w:proofErr w:type="spellEnd"/>
      <w:r>
        <w:t xml:space="preserve"> de </w:t>
      </w:r>
      <w:r w:rsidRPr="002A0508">
        <w:t xml:space="preserve">1.500.000 → 0% </w:t>
      </w:r>
    </w:p>
    <w:p w14:paraId="057A3EEC" w14:textId="12EF02BE" w:rsidR="002A0508" w:rsidRPr="002A0508" w:rsidRDefault="002A0508" w:rsidP="002A0508">
      <w:pPr>
        <w:numPr>
          <w:ilvl w:val="0"/>
          <w:numId w:val="94"/>
        </w:numPr>
      </w:pPr>
      <w:r>
        <w:t xml:space="preserve">Entre </w:t>
      </w:r>
      <w:r w:rsidRPr="002A0508">
        <w:t>1.500.00</w:t>
      </w:r>
      <w:r>
        <w:t>0 y</w:t>
      </w:r>
      <w:r w:rsidRPr="002A0508">
        <w:t xml:space="preserve"> 3.000.000 → 10% </w:t>
      </w:r>
    </w:p>
    <w:p w14:paraId="406F1C57" w14:textId="77777777" w:rsidR="002A0508" w:rsidRDefault="002A0508" w:rsidP="002A0508">
      <w:pPr>
        <w:numPr>
          <w:ilvl w:val="0"/>
          <w:numId w:val="94"/>
        </w:numPr>
      </w:pPr>
      <w:r>
        <w:t xml:space="preserve">Mas de </w:t>
      </w:r>
      <w:r w:rsidRPr="002A0508">
        <w:t>3.000.000 → 20%</w:t>
      </w:r>
    </w:p>
    <w:p w14:paraId="3DCC8E85" w14:textId="019F1A63" w:rsidR="002A0508" w:rsidRPr="002A0508" w:rsidRDefault="002A0508" w:rsidP="002A0508">
      <w:pPr>
        <w:numPr>
          <w:ilvl w:val="0"/>
          <w:numId w:val="94"/>
        </w:numPr>
      </w:pPr>
      <w:r w:rsidRPr="002A0508">
        <w:t>Mostrar salario, impuesto y neto.</w:t>
      </w:r>
    </w:p>
    <w:p w14:paraId="4E7C28F4" w14:textId="38CCDB38" w:rsidR="002A0508" w:rsidRPr="002A0508" w:rsidRDefault="002A0508" w:rsidP="00D17ED5">
      <w:pPr>
        <w:numPr>
          <w:ilvl w:val="0"/>
          <w:numId w:val="95"/>
        </w:numPr>
      </w:pPr>
      <w:r w:rsidRPr="002A0508">
        <w:t>Solicitar usuario y contraseña</w:t>
      </w:r>
      <w:r>
        <w:t xml:space="preserve"> definidos con anterioridad y</w:t>
      </w:r>
      <w:r w:rsidRPr="002A0508">
        <w:t xml:space="preserve">. Validar </w:t>
      </w:r>
      <w:r>
        <w:t>con lo que ingresa el usuario</w:t>
      </w:r>
      <w:r w:rsidRPr="002A0508">
        <w:br/>
      </w:r>
      <w:r w:rsidRPr="002A0508">
        <w:pict w14:anchorId="05B9AE8F">
          <v:rect id="_x0000_i1145" style="width:0;height:1.5pt" o:hralign="center" o:hrstd="t" o:hr="t" fillcolor="#a0a0a0" stroked="f"/>
        </w:pict>
      </w:r>
    </w:p>
    <w:p w14:paraId="0C3C0836" w14:textId="77777777" w:rsidR="002A0508" w:rsidRPr="002A0508" w:rsidRDefault="002A0508" w:rsidP="002A0508">
      <w:pPr>
        <w:rPr>
          <w:b/>
          <w:bCs/>
        </w:rPr>
      </w:pPr>
      <w:r w:rsidRPr="002A0508">
        <w:rPr>
          <w:rFonts w:ascii="Segoe UI Emoji" w:hAnsi="Segoe UI Emoji" w:cs="Segoe UI Emoji"/>
          <w:b/>
          <w:bCs/>
        </w:rPr>
        <w:t>🔹</w:t>
      </w:r>
      <w:r w:rsidRPr="002A0508">
        <w:rPr>
          <w:b/>
          <w:bCs/>
        </w:rPr>
        <w:t xml:space="preserve"> Nivel 3: Condicionales anidados</w:t>
      </w:r>
    </w:p>
    <w:p w14:paraId="7613C4D9" w14:textId="77777777" w:rsidR="002A0508" w:rsidRPr="002A0508" w:rsidRDefault="002A0508" w:rsidP="002A0508">
      <w:pPr>
        <w:numPr>
          <w:ilvl w:val="0"/>
          <w:numId w:val="96"/>
        </w:numPr>
      </w:pPr>
      <w:r w:rsidRPr="002A0508">
        <w:t xml:space="preserve">Solicitar edad y clasificar: </w:t>
      </w:r>
    </w:p>
    <w:p w14:paraId="6F73B2BD" w14:textId="77777777" w:rsidR="002A0508" w:rsidRPr="002A0508" w:rsidRDefault="002A0508" w:rsidP="002A0508">
      <w:pPr>
        <w:numPr>
          <w:ilvl w:val="0"/>
          <w:numId w:val="97"/>
        </w:numPr>
      </w:pPr>
      <w:r w:rsidRPr="002A0508">
        <w:t xml:space="preserve">0–12 niño </w:t>
      </w:r>
    </w:p>
    <w:p w14:paraId="449CEAE1" w14:textId="77777777" w:rsidR="002A0508" w:rsidRPr="002A0508" w:rsidRDefault="002A0508" w:rsidP="002A0508">
      <w:pPr>
        <w:numPr>
          <w:ilvl w:val="0"/>
          <w:numId w:val="97"/>
        </w:numPr>
      </w:pPr>
      <w:r w:rsidRPr="002A0508">
        <w:t xml:space="preserve">13–17 joven </w:t>
      </w:r>
    </w:p>
    <w:p w14:paraId="52EB9B12" w14:textId="77777777" w:rsidR="002A0508" w:rsidRPr="002A0508" w:rsidRDefault="002A0508" w:rsidP="002A0508">
      <w:pPr>
        <w:numPr>
          <w:ilvl w:val="0"/>
          <w:numId w:val="97"/>
        </w:numPr>
      </w:pPr>
      <w:r w:rsidRPr="002A0508">
        <w:t xml:space="preserve">18–59 adulto </w:t>
      </w:r>
    </w:p>
    <w:p w14:paraId="33A8D982" w14:textId="6E64ED6C" w:rsidR="002A0508" w:rsidRPr="002A0508" w:rsidRDefault="002A0508" w:rsidP="002A0508">
      <w:pPr>
        <w:numPr>
          <w:ilvl w:val="0"/>
          <w:numId w:val="97"/>
        </w:numPr>
      </w:pPr>
      <w:r w:rsidRPr="002A0508">
        <w:t xml:space="preserve">60 </w:t>
      </w:r>
      <w:r>
        <w:t xml:space="preserve">o </w:t>
      </w:r>
      <w:proofErr w:type="spellStart"/>
      <w:r>
        <w:t>mas</w:t>
      </w:r>
      <w:proofErr w:type="spellEnd"/>
      <w:r>
        <w:t xml:space="preserve"> </w:t>
      </w:r>
      <w:r w:rsidRPr="002A0508">
        <w:t xml:space="preserve">adulto mayor </w:t>
      </w:r>
    </w:p>
    <w:p w14:paraId="6FAD0D24" w14:textId="77777777" w:rsidR="002A0508" w:rsidRPr="002A0508" w:rsidRDefault="002A0508" w:rsidP="002A0508">
      <w:pPr>
        <w:numPr>
          <w:ilvl w:val="0"/>
          <w:numId w:val="98"/>
        </w:numPr>
      </w:pPr>
      <w:r w:rsidRPr="002A0508">
        <w:t xml:space="preserve">Solicitar tres lados e indicar tipo de triángulo (equilátero, isósceles, escaleno). </w:t>
      </w:r>
    </w:p>
    <w:p w14:paraId="5CDE11C4" w14:textId="77777777" w:rsidR="002A0508" w:rsidRPr="002A0508" w:rsidRDefault="002A0508" w:rsidP="002A0508">
      <w:pPr>
        <w:numPr>
          <w:ilvl w:val="0"/>
          <w:numId w:val="98"/>
        </w:numPr>
      </w:pPr>
      <w:r w:rsidRPr="002A0508">
        <w:t xml:space="preserve">Solicitar salario base y horas extra: </w:t>
      </w:r>
    </w:p>
    <w:p w14:paraId="4E5C776D" w14:textId="77777777" w:rsidR="002A0508" w:rsidRPr="002A0508" w:rsidRDefault="002A0508" w:rsidP="002A0508">
      <w:pPr>
        <w:numPr>
          <w:ilvl w:val="0"/>
          <w:numId w:val="99"/>
        </w:numPr>
      </w:pPr>
      <w:r w:rsidRPr="002A0508">
        <w:t>Hora extra = 1.5 * valor hora</w:t>
      </w:r>
      <w:r w:rsidRPr="002A0508">
        <w:br/>
        <w:t xml:space="preserve">Calcular salario total. </w:t>
      </w:r>
    </w:p>
    <w:p w14:paraId="4C5E67AA" w14:textId="77777777" w:rsidR="002A0508" w:rsidRPr="002A0508" w:rsidRDefault="002A0508" w:rsidP="002A0508">
      <w:pPr>
        <w:numPr>
          <w:ilvl w:val="0"/>
          <w:numId w:val="100"/>
        </w:numPr>
      </w:pPr>
      <w:r w:rsidRPr="002A0508">
        <w:t xml:space="preserve">Solicitar año e indicar si es bisiesto. </w:t>
      </w:r>
    </w:p>
    <w:p w14:paraId="5CBBC125" w14:textId="77777777" w:rsidR="002A0508" w:rsidRPr="002A0508" w:rsidRDefault="002A0508" w:rsidP="002A0508">
      <w:pPr>
        <w:numPr>
          <w:ilvl w:val="0"/>
          <w:numId w:val="100"/>
        </w:numPr>
      </w:pPr>
      <w:r w:rsidRPr="002A0508">
        <w:t xml:space="preserve">Mostrar menú: </w:t>
      </w:r>
    </w:p>
    <w:p w14:paraId="29ED80DC" w14:textId="77777777" w:rsidR="002A0508" w:rsidRPr="002A0508" w:rsidRDefault="002A0508" w:rsidP="002A0508">
      <w:pPr>
        <w:numPr>
          <w:ilvl w:val="0"/>
          <w:numId w:val="100"/>
        </w:numPr>
      </w:pPr>
      <w:r w:rsidRPr="002A0508">
        <w:t xml:space="preserve">Saludar </w:t>
      </w:r>
    </w:p>
    <w:p w14:paraId="1775384A" w14:textId="77777777" w:rsidR="002A0508" w:rsidRPr="002A0508" w:rsidRDefault="002A0508" w:rsidP="002A0508">
      <w:pPr>
        <w:numPr>
          <w:ilvl w:val="0"/>
          <w:numId w:val="100"/>
        </w:numPr>
      </w:pPr>
      <w:r w:rsidRPr="002A0508">
        <w:t xml:space="preserve">Mostrar fecha (simulada) </w:t>
      </w:r>
    </w:p>
    <w:p w14:paraId="06FD237C" w14:textId="77777777" w:rsidR="002A0508" w:rsidRPr="002A0508" w:rsidRDefault="002A0508" w:rsidP="002A0508">
      <w:pPr>
        <w:numPr>
          <w:ilvl w:val="0"/>
          <w:numId w:val="100"/>
        </w:numPr>
      </w:pPr>
      <w:r w:rsidRPr="002A0508">
        <w:t>Salir</w:t>
      </w:r>
      <w:r w:rsidRPr="002A0508">
        <w:br/>
        <w:t xml:space="preserve">Solicitar opción y ejecutar. </w:t>
      </w:r>
    </w:p>
    <w:p w14:paraId="38471328" w14:textId="77777777" w:rsidR="002A0508" w:rsidRPr="002A0508" w:rsidRDefault="002A0508" w:rsidP="002A0508">
      <w:pPr>
        <w:numPr>
          <w:ilvl w:val="0"/>
          <w:numId w:val="100"/>
        </w:numPr>
      </w:pPr>
      <w:r w:rsidRPr="002A0508">
        <w:t xml:space="preserve">Solicitar tipo de cliente (1=VIP, 2=Normal): </w:t>
      </w:r>
    </w:p>
    <w:p w14:paraId="19B6A779" w14:textId="77777777" w:rsidR="002A0508" w:rsidRPr="002A0508" w:rsidRDefault="002A0508" w:rsidP="002A0508">
      <w:pPr>
        <w:numPr>
          <w:ilvl w:val="0"/>
          <w:numId w:val="101"/>
        </w:numPr>
      </w:pPr>
      <w:r w:rsidRPr="002A0508">
        <w:t xml:space="preserve">VIP → 20% descuento </w:t>
      </w:r>
    </w:p>
    <w:p w14:paraId="0F437A71" w14:textId="77777777" w:rsidR="002A0508" w:rsidRPr="002A0508" w:rsidRDefault="002A0508" w:rsidP="002A0508">
      <w:pPr>
        <w:numPr>
          <w:ilvl w:val="0"/>
          <w:numId w:val="101"/>
        </w:numPr>
      </w:pPr>
      <w:r w:rsidRPr="002A0508">
        <w:lastRenderedPageBreak/>
        <w:t xml:space="preserve">Normal → 5% </w:t>
      </w:r>
    </w:p>
    <w:p w14:paraId="2ABCFE58" w14:textId="77777777" w:rsidR="002A0508" w:rsidRPr="002A0508" w:rsidRDefault="002A0508" w:rsidP="002A0508">
      <w:pPr>
        <w:numPr>
          <w:ilvl w:val="0"/>
          <w:numId w:val="102"/>
        </w:numPr>
      </w:pPr>
      <w:r w:rsidRPr="002A0508">
        <w:t xml:space="preserve">Solicitar número del mes (1–12) y mostrar estación (definir claramente las estaciones). </w:t>
      </w:r>
    </w:p>
    <w:p w14:paraId="2F763FC6" w14:textId="77777777" w:rsidR="002A0508" w:rsidRPr="002A0508" w:rsidRDefault="002A0508" w:rsidP="002A0508">
      <w:pPr>
        <w:numPr>
          <w:ilvl w:val="0"/>
          <w:numId w:val="102"/>
        </w:numPr>
      </w:pPr>
      <w:r w:rsidRPr="002A0508">
        <w:t xml:space="preserve">Solicitar nota (0–5) y clasificar: </w:t>
      </w:r>
    </w:p>
    <w:p w14:paraId="6679658B" w14:textId="77777777" w:rsidR="002A0508" w:rsidRPr="002A0508" w:rsidRDefault="002A0508" w:rsidP="002A0508">
      <w:pPr>
        <w:numPr>
          <w:ilvl w:val="0"/>
          <w:numId w:val="103"/>
        </w:numPr>
      </w:pPr>
      <w:r w:rsidRPr="002A0508">
        <w:t xml:space="preserve">4.5–5 → Excelente </w:t>
      </w:r>
    </w:p>
    <w:p w14:paraId="5A3984CC" w14:textId="77777777" w:rsidR="002A0508" w:rsidRPr="002A0508" w:rsidRDefault="002A0508" w:rsidP="002A0508">
      <w:pPr>
        <w:numPr>
          <w:ilvl w:val="0"/>
          <w:numId w:val="103"/>
        </w:numPr>
      </w:pPr>
      <w:r w:rsidRPr="002A0508">
        <w:t xml:space="preserve">4–4.49 → Bueno </w:t>
      </w:r>
    </w:p>
    <w:p w14:paraId="6BA87740" w14:textId="77777777" w:rsidR="002A0508" w:rsidRPr="002A0508" w:rsidRDefault="002A0508" w:rsidP="002A0508">
      <w:pPr>
        <w:numPr>
          <w:ilvl w:val="0"/>
          <w:numId w:val="103"/>
        </w:numPr>
      </w:pPr>
      <w:r w:rsidRPr="002A0508">
        <w:t xml:space="preserve">3–3.99 → Aprobado </w:t>
      </w:r>
    </w:p>
    <w:p w14:paraId="38F3B6BB" w14:textId="77777777" w:rsidR="002A0508" w:rsidRPr="002A0508" w:rsidRDefault="002A0508" w:rsidP="002A0508">
      <w:pPr>
        <w:numPr>
          <w:ilvl w:val="0"/>
          <w:numId w:val="103"/>
        </w:numPr>
      </w:pPr>
      <w:r w:rsidRPr="002A0508">
        <w:t xml:space="preserve">&lt;3 → Reprobado </w:t>
      </w:r>
    </w:p>
    <w:p w14:paraId="78B5EDBC" w14:textId="77777777" w:rsidR="002A0508" w:rsidRPr="002A0508" w:rsidRDefault="002A0508" w:rsidP="002A0508">
      <w:pPr>
        <w:numPr>
          <w:ilvl w:val="0"/>
          <w:numId w:val="104"/>
        </w:numPr>
      </w:pPr>
      <w:r w:rsidRPr="002A0508">
        <w:t xml:space="preserve">Solicitar tres números y mostrarlos en orden ascendente. </w:t>
      </w:r>
    </w:p>
    <w:p w14:paraId="766E4246" w14:textId="77777777" w:rsidR="002A0508" w:rsidRPr="002A0508" w:rsidRDefault="002A0508" w:rsidP="002A0508">
      <w:pPr>
        <w:numPr>
          <w:ilvl w:val="0"/>
          <w:numId w:val="104"/>
        </w:numPr>
      </w:pPr>
      <w:r w:rsidRPr="002A0508">
        <w:t>Validar acceso:</w:t>
      </w:r>
      <w:r w:rsidRPr="002A0508">
        <w:br/>
        <w:t>usuario = "</w:t>
      </w:r>
      <w:proofErr w:type="spellStart"/>
      <w:r w:rsidRPr="002A0508">
        <w:t>admin</w:t>
      </w:r>
      <w:proofErr w:type="spellEnd"/>
      <w:r w:rsidRPr="002A0508">
        <w:t>"</w:t>
      </w:r>
      <w:r w:rsidRPr="002A0508">
        <w:br/>
        <w:t>contraseña = "1234"</w:t>
      </w:r>
      <w:r w:rsidRPr="002A0508">
        <w:br/>
        <w:t>rol = "</w:t>
      </w:r>
      <w:proofErr w:type="spellStart"/>
      <w:r w:rsidRPr="002A0508">
        <w:t>admin</w:t>
      </w:r>
      <w:proofErr w:type="spellEnd"/>
      <w:r w:rsidRPr="002A0508">
        <w:t>"</w:t>
      </w:r>
      <w:r w:rsidRPr="002A0508">
        <w:br/>
        <w:t xml:space="preserve">Debe cumplir los tres. </w:t>
      </w:r>
    </w:p>
    <w:p w14:paraId="7EF176BB" w14:textId="77777777" w:rsidR="002A0508" w:rsidRPr="002A0508" w:rsidRDefault="002A0508" w:rsidP="002A0508">
      <w:r w:rsidRPr="002A0508">
        <w:pict w14:anchorId="3F6A618A">
          <v:rect id="_x0000_i1146" style="width:0;height:1.5pt" o:hralign="center" o:hrstd="t" o:hr="t" fillcolor="#a0a0a0" stroked="f"/>
        </w:pict>
      </w:r>
    </w:p>
    <w:p w14:paraId="1064D527" w14:textId="77777777" w:rsidR="002A0508" w:rsidRPr="002A0508" w:rsidRDefault="002A0508" w:rsidP="002A0508">
      <w:pPr>
        <w:rPr>
          <w:b/>
          <w:bCs/>
        </w:rPr>
      </w:pPr>
      <w:r w:rsidRPr="002A0508">
        <w:rPr>
          <w:rFonts w:ascii="Segoe UI Emoji" w:hAnsi="Segoe UI Emoji" w:cs="Segoe UI Emoji"/>
          <w:b/>
          <w:bCs/>
        </w:rPr>
        <w:t>🔹</w:t>
      </w:r>
      <w:r w:rsidRPr="002A0508">
        <w:rPr>
          <w:b/>
          <w:bCs/>
        </w:rPr>
        <w:t xml:space="preserve"> Nivel 4: Ciclos</w:t>
      </w:r>
    </w:p>
    <w:p w14:paraId="0751FE55" w14:textId="77777777" w:rsidR="002A0508" w:rsidRPr="002A0508" w:rsidRDefault="002A0508" w:rsidP="002A0508">
      <w:pPr>
        <w:numPr>
          <w:ilvl w:val="0"/>
          <w:numId w:val="105"/>
        </w:numPr>
      </w:pPr>
      <w:r w:rsidRPr="002A0508">
        <w:t xml:space="preserve">Mostrar números del 1 al 10. </w:t>
      </w:r>
    </w:p>
    <w:p w14:paraId="6F96A917" w14:textId="77777777" w:rsidR="002A0508" w:rsidRPr="002A0508" w:rsidRDefault="002A0508" w:rsidP="002A0508">
      <w:pPr>
        <w:numPr>
          <w:ilvl w:val="0"/>
          <w:numId w:val="105"/>
        </w:numPr>
      </w:pPr>
      <w:r w:rsidRPr="002A0508">
        <w:t xml:space="preserve">Mostrar números pares del 1 al 50. </w:t>
      </w:r>
    </w:p>
    <w:p w14:paraId="01E1C9A0" w14:textId="77777777" w:rsidR="002A0508" w:rsidRPr="002A0508" w:rsidRDefault="002A0508" w:rsidP="002A0508">
      <w:pPr>
        <w:numPr>
          <w:ilvl w:val="0"/>
          <w:numId w:val="105"/>
        </w:numPr>
      </w:pPr>
      <w:r w:rsidRPr="002A0508">
        <w:t xml:space="preserve">Solicitar número y mostrar su tabla de multiplicar (1–10). </w:t>
      </w:r>
    </w:p>
    <w:p w14:paraId="4E00B2C0" w14:textId="77777777" w:rsidR="002A0508" w:rsidRPr="002A0508" w:rsidRDefault="002A0508" w:rsidP="002A0508">
      <w:pPr>
        <w:numPr>
          <w:ilvl w:val="0"/>
          <w:numId w:val="105"/>
        </w:numPr>
      </w:pPr>
      <w:r w:rsidRPr="002A0508">
        <w:t xml:space="preserve">Solicitar N y sumar del 1 a N. </w:t>
      </w:r>
    </w:p>
    <w:p w14:paraId="0BD64F5D" w14:textId="77777777" w:rsidR="002A0508" w:rsidRPr="002A0508" w:rsidRDefault="002A0508" w:rsidP="002A0508">
      <w:pPr>
        <w:numPr>
          <w:ilvl w:val="0"/>
          <w:numId w:val="105"/>
        </w:numPr>
      </w:pPr>
      <w:r w:rsidRPr="002A0508">
        <w:t xml:space="preserve">Solicitar número y calcular factorial. </w:t>
      </w:r>
    </w:p>
    <w:p w14:paraId="37AF6493" w14:textId="77777777" w:rsidR="002A0508" w:rsidRPr="002A0508" w:rsidRDefault="002A0508" w:rsidP="002A0508">
      <w:pPr>
        <w:numPr>
          <w:ilvl w:val="0"/>
          <w:numId w:val="105"/>
        </w:numPr>
      </w:pPr>
      <w:r w:rsidRPr="002A0508">
        <w:t xml:space="preserve">Solicitar N números y contar cuántos son positivos. </w:t>
      </w:r>
    </w:p>
    <w:p w14:paraId="5EB2214F" w14:textId="77777777" w:rsidR="002A0508" w:rsidRPr="002A0508" w:rsidRDefault="002A0508" w:rsidP="002A0508">
      <w:pPr>
        <w:numPr>
          <w:ilvl w:val="0"/>
          <w:numId w:val="105"/>
        </w:numPr>
      </w:pPr>
      <w:r w:rsidRPr="002A0508">
        <w:t xml:space="preserve">Generar Fibonacci hasta N términos. </w:t>
      </w:r>
    </w:p>
    <w:p w14:paraId="72B4BF98" w14:textId="57D12ABD" w:rsidR="002A0508" w:rsidRPr="002A0508" w:rsidRDefault="002A0508" w:rsidP="002A0508">
      <w:pPr>
        <w:numPr>
          <w:ilvl w:val="0"/>
          <w:numId w:val="105"/>
        </w:numPr>
      </w:pPr>
      <w:r w:rsidRPr="002A0508">
        <w:t>Generar número aleatorio (1–10) y permitir adivinar hasta acertar</w:t>
      </w:r>
      <w:r w:rsidR="0060774C">
        <w:t xml:space="preserve">, dando pistas si el </w:t>
      </w:r>
      <w:proofErr w:type="spellStart"/>
      <w:r w:rsidR="0060774C">
        <w:t>nuemro</w:t>
      </w:r>
      <w:proofErr w:type="spellEnd"/>
      <w:r w:rsidR="0060774C">
        <w:t xml:space="preserve"> a adivinar es mayor o menor</w:t>
      </w:r>
      <w:r w:rsidRPr="002A0508">
        <w:t xml:space="preserve">. </w:t>
      </w:r>
    </w:p>
    <w:p w14:paraId="1B2719A4" w14:textId="77777777" w:rsidR="002A0508" w:rsidRPr="002A0508" w:rsidRDefault="002A0508" w:rsidP="002A0508">
      <w:pPr>
        <w:numPr>
          <w:ilvl w:val="0"/>
          <w:numId w:val="105"/>
        </w:numPr>
      </w:pPr>
      <w:r w:rsidRPr="002A0508">
        <w:t xml:space="preserve">Solicitar número y contar cantidad de dígitos. </w:t>
      </w:r>
    </w:p>
    <w:p w14:paraId="460F5FF3" w14:textId="77777777" w:rsidR="002A0508" w:rsidRPr="002A0508" w:rsidRDefault="002A0508" w:rsidP="002A0508">
      <w:pPr>
        <w:numPr>
          <w:ilvl w:val="0"/>
          <w:numId w:val="105"/>
        </w:numPr>
      </w:pPr>
      <w:r w:rsidRPr="002A0508">
        <w:t>Solicitar número e invertirlo (</w:t>
      </w:r>
      <w:proofErr w:type="spellStart"/>
      <w:r w:rsidRPr="002A0508">
        <w:t>ej</w:t>
      </w:r>
      <w:proofErr w:type="spellEnd"/>
      <w:r w:rsidRPr="002A0508">
        <w:t xml:space="preserve">: 123 → 321). </w:t>
      </w:r>
    </w:p>
    <w:p w14:paraId="56E0D008" w14:textId="77777777" w:rsidR="002A0508" w:rsidRPr="002A0508" w:rsidRDefault="002A0508" w:rsidP="002A0508">
      <w:r w:rsidRPr="002A0508">
        <w:lastRenderedPageBreak/>
        <w:pict w14:anchorId="6F2CD0CF">
          <v:rect id="_x0000_i1147" style="width:0;height:1.5pt" o:hralign="center" o:hrstd="t" o:hr="t" fillcolor="#a0a0a0" stroked="f"/>
        </w:pict>
      </w:r>
    </w:p>
    <w:p w14:paraId="0999AC2F" w14:textId="77777777" w:rsidR="002A0508" w:rsidRPr="002A0508" w:rsidRDefault="002A0508" w:rsidP="002A0508">
      <w:pPr>
        <w:rPr>
          <w:b/>
          <w:bCs/>
        </w:rPr>
      </w:pPr>
      <w:r w:rsidRPr="002A0508">
        <w:rPr>
          <w:rFonts w:ascii="Segoe UI Emoji" w:hAnsi="Segoe UI Emoji" w:cs="Segoe UI Emoji"/>
          <w:b/>
          <w:bCs/>
        </w:rPr>
        <w:t>🔹</w:t>
      </w:r>
      <w:r w:rsidRPr="002A0508">
        <w:rPr>
          <w:b/>
          <w:bCs/>
        </w:rPr>
        <w:t xml:space="preserve"> Nivel 5: Arreglos</w:t>
      </w:r>
    </w:p>
    <w:p w14:paraId="676F426A" w14:textId="77777777" w:rsidR="002A0508" w:rsidRPr="002A0508" w:rsidRDefault="002A0508" w:rsidP="002A0508">
      <w:pPr>
        <w:numPr>
          <w:ilvl w:val="0"/>
          <w:numId w:val="106"/>
        </w:numPr>
      </w:pPr>
      <w:r w:rsidRPr="002A0508">
        <w:t xml:space="preserve">Crear arreglo de 5 números e imprimirlos. </w:t>
      </w:r>
    </w:p>
    <w:p w14:paraId="3253D751" w14:textId="32BA06F3" w:rsidR="002A0508" w:rsidRPr="002A0508" w:rsidRDefault="002A0508" w:rsidP="002A0508">
      <w:pPr>
        <w:numPr>
          <w:ilvl w:val="0"/>
          <w:numId w:val="106"/>
        </w:numPr>
      </w:pPr>
      <w:r w:rsidRPr="002A0508">
        <w:t>Sumar los elementos de un arreglo de tamaño N</w:t>
      </w:r>
      <w:r w:rsidR="0060774C">
        <w:t>, los elementos son aleatorios</w:t>
      </w:r>
      <w:r w:rsidRPr="002A0508">
        <w:t xml:space="preserve">. </w:t>
      </w:r>
    </w:p>
    <w:p w14:paraId="55780D19" w14:textId="77777777" w:rsidR="002A0508" w:rsidRPr="002A0508" w:rsidRDefault="002A0508" w:rsidP="002A0508">
      <w:pPr>
        <w:numPr>
          <w:ilvl w:val="0"/>
          <w:numId w:val="106"/>
        </w:numPr>
      </w:pPr>
      <w:r w:rsidRPr="002A0508">
        <w:t xml:space="preserve">Encontrar el número mayor en un arreglo. </w:t>
      </w:r>
    </w:p>
    <w:p w14:paraId="799B6DA4" w14:textId="77777777" w:rsidR="002A0508" w:rsidRPr="002A0508" w:rsidRDefault="002A0508" w:rsidP="002A0508">
      <w:pPr>
        <w:numPr>
          <w:ilvl w:val="0"/>
          <w:numId w:val="106"/>
        </w:numPr>
      </w:pPr>
      <w:r w:rsidRPr="002A0508">
        <w:t xml:space="preserve">Encontrar el número menor. </w:t>
      </w:r>
    </w:p>
    <w:p w14:paraId="5ACA2C8E" w14:textId="77777777" w:rsidR="002A0508" w:rsidRPr="002A0508" w:rsidRDefault="002A0508" w:rsidP="002A0508">
      <w:pPr>
        <w:numPr>
          <w:ilvl w:val="0"/>
          <w:numId w:val="106"/>
        </w:numPr>
      </w:pPr>
      <w:r w:rsidRPr="002A0508">
        <w:t xml:space="preserve">Calcular promedio del arreglo. </w:t>
      </w:r>
    </w:p>
    <w:p w14:paraId="191C26B8" w14:textId="77777777" w:rsidR="002A0508" w:rsidRPr="002A0508" w:rsidRDefault="002A0508" w:rsidP="002A0508">
      <w:pPr>
        <w:numPr>
          <w:ilvl w:val="0"/>
          <w:numId w:val="106"/>
        </w:numPr>
      </w:pPr>
      <w:r w:rsidRPr="002A0508">
        <w:t xml:space="preserve">Contar cuántos números pares hay. </w:t>
      </w:r>
    </w:p>
    <w:p w14:paraId="6806203B" w14:textId="77777777" w:rsidR="002A0508" w:rsidRPr="002A0508" w:rsidRDefault="002A0508" w:rsidP="002A0508">
      <w:pPr>
        <w:numPr>
          <w:ilvl w:val="0"/>
          <w:numId w:val="106"/>
        </w:numPr>
      </w:pPr>
      <w:r w:rsidRPr="002A0508">
        <w:t xml:space="preserve">Buscar un número y mostrar su posición (o indicar si no existe). </w:t>
      </w:r>
    </w:p>
    <w:p w14:paraId="4E0F6AE6" w14:textId="77777777" w:rsidR="002A0508" w:rsidRPr="002A0508" w:rsidRDefault="002A0508" w:rsidP="002A0508">
      <w:pPr>
        <w:numPr>
          <w:ilvl w:val="0"/>
          <w:numId w:val="106"/>
        </w:numPr>
      </w:pPr>
      <w:r w:rsidRPr="002A0508">
        <w:t xml:space="preserve">Ordenar arreglo de menor a mayor (cualquier método). </w:t>
      </w:r>
    </w:p>
    <w:p w14:paraId="4084CFDF" w14:textId="77777777" w:rsidR="002A0508" w:rsidRPr="002A0508" w:rsidRDefault="002A0508" w:rsidP="002A0508">
      <w:pPr>
        <w:numPr>
          <w:ilvl w:val="0"/>
          <w:numId w:val="106"/>
        </w:numPr>
      </w:pPr>
      <w:r w:rsidRPr="002A0508">
        <w:t xml:space="preserve">Invertir arreglo. </w:t>
      </w:r>
    </w:p>
    <w:p w14:paraId="42278171" w14:textId="77777777" w:rsidR="002A0508" w:rsidRPr="002A0508" w:rsidRDefault="002A0508" w:rsidP="002A0508">
      <w:pPr>
        <w:numPr>
          <w:ilvl w:val="0"/>
          <w:numId w:val="106"/>
        </w:numPr>
      </w:pPr>
      <w:r w:rsidRPr="002A0508">
        <w:t xml:space="preserve">Eliminar elementos duplicados. </w:t>
      </w:r>
    </w:p>
    <w:p w14:paraId="009DA751" w14:textId="77777777" w:rsidR="002A0508" w:rsidRPr="002A0508" w:rsidRDefault="002A0508" w:rsidP="002A0508">
      <w:r w:rsidRPr="002A0508">
        <w:pict w14:anchorId="255381B3">
          <v:rect id="_x0000_i1148" style="width:0;height:1.5pt" o:hralign="center" o:hrstd="t" o:hr="t" fillcolor="#a0a0a0" stroked="f"/>
        </w:pict>
      </w:r>
    </w:p>
    <w:p w14:paraId="3B288B0B" w14:textId="77777777" w:rsidR="002A0508" w:rsidRPr="002A0508" w:rsidRDefault="002A0508" w:rsidP="002A0508">
      <w:pPr>
        <w:rPr>
          <w:b/>
          <w:bCs/>
        </w:rPr>
      </w:pPr>
      <w:r w:rsidRPr="002A0508">
        <w:rPr>
          <w:rFonts w:ascii="Segoe UI Emoji" w:hAnsi="Segoe UI Emoji" w:cs="Segoe UI Emoji"/>
          <w:b/>
          <w:bCs/>
        </w:rPr>
        <w:t>🔹</w:t>
      </w:r>
      <w:r w:rsidRPr="002A0508">
        <w:rPr>
          <w:b/>
          <w:bCs/>
        </w:rPr>
        <w:t xml:space="preserve"> Nivel 6: Integradores (Alta dificultad)</w:t>
      </w:r>
    </w:p>
    <w:p w14:paraId="1D6AFCD1" w14:textId="77777777" w:rsidR="002A0508" w:rsidRPr="002A0508" w:rsidRDefault="002A0508" w:rsidP="002A0508">
      <w:pPr>
        <w:numPr>
          <w:ilvl w:val="0"/>
          <w:numId w:val="107"/>
        </w:numPr>
      </w:pPr>
      <w:r w:rsidRPr="002A0508">
        <w:t xml:space="preserve">Registrar 5 notas, calcular promedio y determinar estado. </w:t>
      </w:r>
    </w:p>
    <w:p w14:paraId="7500743C" w14:textId="77777777" w:rsidR="0060774C" w:rsidRDefault="002A0508" w:rsidP="0060774C">
      <w:pPr>
        <w:numPr>
          <w:ilvl w:val="0"/>
          <w:numId w:val="107"/>
        </w:numPr>
      </w:pPr>
      <w:r w:rsidRPr="002A0508">
        <w:t xml:space="preserve">Crear menú CRUD en arreglo: </w:t>
      </w:r>
    </w:p>
    <w:p w14:paraId="6284395E" w14:textId="77777777" w:rsidR="0060774C" w:rsidRDefault="002A0508" w:rsidP="0060774C">
      <w:pPr>
        <w:numPr>
          <w:ilvl w:val="1"/>
          <w:numId w:val="107"/>
        </w:numPr>
      </w:pPr>
      <w:r w:rsidRPr="002A0508">
        <w:t xml:space="preserve">Agregar </w:t>
      </w:r>
    </w:p>
    <w:p w14:paraId="530B7BD3" w14:textId="77777777" w:rsidR="0060774C" w:rsidRDefault="002A0508" w:rsidP="0060774C">
      <w:pPr>
        <w:numPr>
          <w:ilvl w:val="1"/>
          <w:numId w:val="107"/>
        </w:numPr>
      </w:pPr>
      <w:r w:rsidRPr="002A0508">
        <w:t xml:space="preserve">Listar </w:t>
      </w:r>
    </w:p>
    <w:p w14:paraId="747C6F63" w14:textId="77777777" w:rsidR="0060774C" w:rsidRDefault="002A0508" w:rsidP="0060774C">
      <w:pPr>
        <w:numPr>
          <w:ilvl w:val="1"/>
          <w:numId w:val="107"/>
        </w:numPr>
      </w:pPr>
      <w:r w:rsidRPr="002A0508">
        <w:t xml:space="preserve">Actualizar </w:t>
      </w:r>
    </w:p>
    <w:p w14:paraId="0B5AB21C" w14:textId="6DC332B0" w:rsidR="002A0508" w:rsidRPr="002A0508" w:rsidRDefault="002A0508" w:rsidP="0060774C">
      <w:pPr>
        <w:numPr>
          <w:ilvl w:val="1"/>
          <w:numId w:val="107"/>
        </w:numPr>
      </w:pPr>
      <w:r w:rsidRPr="002A0508">
        <w:t xml:space="preserve">Eliminar </w:t>
      </w:r>
    </w:p>
    <w:p w14:paraId="316F83A9" w14:textId="77777777" w:rsidR="002A0508" w:rsidRPr="002A0508" w:rsidRDefault="002A0508" w:rsidP="002A0508">
      <w:pPr>
        <w:numPr>
          <w:ilvl w:val="0"/>
          <w:numId w:val="107"/>
        </w:numPr>
      </w:pPr>
      <w:r w:rsidRPr="002A0508">
        <w:t xml:space="preserve">Registrar usuarios (nombre y edad) en arreglo. </w:t>
      </w:r>
    </w:p>
    <w:p w14:paraId="1E1AB9AC" w14:textId="77777777" w:rsidR="002A0508" w:rsidRPr="002A0508" w:rsidRDefault="002A0508" w:rsidP="002A0508">
      <w:pPr>
        <w:numPr>
          <w:ilvl w:val="0"/>
          <w:numId w:val="107"/>
        </w:numPr>
      </w:pPr>
      <w:r w:rsidRPr="002A0508">
        <w:t xml:space="preserve">Mostrar usuarios mayores de edad. </w:t>
      </w:r>
    </w:p>
    <w:p w14:paraId="0251B5B5" w14:textId="77777777" w:rsidR="002A0508" w:rsidRPr="002A0508" w:rsidRDefault="002A0508" w:rsidP="002A0508">
      <w:pPr>
        <w:numPr>
          <w:ilvl w:val="0"/>
          <w:numId w:val="107"/>
        </w:numPr>
      </w:pPr>
      <w:r w:rsidRPr="002A0508">
        <w:t xml:space="preserve">Calcular: mayor, menor y promedio de un arreglo. </w:t>
      </w:r>
    </w:p>
    <w:p w14:paraId="13B49967" w14:textId="77777777" w:rsidR="002A0508" w:rsidRPr="002A0508" w:rsidRDefault="002A0508" w:rsidP="002A0508">
      <w:pPr>
        <w:numPr>
          <w:ilvl w:val="0"/>
          <w:numId w:val="107"/>
        </w:numPr>
      </w:pPr>
      <w:r w:rsidRPr="002A0508">
        <w:t xml:space="preserve">Simular carrito de compras: </w:t>
      </w:r>
    </w:p>
    <w:p w14:paraId="126DC430" w14:textId="77777777" w:rsidR="002A0508" w:rsidRPr="002A0508" w:rsidRDefault="002A0508" w:rsidP="002A0508">
      <w:pPr>
        <w:numPr>
          <w:ilvl w:val="0"/>
          <w:numId w:val="108"/>
        </w:numPr>
      </w:pPr>
      <w:r w:rsidRPr="002A0508">
        <w:lastRenderedPageBreak/>
        <w:t xml:space="preserve">Agregar productos </w:t>
      </w:r>
    </w:p>
    <w:p w14:paraId="180C1FA9" w14:textId="77777777" w:rsidR="002A0508" w:rsidRPr="002A0508" w:rsidRDefault="002A0508" w:rsidP="002A0508">
      <w:pPr>
        <w:numPr>
          <w:ilvl w:val="0"/>
          <w:numId w:val="108"/>
        </w:numPr>
      </w:pPr>
      <w:r w:rsidRPr="002A0508">
        <w:t xml:space="preserve">Mostrar total </w:t>
      </w:r>
    </w:p>
    <w:p w14:paraId="24274F0B" w14:textId="77777777" w:rsidR="002A0508" w:rsidRPr="002A0508" w:rsidRDefault="002A0508" w:rsidP="002A0508">
      <w:pPr>
        <w:numPr>
          <w:ilvl w:val="0"/>
          <w:numId w:val="109"/>
        </w:numPr>
      </w:pPr>
      <w:r w:rsidRPr="002A0508">
        <w:t xml:space="preserve">Validar contraseña: </w:t>
      </w:r>
    </w:p>
    <w:p w14:paraId="131018C3" w14:textId="77777777" w:rsidR="002A0508" w:rsidRPr="002A0508" w:rsidRDefault="002A0508" w:rsidP="002A0508">
      <w:pPr>
        <w:numPr>
          <w:ilvl w:val="0"/>
          <w:numId w:val="110"/>
        </w:numPr>
      </w:pPr>
      <w:r w:rsidRPr="002A0508">
        <w:t xml:space="preserve">≥8 caracteres </w:t>
      </w:r>
    </w:p>
    <w:p w14:paraId="6B92BA6B" w14:textId="77777777" w:rsidR="002A0508" w:rsidRPr="002A0508" w:rsidRDefault="002A0508" w:rsidP="002A0508">
      <w:pPr>
        <w:numPr>
          <w:ilvl w:val="0"/>
          <w:numId w:val="110"/>
        </w:numPr>
      </w:pPr>
      <w:r w:rsidRPr="002A0508">
        <w:t xml:space="preserve">Al menos 1 número </w:t>
      </w:r>
    </w:p>
    <w:p w14:paraId="770682F2" w14:textId="77777777" w:rsidR="002A0508" w:rsidRPr="002A0508" w:rsidRDefault="002A0508" w:rsidP="002A0508">
      <w:pPr>
        <w:numPr>
          <w:ilvl w:val="0"/>
          <w:numId w:val="111"/>
        </w:numPr>
      </w:pPr>
      <w:r w:rsidRPr="002A0508">
        <w:t xml:space="preserve">Crear matriz 3x3 e imprimirla. </w:t>
      </w:r>
    </w:p>
    <w:p w14:paraId="4FDA634B" w14:textId="77777777" w:rsidR="002A0508" w:rsidRPr="002A0508" w:rsidRDefault="002A0508" w:rsidP="002A0508">
      <w:pPr>
        <w:numPr>
          <w:ilvl w:val="0"/>
          <w:numId w:val="111"/>
        </w:numPr>
      </w:pPr>
      <w:r w:rsidRPr="002A0508">
        <w:t xml:space="preserve">Juego: adivinar número con máximo 5 intentos. </w:t>
      </w:r>
    </w:p>
    <w:p w14:paraId="082004F3" w14:textId="77777777" w:rsidR="002A0508" w:rsidRPr="002A0508" w:rsidRDefault="002A0508" w:rsidP="002A0508">
      <w:pPr>
        <w:numPr>
          <w:ilvl w:val="0"/>
          <w:numId w:val="111"/>
        </w:numPr>
      </w:pPr>
      <w:r w:rsidRPr="002A0508">
        <w:t xml:space="preserve">Sistema de votación: </w:t>
      </w:r>
    </w:p>
    <w:p w14:paraId="4F6A8371" w14:textId="77777777" w:rsidR="002A0508" w:rsidRPr="002A0508" w:rsidRDefault="002A0508" w:rsidP="002A0508">
      <w:pPr>
        <w:numPr>
          <w:ilvl w:val="0"/>
          <w:numId w:val="112"/>
        </w:numPr>
      </w:pPr>
      <w:r w:rsidRPr="002A0508">
        <w:t xml:space="preserve">3 candidatos </w:t>
      </w:r>
    </w:p>
    <w:p w14:paraId="4441637D" w14:textId="77777777" w:rsidR="002A0508" w:rsidRPr="002A0508" w:rsidRDefault="002A0508" w:rsidP="002A0508">
      <w:pPr>
        <w:numPr>
          <w:ilvl w:val="0"/>
          <w:numId w:val="112"/>
        </w:numPr>
      </w:pPr>
      <w:r w:rsidRPr="002A0508">
        <w:t xml:space="preserve">Contar votos </w:t>
      </w:r>
    </w:p>
    <w:p w14:paraId="1B92794B" w14:textId="77777777" w:rsidR="002A0508" w:rsidRPr="002A0508" w:rsidRDefault="002A0508" w:rsidP="002A0508">
      <w:pPr>
        <w:numPr>
          <w:ilvl w:val="0"/>
          <w:numId w:val="112"/>
        </w:numPr>
      </w:pPr>
      <w:r w:rsidRPr="002A0508">
        <w:t xml:space="preserve">Mostrar ganador </w:t>
      </w:r>
    </w:p>
    <w:p w14:paraId="5D4405A4" w14:textId="77777777" w:rsidR="002A0508" w:rsidRPr="002A0508" w:rsidRDefault="002A0508" w:rsidP="002A0508">
      <w:r w:rsidRPr="002A0508">
        <w:pict w14:anchorId="0FA3641B">
          <v:rect id="_x0000_i1149" style="width:0;height:1.5pt" o:hralign="center" o:hrstd="t" o:hr="t" fillcolor="#a0a0a0" stroked="f"/>
        </w:pict>
      </w:r>
    </w:p>
    <w:p w14:paraId="66B10045" w14:textId="77777777" w:rsidR="002A0508" w:rsidRPr="002A0508" w:rsidRDefault="002A0508" w:rsidP="002A0508"/>
    <w:p w14:paraId="0C5E6235" w14:textId="77777777" w:rsidR="00012045" w:rsidRPr="002A0508" w:rsidRDefault="00012045" w:rsidP="002A0508"/>
    <w:sectPr w:rsidR="00012045" w:rsidRPr="002A0508">
      <w:headerReference w:type="even" r:id="rId11"/>
      <w:headerReference w:type="default" r:id="rId12"/>
      <w:footerReference w:type="default" r:id="rId13"/>
      <w:headerReference w:type="first" r:id="rId14"/>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4BCBF" w14:textId="77777777" w:rsidR="00A57004" w:rsidRDefault="00A57004">
      <w:pPr>
        <w:spacing w:after="0" w:line="240" w:lineRule="auto"/>
      </w:pPr>
      <w:r>
        <w:separator/>
      </w:r>
    </w:p>
  </w:endnote>
  <w:endnote w:type="continuationSeparator" w:id="0">
    <w:p w14:paraId="63EE223A" w14:textId="77777777" w:rsidR="00A57004" w:rsidRDefault="00A57004">
      <w:pPr>
        <w:spacing w:after="0" w:line="240" w:lineRule="auto"/>
      </w:pPr>
      <w:r>
        <w:continuationSeparator/>
      </w:r>
    </w:p>
  </w:endnote>
  <w:endnote w:type="continuationNotice" w:id="1">
    <w:p w14:paraId="47AE4F06" w14:textId="77777777" w:rsidR="00A57004" w:rsidRDefault="00A570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Kalinga">
    <w:panose1 w:val="020B0502040204020203"/>
    <w:charset w:val="00"/>
    <w:family w:val="swiss"/>
    <w:pitch w:val="variable"/>
    <w:sig w:usb0="00080003" w:usb1="00000000" w:usb2="00000000" w:usb3="00000000" w:csb0="00000001" w:csb1="00000000"/>
  </w:font>
  <w:font w:name="Meiryo">
    <w:panose1 w:val="020B0604030504040204"/>
    <w:charset w:val="80"/>
    <w:family w:val="swiss"/>
    <w:pitch w:val="variable"/>
    <w:sig w:usb0="E10102FF" w:usb1="EAC7FFFF" w:usb2="0001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3B89" w14:textId="1892A58A" w:rsidR="00E85AFD" w:rsidRDefault="00E85AFD">
    <w:pPr>
      <w:pStyle w:val="Piedepgina"/>
      <w:jc w:val="right"/>
      <w:rPr>
        <w:color w:val="595959" w:themeColor="text1" w:themeTint="A6"/>
        <w:sz w:val="18"/>
      </w:rPr>
    </w:pPr>
  </w:p>
  <w:p w14:paraId="5643DDF2" w14:textId="3B332CB2" w:rsidR="00E85AFD" w:rsidRDefault="00033399" w:rsidP="00033399">
    <w:pPr>
      <w:pStyle w:val="Piedepgina"/>
      <w:jc w:val="center"/>
    </w:pPr>
    <w:r>
      <w:t>GFPI-F-</w:t>
    </w:r>
    <w:r w:rsidRPr="009448E8">
      <w:t>135 V</w:t>
    </w:r>
    <w:r w:rsidR="009448E8">
      <w:t>04</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85B47" w14:textId="77777777" w:rsidR="00A57004" w:rsidRDefault="00A57004">
      <w:pPr>
        <w:spacing w:after="0" w:line="240" w:lineRule="auto"/>
      </w:pPr>
      <w:r>
        <w:separator/>
      </w:r>
    </w:p>
  </w:footnote>
  <w:footnote w:type="continuationSeparator" w:id="0">
    <w:p w14:paraId="466FD55F" w14:textId="77777777" w:rsidR="00A57004" w:rsidRDefault="00A57004">
      <w:pPr>
        <w:spacing w:after="0" w:line="240" w:lineRule="auto"/>
      </w:pPr>
      <w:r>
        <w:continuationSeparator/>
      </w:r>
    </w:p>
  </w:footnote>
  <w:footnote w:type="continuationNotice" w:id="1">
    <w:p w14:paraId="43D6F743" w14:textId="77777777" w:rsidR="00A57004" w:rsidRDefault="00A570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0AA8" w14:textId="6D30D285" w:rsidR="00F51763" w:rsidRDefault="00000000">
    <w:pPr>
      <w:pStyle w:val="Encabezado"/>
    </w:pPr>
    <w:r>
      <w:rPr>
        <w:noProof/>
      </w:rPr>
      <w:pict w14:anchorId="5E293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o:spid="_x0000_s1026" type="#_x0000_t136" style="position:absolute;margin-left:0;margin-top:0;width:566.2pt;height:113.2pt;rotation:315;z-index:-251655168;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D12F" w14:textId="3E1BEB0F"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F2BE" w14:textId="36BC9D2D" w:rsidR="00E85AFD" w:rsidRDefault="00000000">
    <w:pPr>
      <w:pStyle w:val="Encabezado"/>
      <w:rPr>
        <w:noProof/>
        <w:lang w:val="es-ES" w:eastAsia="es-ES"/>
      </w:rPr>
    </w:pPr>
    <w:r>
      <w:rPr>
        <w:noProof/>
      </w:rPr>
      <w:pict w14:anchorId="5DAFA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o:spid="_x0000_s1025" type="#_x0000_t136" style="position:absolute;margin-left:0;margin-top:0;width:566.2pt;height:113.2pt;rotation:315;z-index:-251657216;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EDA01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EF5A3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B1D36"/>
    <w:multiLevelType w:val="multilevel"/>
    <w:tmpl w:val="D57A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760F7"/>
    <w:multiLevelType w:val="multilevel"/>
    <w:tmpl w:val="4944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151C2"/>
    <w:multiLevelType w:val="multilevel"/>
    <w:tmpl w:val="6666B97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3A6647"/>
    <w:multiLevelType w:val="multilevel"/>
    <w:tmpl w:val="4FF253D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6" w15:restartNumberingAfterBreak="0">
    <w:nsid w:val="0A504E0A"/>
    <w:multiLevelType w:val="multilevel"/>
    <w:tmpl w:val="3A367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63398"/>
    <w:multiLevelType w:val="multilevel"/>
    <w:tmpl w:val="0594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17206"/>
    <w:multiLevelType w:val="multilevel"/>
    <w:tmpl w:val="535ECD6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9" w15:restartNumberingAfterBreak="0">
    <w:nsid w:val="0F2536A0"/>
    <w:multiLevelType w:val="multilevel"/>
    <w:tmpl w:val="CA5E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17983"/>
    <w:multiLevelType w:val="multilevel"/>
    <w:tmpl w:val="B46AB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623B0"/>
    <w:multiLevelType w:val="hybridMultilevel"/>
    <w:tmpl w:val="9112D7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F74769C"/>
    <w:multiLevelType w:val="hybridMultilevel"/>
    <w:tmpl w:val="178A5F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07504F4"/>
    <w:multiLevelType w:val="multilevel"/>
    <w:tmpl w:val="6980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47C81"/>
    <w:multiLevelType w:val="multilevel"/>
    <w:tmpl w:val="6832D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274BA1"/>
    <w:multiLevelType w:val="multilevel"/>
    <w:tmpl w:val="328A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1305E"/>
    <w:multiLevelType w:val="hybridMultilevel"/>
    <w:tmpl w:val="8A6CC7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4EC46C9"/>
    <w:multiLevelType w:val="multilevel"/>
    <w:tmpl w:val="55AAE5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98421AC"/>
    <w:multiLevelType w:val="multilevel"/>
    <w:tmpl w:val="08DA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310B6F"/>
    <w:multiLevelType w:val="multilevel"/>
    <w:tmpl w:val="B5E4881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CA7529"/>
    <w:multiLevelType w:val="multilevel"/>
    <w:tmpl w:val="05A2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CA4B26"/>
    <w:multiLevelType w:val="hybridMultilevel"/>
    <w:tmpl w:val="60E6B6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C06587B"/>
    <w:multiLevelType w:val="hybridMultilevel"/>
    <w:tmpl w:val="5846ED80"/>
    <w:lvl w:ilvl="0" w:tplc="04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3" w15:restartNumberingAfterBreak="0">
    <w:nsid w:val="1C825B6A"/>
    <w:multiLevelType w:val="multilevel"/>
    <w:tmpl w:val="6E92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4C181F"/>
    <w:multiLevelType w:val="multilevel"/>
    <w:tmpl w:val="16D0A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737B16"/>
    <w:multiLevelType w:val="multilevel"/>
    <w:tmpl w:val="AF5878C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005111"/>
    <w:multiLevelType w:val="multilevel"/>
    <w:tmpl w:val="7638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52002D"/>
    <w:multiLevelType w:val="multilevel"/>
    <w:tmpl w:val="DFEE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9A0E58"/>
    <w:multiLevelType w:val="multilevel"/>
    <w:tmpl w:val="0FB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3307A8"/>
    <w:multiLevelType w:val="multilevel"/>
    <w:tmpl w:val="AAEE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4F1A0F"/>
    <w:multiLevelType w:val="multilevel"/>
    <w:tmpl w:val="B69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6A1925"/>
    <w:multiLevelType w:val="multilevel"/>
    <w:tmpl w:val="BE8E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351926"/>
    <w:multiLevelType w:val="hybridMultilevel"/>
    <w:tmpl w:val="7FFEBAE4"/>
    <w:lvl w:ilvl="0" w:tplc="73421614">
      <w:start w:val="1"/>
      <w:numFmt w:val="decimal"/>
      <w:lvlText w:val="%1."/>
      <w:lvlJc w:val="left"/>
      <w:pPr>
        <w:ind w:left="720" w:hanging="360"/>
      </w:pPr>
      <w:rPr>
        <w:rFonts w:ascii="Calibri" w:eastAsia="Calibri" w:hAnsi="Calibri"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30B96C8F"/>
    <w:multiLevelType w:val="multilevel"/>
    <w:tmpl w:val="F35A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31932208"/>
    <w:multiLevelType w:val="multilevel"/>
    <w:tmpl w:val="A416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9421D4"/>
    <w:multiLevelType w:val="hybridMultilevel"/>
    <w:tmpl w:val="D8B2D35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32FB0FDB"/>
    <w:multiLevelType w:val="multilevel"/>
    <w:tmpl w:val="022A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811526"/>
    <w:multiLevelType w:val="multilevel"/>
    <w:tmpl w:val="0E5E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26329C"/>
    <w:multiLevelType w:val="hybridMultilevel"/>
    <w:tmpl w:val="72CEC8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9B05AA8"/>
    <w:multiLevelType w:val="multilevel"/>
    <w:tmpl w:val="38741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A92F20"/>
    <w:multiLevelType w:val="multilevel"/>
    <w:tmpl w:val="255E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4927D5"/>
    <w:multiLevelType w:val="multilevel"/>
    <w:tmpl w:val="C49E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461B84"/>
    <w:multiLevelType w:val="multilevel"/>
    <w:tmpl w:val="ACCA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9966CE"/>
    <w:multiLevelType w:val="multilevel"/>
    <w:tmpl w:val="8B86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B35CDB"/>
    <w:multiLevelType w:val="multilevel"/>
    <w:tmpl w:val="E9FE44E2"/>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42C3733A"/>
    <w:multiLevelType w:val="multilevel"/>
    <w:tmpl w:val="8E56E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B62FD0"/>
    <w:multiLevelType w:val="hybridMultilevel"/>
    <w:tmpl w:val="8254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6AA30A8"/>
    <w:multiLevelType w:val="multilevel"/>
    <w:tmpl w:val="ACD2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AD14BB"/>
    <w:multiLevelType w:val="multilevel"/>
    <w:tmpl w:val="DC66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441300"/>
    <w:multiLevelType w:val="multilevel"/>
    <w:tmpl w:val="2DA2EE4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A50C09"/>
    <w:multiLevelType w:val="multilevel"/>
    <w:tmpl w:val="F304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BD5E14"/>
    <w:multiLevelType w:val="multilevel"/>
    <w:tmpl w:val="BDA0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06557E"/>
    <w:multiLevelType w:val="multilevel"/>
    <w:tmpl w:val="2A9E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0F0635"/>
    <w:multiLevelType w:val="multilevel"/>
    <w:tmpl w:val="81366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420A92"/>
    <w:multiLevelType w:val="multilevel"/>
    <w:tmpl w:val="8046820E"/>
    <w:lvl w:ilvl="0">
      <w:start w:val="5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1D50C3B"/>
    <w:multiLevelType w:val="multilevel"/>
    <w:tmpl w:val="DB141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163F5B"/>
    <w:multiLevelType w:val="multilevel"/>
    <w:tmpl w:val="9398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4C41C4"/>
    <w:multiLevelType w:val="hybridMultilevel"/>
    <w:tmpl w:val="7D0E2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38C7B89"/>
    <w:multiLevelType w:val="multilevel"/>
    <w:tmpl w:val="F662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5D1E5E"/>
    <w:multiLevelType w:val="hybridMultilevel"/>
    <w:tmpl w:val="3E406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55AC667E"/>
    <w:multiLevelType w:val="multilevel"/>
    <w:tmpl w:val="594A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B86433"/>
    <w:multiLevelType w:val="multilevel"/>
    <w:tmpl w:val="9914149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D12437"/>
    <w:multiLevelType w:val="multilevel"/>
    <w:tmpl w:val="05F0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D97AC9"/>
    <w:multiLevelType w:val="hybridMultilevel"/>
    <w:tmpl w:val="706C7A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58395E6E"/>
    <w:multiLevelType w:val="multilevel"/>
    <w:tmpl w:val="BE5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D06683"/>
    <w:multiLevelType w:val="hybridMultilevel"/>
    <w:tmpl w:val="EE1A11F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58F86E3F"/>
    <w:multiLevelType w:val="multilevel"/>
    <w:tmpl w:val="6FAA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67090F"/>
    <w:multiLevelType w:val="multilevel"/>
    <w:tmpl w:val="7ACA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CD52A1"/>
    <w:multiLevelType w:val="multilevel"/>
    <w:tmpl w:val="3E4AE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EB7F78"/>
    <w:multiLevelType w:val="multilevel"/>
    <w:tmpl w:val="D6447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BD7E0D"/>
    <w:multiLevelType w:val="multilevel"/>
    <w:tmpl w:val="2A78A722"/>
    <w:lvl w:ilvl="0">
      <w:start w:val="3"/>
      <w:numFmt w:val="decimal"/>
      <w:lvlText w:val="%1"/>
      <w:lvlJc w:val="left"/>
      <w:pPr>
        <w:ind w:left="360" w:hanging="360"/>
      </w:pPr>
      <w:rPr>
        <w:rFonts w:cs="Kalinga" w:hint="default"/>
        <w:color w:val="000000"/>
      </w:rPr>
    </w:lvl>
    <w:lvl w:ilvl="1">
      <w:start w:val="6"/>
      <w:numFmt w:val="decimal"/>
      <w:lvlText w:val="%1.%2"/>
      <w:lvlJc w:val="left"/>
      <w:pPr>
        <w:ind w:left="720" w:hanging="360"/>
      </w:pPr>
      <w:rPr>
        <w:rFonts w:cs="Kalinga" w:hint="default"/>
        <w:color w:val="000000"/>
      </w:rPr>
    </w:lvl>
    <w:lvl w:ilvl="2">
      <w:start w:val="1"/>
      <w:numFmt w:val="decimal"/>
      <w:lvlText w:val="%1.%2.%3"/>
      <w:lvlJc w:val="left"/>
      <w:pPr>
        <w:ind w:left="1440" w:hanging="720"/>
      </w:pPr>
      <w:rPr>
        <w:rFonts w:cs="Kalinga" w:hint="default"/>
        <w:color w:val="000000"/>
      </w:rPr>
    </w:lvl>
    <w:lvl w:ilvl="3">
      <w:start w:val="1"/>
      <w:numFmt w:val="decimal"/>
      <w:lvlText w:val="%1.%2.%3.%4"/>
      <w:lvlJc w:val="left"/>
      <w:pPr>
        <w:ind w:left="1800" w:hanging="720"/>
      </w:pPr>
      <w:rPr>
        <w:rFonts w:cs="Kalinga" w:hint="default"/>
        <w:color w:val="000000"/>
      </w:rPr>
    </w:lvl>
    <w:lvl w:ilvl="4">
      <w:start w:val="1"/>
      <w:numFmt w:val="decimal"/>
      <w:lvlText w:val="%1.%2.%3.%4.%5"/>
      <w:lvlJc w:val="left"/>
      <w:pPr>
        <w:ind w:left="2520" w:hanging="1080"/>
      </w:pPr>
      <w:rPr>
        <w:rFonts w:cs="Kalinga" w:hint="default"/>
        <w:color w:val="000000"/>
      </w:rPr>
    </w:lvl>
    <w:lvl w:ilvl="5">
      <w:start w:val="1"/>
      <w:numFmt w:val="decimal"/>
      <w:lvlText w:val="%1.%2.%3.%4.%5.%6"/>
      <w:lvlJc w:val="left"/>
      <w:pPr>
        <w:ind w:left="2880" w:hanging="1080"/>
      </w:pPr>
      <w:rPr>
        <w:rFonts w:cs="Kalinga" w:hint="default"/>
        <w:color w:val="000000"/>
      </w:rPr>
    </w:lvl>
    <w:lvl w:ilvl="6">
      <w:start w:val="1"/>
      <w:numFmt w:val="decimal"/>
      <w:lvlText w:val="%1.%2.%3.%4.%5.%6.%7"/>
      <w:lvlJc w:val="left"/>
      <w:pPr>
        <w:ind w:left="3600" w:hanging="1440"/>
      </w:pPr>
      <w:rPr>
        <w:rFonts w:cs="Kalinga" w:hint="default"/>
        <w:color w:val="000000"/>
      </w:rPr>
    </w:lvl>
    <w:lvl w:ilvl="7">
      <w:start w:val="1"/>
      <w:numFmt w:val="decimal"/>
      <w:lvlText w:val="%1.%2.%3.%4.%5.%6.%7.%8"/>
      <w:lvlJc w:val="left"/>
      <w:pPr>
        <w:ind w:left="3960" w:hanging="1440"/>
      </w:pPr>
      <w:rPr>
        <w:rFonts w:cs="Kalinga" w:hint="default"/>
        <w:color w:val="000000"/>
      </w:rPr>
    </w:lvl>
    <w:lvl w:ilvl="8">
      <w:start w:val="1"/>
      <w:numFmt w:val="decimal"/>
      <w:lvlText w:val="%1.%2.%3.%4.%5.%6.%7.%8.%9"/>
      <w:lvlJc w:val="left"/>
      <w:pPr>
        <w:ind w:left="4680" w:hanging="1800"/>
      </w:pPr>
      <w:rPr>
        <w:rFonts w:cs="Kalinga" w:hint="default"/>
        <w:color w:val="000000"/>
      </w:rPr>
    </w:lvl>
  </w:abstractNum>
  <w:abstractNum w:abstractNumId="73" w15:restartNumberingAfterBreak="0">
    <w:nsid w:val="5D722FC5"/>
    <w:multiLevelType w:val="multilevel"/>
    <w:tmpl w:val="A8EE200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E41322E"/>
    <w:multiLevelType w:val="multilevel"/>
    <w:tmpl w:val="8C74A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FA6C78"/>
    <w:multiLevelType w:val="multilevel"/>
    <w:tmpl w:val="21C8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3316EF"/>
    <w:multiLevelType w:val="multilevel"/>
    <w:tmpl w:val="F51C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971A21"/>
    <w:multiLevelType w:val="multilevel"/>
    <w:tmpl w:val="38DA780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6A21B50"/>
    <w:multiLevelType w:val="multilevel"/>
    <w:tmpl w:val="1FB83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FD552B"/>
    <w:multiLevelType w:val="multilevel"/>
    <w:tmpl w:val="1F5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B11C1F"/>
    <w:multiLevelType w:val="multilevel"/>
    <w:tmpl w:val="1FB8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A94638"/>
    <w:multiLevelType w:val="multilevel"/>
    <w:tmpl w:val="453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C168C3"/>
    <w:multiLevelType w:val="hybridMultilevel"/>
    <w:tmpl w:val="AC2ED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3" w15:restartNumberingAfterBreak="0">
    <w:nsid w:val="69CD3960"/>
    <w:multiLevelType w:val="multilevel"/>
    <w:tmpl w:val="9766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917EA4"/>
    <w:multiLevelType w:val="hybridMultilevel"/>
    <w:tmpl w:val="7C9C08D2"/>
    <w:lvl w:ilvl="0" w:tplc="240A0001">
      <w:start w:val="1"/>
      <w:numFmt w:val="bullet"/>
      <w:lvlText w:val=""/>
      <w:lvlJc w:val="left"/>
      <w:pPr>
        <w:ind w:left="765" w:hanging="360"/>
      </w:pPr>
      <w:rPr>
        <w:rFonts w:ascii="Symbol" w:hAnsi="Symbol" w:hint="default"/>
      </w:rPr>
    </w:lvl>
    <w:lvl w:ilvl="1" w:tplc="D7522700">
      <w:numFmt w:val="bullet"/>
      <w:lvlText w:val="•"/>
      <w:lvlJc w:val="left"/>
      <w:pPr>
        <w:ind w:left="1485" w:hanging="360"/>
      </w:pPr>
      <w:rPr>
        <w:rFonts w:ascii="Calibri" w:eastAsia="Calibri" w:hAnsi="Calibri" w:cs="Times New Roman"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85" w15:restartNumberingAfterBreak="0">
    <w:nsid w:val="6CB77F29"/>
    <w:multiLevelType w:val="multilevel"/>
    <w:tmpl w:val="22C0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821D92"/>
    <w:multiLevelType w:val="multilevel"/>
    <w:tmpl w:val="533EF9B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02A3E1E"/>
    <w:multiLevelType w:val="hybridMultilevel"/>
    <w:tmpl w:val="A0D459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8" w15:restartNumberingAfterBreak="0">
    <w:nsid w:val="70AC3371"/>
    <w:multiLevelType w:val="multilevel"/>
    <w:tmpl w:val="755E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0C2957"/>
    <w:multiLevelType w:val="multilevel"/>
    <w:tmpl w:val="6BCE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1B562B"/>
    <w:multiLevelType w:val="multilevel"/>
    <w:tmpl w:val="FC84105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11B7236"/>
    <w:multiLevelType w:val="multilevel"/>
    <w:tmpl w:val="BCD6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3" w15:restartNumberingAfterBreak="0">
    <w:nsid w:val="712A1F6E"/>
    <w:multiLevelType w:val="hybridMultilevel"/>
    <w:tmpl w:val="F13ACA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723F1DA2"/>
    <w:multiLevelType w:val="multilevel"/>
    <w:tmpl w:val="EB20D918"/>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397479B"/>
    <w:multiLevelType w:val="multilevel"/>
    <w:tmpl w:val="A0FEB28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3A2550D"/>
    <w:multiLevelType w:val="multilevel"/>
    <w:tmpl w:val="96524EB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73E5648D"/>
    <w:multiLevelType w:val="multilevel"/>
    <w:tmpl w:val="70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FC6594"/>
    <w:multiLevelType w:val="multilevel"/>
    <w:tmpl w:val="4A700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B21DBF"/>
    <w:multiLevelType w:val="multilevel"/>
    <w:tmpl w:val="E524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4361C7"/>
    <w:multiLevelType w:val="multilevel"/>
    <w:tmpl w:val="AD6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8110D3"/>
    <w:multiLevelType w:val="multilevel"/>
    <w:tmpl w:val="57445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C5422E"/>
    <w:multiLevelType w:val="multilevel"/>
    <w:tmpl w:val="58DE90F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A36497A"/>
    <w:multiLevelType w:val="multilevel"/>
    <w:tmpl w:val="02A6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3649D9"/>
    <w:multiLevelType w:val="multilevel"/>
    <w:tmpl w:val="8E3E5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F56352"/>
    <w:multiLevelType w:val="hybridMultilevel"/>
    <w:tmpl w:val="D354B73A"/>
    <w:lvl w:ilvl="0" w:tplc="E112184E">
      <w:start w:val="1"/>
      <w:numFmt w:val="lowerLetter"/>
      <w:lvlText w:val="%1."/>
      <w:lvlJc w:val="left"/>
      <w:pPr>
        <w:ind w:left="785" w:hanging="360"/>
      </w:pPr>
      <w:rPr>
        <w:i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106" w15:restartNumberingAfterBreak="0">
    <w:nsid w:val="7BA54AC9"/>
    <w:multiLevelType w:val="multilevel"/>
    <w:tmpl w:val="8812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B63F4C"/>
    <w:multiLevelType w:val="multilevel"/>
    <w:tmpl w:val="F690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0C2B4A"/>
    <w:multiLevelType w:val="multilevel"/>
    <w:tmpl w:val="F47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7276BB"/>
    <w:multiLevelType w:val="multilevel"/>
    <w:tmpl w:val="7BF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0B71E7"/>
    <w:multiLevelType w:val="hybridMultilevel"/>
    <w:tmpl w:val="CAC8D26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11" w15:restartNumberingAfterBreak="0">
    <w:nsid w:val="7EAE24D7"/>
    <w:multiLevelType w:val="multilevel"/>
    <w:tmpl w:val="EBE0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366500">
    <w:abstractNumId w:val="92"/>
  </w:num>
  <w:num w:numId="2" w16cid:durableId="505485544">
    <w:abstractNumId w:val="96"/>
  </w:num>
  <w:num w:numId="3" w16cid:durableId="843277053">
    <w:abstractNumId w:val="84"/>
  </w:num>
  <w:num w:numId="4" w16cid:durableId="1133059679">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33144247">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77844970">
    <w:abstractNumId w:val="61"/>
  </w:num>
  <w:num w:numId="7" w16cid:durableId="211036800">
    <w:abstractNumId w:val="65"/>
  </w:num>
  <w:num w:numId="8" w16cid:durableId="2107997317">
    <w:abstractNumId w:val="5"/>
  </w:num>
  <w:num w:numId="9" w16cid:durableId="1580671781">
    <w:abstractNumId w:val="32"/>
  </w:num>
  <w:num w:numId="10" w16cid:durableId="1809400761">
    <w:abstractNumId w:val="87"/>
  </w:num>
  <w:num w:numId="11" w16cid:durableId="559172815">
    <w:abstractNumId w:val="17"/>
  </w:num>
  <w:num w:numId="12" w16cid:durableId="1328047260">
    <w:abstractNumId w:val="16"/>
  </w:num>
  <w:num w:numId="13" w16cid:durableId="886380371">
    <w:abstractNumId w:val="48"/>
  </w:num>
  <w:num w:numId="14" w16cid:durableId="1992901261">
    <w:abstractNumId w:val="59"/>
  </w:num>
  <w:num w:numId="15" w16cid:durableId="391276193">
    <w:abstractNumId w:val="81"/>
    <w:lvlOverride w:ilvl="0">
      <w:lvl w:ilvl="0">
        <w:numFmt w:val="bullet"/>
        <w:lvlText w:val=""/>
        <w:lvlJc w:val="left"/>
        <w:pPr>
          <w:tabs>
            <w:tab w:val="num" w:pos="720"/>
          </w:tabs>
          <w:ind w:left="720" w:hanging="360"/>
        </w:pPr>
        <w:rPr>
          <w:rFonts w:ascii="Wingdings" w:hAnsi="Wingdings" w:hint="default"/>
          <w:sz w:val="20"/>
        </w:rPr>
      </w:lvl>
    </w:lvlOverride>
  </w:num>
  <w:num w:numId="16" w16cid:durableId="1378702565">
    <w:abstractNumId w:val="108"/>
    <w:lvlOverride w:ilvl="0">
      <w:lvl w:ilvl="0">
        <w:numFmt w:val="bullet"/>
        <w:lvlText w:val=""/>
        <w:lvlJc w:val="left"/>
        <w:pPr>
          <w:tabs>
            <w:tab w:val="num" w:pos="720"/>
          </w:tabs>
          <w:ind w:left="720" w:hanging="360"/>
        </w:pPr>
        <w:rPr>
          <w:rFonts w:ascii="Wingdings" w:hAnsi="Wingdings" w:hint="default"/>
          <w:sz w:val="20"/>
        </w:rPr>
      </w:lvl>
    </w:lvlOverride>
  </w:num>
  <w:num w:numId="17" w16cid:durableId="260339375">
    <w:abstractNumId w:val="109"/>
    <w:lvlOverride w:ilvl="0">
      <w:lvl w:ilvl="0">
        <w:numFmt w:val="bullet"/>
        <w:lvlText w:val=""/>
        <w:lvlJc w:val="left"/>
        <w:pPr>
          <w:tabs>
            <w:tab w:val="num" w:pos="720"/>
          </w:tabs>
          <w:ind w:left="720" w:hanging="360"/>
        </w:pPr>
        <w:rPr>
          <w:rFonts w:ascii="Wingdings" w:hAnsi="Wingdings" w:hint="default"/>
          <w:sz w:val="20"/>
        </w:rPr>
      </w:lvl>
    </w:lvlOverride>
  </w:num>
  <w:num w:numId="18" w16cid:durableId="67189401">
    <w:abstractNumId w:val="79"/>
    <w:lvlOverride w:ilvl="0">
      <w:lvl w:ilvl="0">
        <w:numFmt w:val="bullet"/>
        <w:lvlText w:val=""/>
        <w:lvlJc w:val="left"/>
        <w:pPr>
          <w:tabs>
            <w:tab w:val="num" w:pos="720"/>
          </w:tabs>
          <w:ind w:left="720" w:hanging="360"/>
        </w:pPr>
        <w:rPr>
          <w:rFonts w:ascii="Wingdings" w:hAnsi="Wingdings" w:hint="default"/>
          <w:sz w:val="20"/>
        </w:rPr>
      </w:lvl>
    </w:lvlOverride>
  </w:num>
  <w:num w:numId="19" w16cid:durableId="792678800">
    <w:abstractNumId w:val="22"/>
  </w:num>
  <w:num w:numId="20" w16cid:durableId="1867912511">
    <w:abstractNumId w:val="72"/>
  </w:num>
  <w:num w:numId="21" w16cid:durableId="1340742040">
    <w:abstractNumId w:val="46"/>
  </w:num>
  <w:num w:numId="22" w16cid:durableId="1593708866">
    <w:abstractNumId w:val="36"/>
  </w:num>
  <w:num w:numId="23" w16cid:durableId="1926918412">
    <w:abstractNumId w:val="34"/>
  </w:num>
  <w:num w:numId="24" w16cid:durableId="48457321">
    <w:abstractNumId w:val="82"/>
  </w:num>
  <w:num w:numId="25" w16cid:durableId="548346651">
    <w:abstractNumId w:val="21"/>
  </w:num>
  <w:num w:numId="26" w16cid:durableId="1200633253">
    <w:abstractNumId w:val="1"/>
  </w:num>
  <w:num w:numId="27" w16cid:durableId="1590918751">
    <w:abstractNumId w:val="0"/>
  </w:num>
  <w:num w:numId="28" w16cid:durableId="1802991775">
    <w:abstractNumId w:val="8"/>
  </w:num>
  <w:num w:numId="29" w16cid:durableId="1653555971">
    <w:abstractNumId w:val="67"/>
  </w:num>
  <w:num w:numId="30" w16cid:durableId="1460802051">
    <w:abstractNumId w:val="12"/>
  </w:num>
  <w:num w:numId="31" w16cid:durableId="1086414534">
    <w:abstractNumId w:val="35"/>
  </w:num>
  <w:num w:numId="32" w16cid:durableId="1986859593">
    <w:abstractNumId w:val="39"/>
  </w:num>
  <w:num w:numId="33" w16cid:durableId="711072251">
    <w:abstractNumId w:val="93"/>
  </w:num>
  <w:num w:numId="34" w16cid:durableId="1488282377">
    <w:abstractNumId w:val="11"/>
  </w:num>
  <w:num w:numId="35" w16cid:durableId="1970471760">
    <w:abstractNumId w:val="33"/>
  </w:num>
  <w:num w:numId="36" w16cid:durableId="2065521742">
    <w:abstractNumId w:val="28"/>
  </w:num>
  <w:num w:numId="37" w16cid:durableId="1805848057">
    <w:abstractNumId w:val="23"/>
  </w:num>
  <w:num w:numId="38" w16cid:durableId="1397623996">
    <w:abstractNumId w:val="52"/>
  </w:num>
  <w:num w:numId="39" w16cid:durableId="400178206">
    <w:abstractNumId w:val="98"/>
  </w:num>
  <w:num w:numId="40" w16cid:durableId="1410543311">
    <w:abstractNumId w:val="13"/>
  </w:num>
  <w:num w:numId="41" w16cid:durableId="1352102363">
    <w:abstractNumId w:val="89"/>
  </w:num>
  <w:num w:numId="42" w16cid:durableId="917985972">
    <w:abstractNumId w:val="30"/>
  </w:num>
  <w:num w:numId="43" w16cid:durableId="593393964">
    <w:abstractNumId w:val="80"/>
  </w:num>
  <w:num w:numId="44" w16cid:durableId="1618559260">
    <w:abstractNumId w:val="91"/>
  </w:num>
  <w:num w:numId="45" w16cid:durableId="337194627">
    <w:abstractNumId w:val="18"/>
  </w:num>
  <w:num w:numId="46" w16cid:durableId="1160583516">
    <w:abstractNumId w:val="14"/>
  </w:num>
  <w:num w:numId="47" w16cid:durableId="354422963">
    <w:abstractNumId w:val="15"/>
  </w:num>
  <w:num w:numId="48" w16cid:durableId="259873860">
    <w:abstractNumId w:val="69"/>
  </w:num>
  <w:num w:numId="49" w16cid:durableId="1846628098">
    <w:abstractNumId w:val="75"/>
  </w:num>
  <w:num w:numId="50" w16cid:durableId="460660252">
    <w:abstractNumId w:val="50"/>
  </w:num>
  <w:num w:numId="51" w16cid:durableId="121771105">
    <w:abstractNumId w:val="53"/>
  </w:num>
  <w:num w:numId="52" w16cid:durableId="2004502076">
    <w:abstractNumId w:val="103"/>
  </w:num>
  <w:num w:numId="53" w16cid:durableId="327447059">
    <w:abstractNumId w:val="43"/>
  </w:num>
  <w:num w:numId="54" w16cid:durableId="50349101">
    <w:abstractNumId w:val="10"/>
  </w:num>
  <w:num w:numId="55" w16cid:durableId="1801339295">
    <w:abstractNumId w:val="42"/>
  </w:num>
  <w:num w:numId="56" w16cid:durableId="1193223019">
    <w:abstractNumId w:val="47"/>
  </w:num>
  <w:num w:numId="57" w16cid:durableId="82264301">
    <w:abstractNumId w:val="57"/>
  </w:num>
  <w:num w:numId="58" w16cid:durableId="708265422">
    <w:abstractNumId w:val="106"/>
  </w:num>
  <w:num w:numId="59" w16cid:durableId="1013994123">
    <w:abstractNumId w:val="31"/>
  </w:num>
  <w:num w:numId="60" w16cid:durableId="544566384">
    <w:abstractNumId w:val="74"/>
  </w:num>
  <w:num w:numId="61" w16cid:durableId="1252083056">
    <w:abstractNumId w:val="58"/>
  </w:num>
  <w:num w:numId="62" w16cid:durableId="824663449">
    <w:abstractNumId w:val="27"/>
  </w:num>
  <w:num w:numId="63" w16cid:durableId="330959743">
    <w:abstractNumId w:val="9"/>
  </w:num>
  <w:num w:numId="64" w16cid:durableId="954023611">
    <w:abstractNumId w:val="41"/>
  </w:num>
  <w:num w:numId="65" w16cid:durableId="2130970484">
    <w:abstractNumId w:val="44"/>
  </w:num>
  <w:num w:numId="66" w16cid:durableId="1307591270">
    <w:abstractNumId w:val="97"/>
  </w:num>
  <w:num w:numId="67" w16cid:durableId="1340502060">
    <w:abstractNumId w:val="100"/>
  </w:num>
  <w:num w:numId="68" w16cid:durableId="778110638">
    <w:abstractNumId w:val="26"/>
  </w:num>
  <w:num w:numId="69" w16cid:durableId="1058164055">
    <w:abstractNumId w:val="76"/>
  </w:num>
  <w:num w:numId="70" w16cid:durableId="506674366">
    <w:abstractNumId w:val="37"/>
  </w:num>
  <w:num w:numId="71" w16cid:durableId="901984293">
    <w:abstractNumId w:val="70"/>
  </w:num>
  <w:num w:numId="72" w16cid:durableId="757403540">
    <w:abstractNumId w:val="38"/>
  </w:num>
  <w:num w:numId="73" w16cid:durableId="1651061803">
    <w:abstractNumId w:val="66"/>
  </w:num>
  <w:num w:numId="74" w16cid:durableId="260534258">
    <w:abstractNumId w:val="6"/>
  </w:num>
  <w:num w:numId="75" w16cid:durableId="1004749740">
    <w:abstractNumId w:val="101"/>
  </w:num>
  <w:num w:numId="76" w16cid:durableId="265234325">
    <w:abstractNumId w:val="64"/>
  </w:num>
  <w:num w:numId="77" w16cid:durableId="2012565267">
    <w:abstractNumId w:val="29"/>
  </w:num>
  <w:num w:numId="78" w16cid:durableId="1970939945">
    <w:abstractNumId w:val="55"/>
  </w:num>
  <w:num w:numId="79" w16cid:durableId="906300698">
    <w:abstractNumId w:val="104"/>
  </w:num>
  <w:num w:numId="80" w16cid:durableId="1021660417">
    <w:abstractNumId w:val="71"/>
  </w:num>
  <w:num w:numId="81" w16cid:durableId="1287277452">
    <w:abstractNumId w:val="83"/>
  </w:num>
  <w:num w:numId="82" w16cid:durableId="714043736">
    <w:abstractNumId w:val="99"/>
  </w:num>
  <w:num w:numId="83" w16cid:durableId="2145419246">
    <w:abstractNumId w:val="2"/>
  </w:num>
  <w:num w:numId="84" w16cid:durableId="187833654">
    <w:abstractNumId w:val="24"/>
  </w:num>
  <w:num w:numId="85" w16cid:durableId="1500585984">
    <w:abstractNumId w:val="78"/>
  </w:num>
  <w:num w:numId="86" w16cid:durableId="1185944263">
    <w:abstractNumId w:val="68"/>
  </w:num>
  <w:num w:numId="87" w16cid:durableId="444154386">
    <w:abstractNumId w:val="7"/>
  </w:num>
  <w:num w:numId="88" w16cid:durableId="143742972">
    <w:abstractNumId w:val="40"/>
  </w:num>
  <w:num w:numId="89" w16cid:durableId="492188867">
    <w:abstractNumId w:val="19"/>
  </w:num>
  <w:num w:numId="90" w16cid:durableId="612060724">
    <w:abstractNumId w:val="62"/>
  </w:num>
  <w:num w:numId="91" w16cid:durableId="1320428314">
    <w:abstractNumId w:val="77"/>
  </w:num>
  <w:num w:numId="92" w16cid:durableId="986323074">
    <w:abstractNumId w:val="54"/>
  </w:num>
  <w:num w:numId="93" w16cid:durableId="89937318">
    <w:abstractNumId w:val="90"/>
  </w:num>
  <w:num w:numId="94" w16cid:durableId="590427258">
    <w:abstractNumId w:val="20"/>
  </w:num>
  <w:num w:numId="95" w16cid:durableId="949971313">
    <w:abstractNumId w:val="95"/>
  </w:num>
  <w:num w:numId="96" w16cid:durableId="478617146">
    <w:abstractNumId w:val="63"/>
  </w:num>
  <w:num w:numId="97" w16cid:durableId="1992295149">
    <w:abstractNumId w:val="49"/>
  </w:num>
  <w:num w:numId="98" w16cid:durableId="237247608">
    <w:abstractNumId w:val="102"/>
  </w:num>
  <w:num w:numId="99" w16cid:durableId="1258249185">
    <w:abstractNumId w:val="85"/>
  </w:num>
  <w:num w:numId="100" w16cid:durableId="2054884929">
    <w:abstractNumId w:val="4"/>
  </w:num>
  <w:num w:numId="101" w16cid:durableId="236982341">
    <w:abstractNumId w:val="107"/>
  </w:num>
  <w:num w:numId="102" w16cid:durableId="700084905">
    <w:abstractNumId w:val="73"/>
  </w:num>
  <w:num w:numId="103" w16cid:durableId="422263182">
    <w:abstractNumId w:val="111"/>
  </w:num>
  <w:num w:numId="104" w16cid:durableId="782503146">
    <w:abstractNumId w:val="51"/>
  </w:num>
  <w:num w:numId="105" w16cid:durableId="110710995">
    <w:abstractNumId w:val="25"/>
  </w:num>
  <w:num w:numId="106" w16cid:durableId="1650860639">
    <w:abstractNumId w:val="86"/>
  </w:num>
  <w:num w:numId="107" w16cid:durableId="1920560334">
    <w:abstractNumId w:val="56"/>
  </w:num>
  <w:num w:numId="108" w16cid:durableId="997608484">
    <w:abstractNumId w:val="88"/>
  </w:num>
  <w:num w:numId="109" w16cid:durableId="2027750445">
    <w:abstractNumId w:val="45"/>
  </w:num>
  <w:num w:numId="110" w16cid:durableId="2066643104">
    <w:abstractNumId w:val="60"/>
  </w:num>
  <w:num w:numId="111" w16cid:durableId="2123183337">
    <w:abstractNumId w:val="94"/>
  </w:num>
  <w:num w:numId="112" w16cid:durableId="528101486">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hideSpellingErrors/>
  <w:hideGrammaticalErrors/>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12045"/>
    <w:rsid w:val="00033399"/>
    <w:rsid w:val="000723CC"/>
    <w:rsid w:val="000935DA"/>
    <w:rsid w:val="000A648F"/>
    <w:rsid w:val="000B5380"/>
    <w:rsid w:val="000C285C"/>
    <w:rsid w:val="000E3051"/>
    <w:rsid w:val="000F2166"/>
    <w:rsid w:val="00117BFB"/>
    <w:rsid w:val="00172F63"/>
    <w:rsid w:val="00174851"/>
    <w:rsid w:val="001C508E"/>
    <w:rsid w:val="001D75C8"/>
    <w:rsid w:val="00233A9B"/>
    <w:rsid w:val="002A0508"/>
    <w:rsid w:val="002D12AD"/>
    <w:rsid w:val="002E0F5A"/>
    <w:rsid w:val="003163ED"/>
    <w:rsid w:val="003232D5"/>
    <w:rsid w:val="003605B2"/>
    <w:rsid w:val="00362DE7"/>
    <w:rsid w:val="003630EC"/>
    <w:rsid w:val="0038578C"/>
    <w:rsid w:val="00395869"/>
    <w:rsid w:val="003A64C4"/>
    <w:rsid w:val="003B2FA3"/>
    <w:rsid w:val="003B493D"/>
    <w:rsid w:val="00400D09"/>
    <w:rsid w:val="0040102B"/>
    <w:rsid w:val="00417AA3"/>
    <w:rsid w:val="00424075"/>
    <w:rsid w:val="004360C9"/>
    <w:rsid w:val="00444A2D"/>
    <w:rsid w:val="00451A05"/>
    <w:rsid w:val="004673B2"/>
    <w:rsid w:val="00502891"/>
    <w:rsid w:val="00504738"/>
    <w:rsid w:val="005242C6"/>
    <w:rsid w:val="00537159"/>
    <w:rsid w:val="00553E9D"/>
    <w:rsid w:val="005744F7"/>
    <w:rsid w:val="005931AF"/>
    <w:rsid w:val="005A33F0"/>
    <w:rsid w:val="005D3455"/>
    <w:rsid w:val="005D762E"/>
    <w:rsid w:val="005E2F69"/>
    <w:rsid w:val="005E716B"/>
    <w:rsid w:val="00604A19"/>
    <w:rsid w:val="0060774C"/>
    <w:rsid w:val="00646F55"/>
    <w:rsid w:val="006866E9"/>
    <w:rsid w:val="006A0BF0"/>
    <w:rsid w:val="006C1C2B"/>
    <w:rsid w:val="00702E2E"/>
    <w:rsid w:val="00743A27"/>
    <w:rsid w:val="007553B0"/>
    <w:rsid w:val="00761526"/>
    <w:rsid w:val="00763DBE"/>
    <w:rsid w:val="007659AA"/>
    <w:rsid w:val="00790DC8"/>
    <w:rsid w:val="007C3AB2"/>
    <w:rsid w:val="007D4273"/>
    <w:rsid w:val="007F0011"/>
    <w:rsid w:val="00815D58"/>
    <w:rsid w:val="00834292"/>
    <w:rsid w:val="00845E20"/>
    <w:rsid w:val="00880A59"/>
    <w:rsid w:val="00886060"/>
    <w:rsid w:val="008D48E0"/>
    <w:rsid w:val="008D7773"/>
    <w:rsid w:val="008F5A23"/>
    <w:rsid w:val="009015A5"/>
    <w:rsid w:val="0092729E"/>
    <w:rsid w:val="00937828"/>
    <w:rsid w:val="009448E8"/>
    <w:rsid w:val="009B6B97"/>
    <w:rsid w:val="009D3278"/>
    <w:rsid w:val="00A30720"/>
    <w:rsid w:val="00A57004"/>
    <w:rsid w:val="00A63563"/>
    <w:rsid w:val="00A92164"/>
    <w:rsid w:val="00A93D42"/>
    <w:rsid w:val="00AF79AC"/>
    <w:rsid w:val="00B03D78"/>
    <w:rsid w:val="00B334B2"/>
    <w:rsid w:val="00B352B6"/>
    <w:rsid w:val="00B37BFF"/>
    <w:rsid w:val="00B457AB"/>
    <w:rsid w:val="00B53D0D"/>
    <w:rsid w:val="00B67A68"/>
    <w:rsid w:val="00BA3E8C"/>
    <w:rsid w:val="00BA649D"/>
    <w:rsid w:val="00BB464D"/>
    <w:rsid w:val="00BE7A54"/>
    <w:rsid w:val="00C40C7E"/>
    <w:rsid w:val="00C64C82"/>
    <w:rsid w:val="00CA46F1"/>
    <w:rsid w:val="00CA7209"/>
    <w:rsid w:val="00CC084F"/>
    <w:rsid w:val="00CC09B2"/>
    <w:rsid w:val="00CE69A9"/>
    <w:rsid w:val="00CF66F5"/>
    <w:rsid w:val="00D11770"/>
    <w:rsid w:val="00D277E1"/>
    <w:rsid w:val="00D83FDF"/>
    <w:rsid w:val="00D85CF8"/>
    <w:rsid w:val="00DC52B5"/>
    <w:rsid w:val="00DD7DE9"/>
    <w:rsid w:val="00E34F6F"/>
    <w:rsid w:val="00E413A0"/>
    <w:rsid w:val="00E5319B"/>
    <w:rsid w:val="00E54187"/>
    <w:rsid w:val="00E84005"/>
    <w:rsid w:val="00E85AFD"/>
    <w:rsid w:val="00EB21B5"/>
    <w:rsid w:val="00EB5C81"/>
    <w:rsid w:val="00EE736D"/>
    <w:rsid w:val="00F2679D"/>
    <w:rsid w:val="00F4081F"/>
    <w:rsid w:val="00F439FE"/>
    <w:rsid w:val="00F46C83"/>
    <w:rsid w:val="00F51763"/>
    <w:rsid w:val="00F67240"/>
    <w:rsid w:val="00F97D5C"/>
    <w:rsid w:val="00FB155A"/>
    <w:rsid w:val="00FB5843"/>
    <w:rsid w:val="00FE057B"/>
    <w:rsid w:val="00FE7202"/>
    <w:rsid w:val="00FF7A28"/>
    <w:rsid w:val="09EDA5A2"/>
    <w:rsid w:val="0E399CB2"/>
    <w:rsid w:val="24891A0C"/>
    <w:rsid w:val="365BE273"/>
    <w:rsid w:val="57670158"/>
    <w:rsid w:val="5A7EFF2D"/>
    <w:rsid w:val="65E55ACB"/>
    <w:rsid w:val="7A59C7AB"/>
    <w:rsid w:val="7B61B550"/>
    <w:rsid w:val="7E9383C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793E1E"/>
  <w15:docId w15:val="{74652978-531E-40ED-8924-2A273D2A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763"/>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Fuerte">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styleId="Mencinsinresolver">
    <w:name w:val="Unresolved Mention"/>
    <w:basedOn w:val="Fuentedeprrafopredeter"/>
    <w:uiPriority w:val="99"/>
    <w:semiHidden/>
    <w:unhideWhenUsed/>
    <w:rsid w:val="005A33F0"/>
    <w:rPr>
      <w:color w:val="605E5C"/>
      <w:shd w:val="clear" w:color="auto" w:fill="E1DFDD"/>
    </w:rPr>
  </w:style>
  <w:style w:type="character" w:styleId="Hipervnculovisitado">
    <w:name w:val="FollowedHyperlink"/>
    <w:basedOn w:val="Fuentedeprrafopredeter"/>
    <w:uiPriority w:val="99"/>
    <w:semiHidden/>
    <w:unhideWhenUsed/>
    <w:rsid w:val="00F4081F"/>
    <w:rPr>
      <w:color w:val="356A9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32546ec-9fd3-4385-85aa-a79281ebb4c5">
      <Terms xmlns="http://schemas.microsoft.com/office/infopath/2007/PartnerControls"/>
    </lcf76f155ced4ddcb4097134ff3c332f>
    <TaxCatchAll xmlns="3b6d2153-ea30-4986-ad45-11d5a60cf12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6FB40559C53924D9947EEC60714F600" ma:contentTypeVersion="14" ma:contentTypeDescription="Create a new document." ma:contentTypeScope="" ma:versionID="cb94d2a05574536df82d0c972c1ab7f6">
  <xsd:schema xmlns:xsd="http://www.w3.org/2001/XMLSchema" xmlns:xs="http://www.w3.org/2001/XMLSchema" xmlns:p="http://schemas.microsoft.com/office/2006/metadata/properties" xmlns:ns2="932546ec-9fd3-4385-85aa-a79281ebb4c5" xmlns:ns3="3b6d2153-ea30-4986-ad45-11d5a60cf126" targetNamespace="http://schemas.microsoft.com/office/2006/metadata/properties" ma:root="true" ma:fieldsID="0dac74d9b28dc37fa479047abd5a0322" ns2:_="" ns3:_="">
    <xsd:import namespace="932546ec-9fd3-4385-85aa-a79281ebb4c5"/>
    <xsd:import namespace="3b6d2153-ea30-4986-ad45-11d5a60cf1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46ec-9fd3-4385-85aa-a79281ebb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d2153-ea30-4986-ad45-11d5a60cf1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162641-1fad-42dd-8d3b-4a26a9482ba9}" ma:internalName="TaxCatchAll" ma:showField="CatchAllData" ma:web="3b6d2153-ea30-4986-ad45-11d5a60cf1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9D943A-8F73-4333-9169-A981417CD6FA}">
  <ds:schemaRefs>
    <ds:schemaRef ds:uri="http://schemas.microsoft.com/sharepoint/v3/contenttype/forms"/>
  </ds:schemaRefs>
</ds:datastoreItem>
</file>

<file path=customXml/itemProps2.xml><?xml version="1.0" encoding="utf-8"?>
<ds:datastoreItem xmlns:ds="http://schemas.openxmlformats.org/officeDocument/2006/customXml" ds:itemID="{8F77DE2A-42C6-4CA6-9039-80EF84878373}">
  <ds:schemaRefs>
    <ds:schemaRef ds:uri="http://schemas.openxmlformats.org/officeDocument/2006/bibliography"/>
  </ds:schemaRefs>
</ds:datastoreItem>
</file>

<file path=customXml/itemProps3.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932546ec-9fd3-4385-85aa-a79281ebb4c5"/>
    <ds:schemaRef ds:uri="3b6d2153-ea30-4986-ad45-11d5a60cf126"/>
  </ds:schemaRefs>
</ds:datastoreItem>
</file>

<file path=customXml/itemProps4.xml><?xml version="1.0" encoding="utf-8"?>
<ds:datastoreItem xmlns:ds="http://schemas.openxmlformats.org/officeDocument/2006/customXml" ds:itemID="{3B1041A2-1341-4421-B5F5-50CA599F6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546ec-9fd3-4385-85aa-a79281ebb4c5"/>
    <ds:schemaRef ds:uri="3b6d2153-ea30-4986-ad45-11d5a60cf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Formato_word-SENA-GC-F-005-V1.dotx</Template>
  <TotalTime>6</TotalTime>
  <Pages>6</Pages>
  <Words>737</Words>
  <Characters>4054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Demetrio Mauricio Estupiñan Fino</cp:lastModifiedBy>
  <cp:revision>2</cp:revision>
  <cp:lastPrinted>2016-06-08T13:42:00Z</cp:lastPrinted>
  <dcterms:created xsi:type="dcterms:W3CDTF">2026-05-05T20:03:00Z</dcterms:created>
  <dcterms:modified xsi:type="dcterms:W3CDTF">2026-05-05T20:03:00Z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0x010100E6FB40559C53924D9947EEC60714F600</vt:lpwstr>
  </property>
  <property fmtid="{D5CDD505-2E9C-101B-9397-08002B2CF9AE}" pid="3" name="MediaServiceImageTags">
    <vt:lpwstr/>
  </property>
  <property fmtid="{D5CDD505-2E9C-101B-9397-08002B2CF9AE}" pid="4" name="GrammarlyDocumentId">
    <vt:lpwstr>3d700877213b83c1f6f7a8dba73ed352631d8e03bf48ecc4f79bd5b83e8bc98b</vt:lpwstr>
  </property>
  <property fmtid="{D5CDD505-2E9C-101B-9397-08002B2CF9AE}" pid="5" name="MSIP_Label_fc111285-cafa-4fc9-8a9a-bd902089b24f_Enabled">
    <vt:lpwstr>true</vt:lpwstr>
  </property>
  <property fmtid="{D5CDD505-2E9C-101B-9397-08002B2CF9AE}" pid="6" name="MSIP_Label_fc111285-cafa-4fc9-8a9a-bd902089b24f_SetDate">
    <vt:lpwstr>2026-04-16T16:00:35Z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235a4bd2-6a04-4fcb-9ed5-3f3e83cf6c1b</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