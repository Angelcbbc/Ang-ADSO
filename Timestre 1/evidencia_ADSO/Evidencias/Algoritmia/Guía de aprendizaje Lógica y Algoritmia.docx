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5146533C" w14:textId="7FA0CD77" w:rsidR="00B53D0D" w:rsidRPr="00F51763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BE7A54">
        <w:rPr>
          <w:rFonts w:ascii="Calibri" w:hAnsi="Calibri" w:cs="Calibri"/>
          <w:sz w:val="24"/>
          <w:szCs w:val="24"/>
        </w:rPr>
        <w:t xml:space="preserve"> </w:t>
      </w:r>
      <w:r w:rsidR="00BE7A54">
        <w:rPr>
          <w:rFonts w:ascii="Arial" w:hAnsi="Arial" w:cs="Arial"/>
          <w:sz w:val="20"/>
          <w:szCs w:val="20"/>
        </w:rPr>
        <w:t xml:space="preserve">Análisis y Desarrollo de Software </w:t>
      </w:r>
    </w:p>
    <w:p w14:paraId="11F40DA0" w14:textId="7C4A11CB" w:rsidR="00B53D0D" w:rsidRPr="00F51763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BE7A54">
        <w:rPr>
          <w:rFonts w:ascii="Calibri" w:hAnsi="Calibri" w:cs="Calibri"/>
          <w:sz w:val="24"/>
          <w:szCs w:val="24"/>
        </w:rPr>
        <w:t xml:space="preserve"> </w:t>
      </w:r>
      <w:r w:rsidR="00BE7A54">
        <w:rPr>
          <w:rFonts w:ascii="Arial" w:hAnsi="Arial" w:cs="Arial"/>
          <w:sz w:val="20"/>
          <w:szCs w:val="20"/>
        </w:rPr>
        <w:t>228118</w:t>
      </w:r>
    </w:p>
    <w:p w14:paraId="5ABB6B05" w14:textId="2101C8F3" w:rsidR="00B53D0D" w:rsidRPr="00F51763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51763">
        <w:rPr>
          <w:rFonts w:ascii="Calibri" w:hAnsi="Calibri" w:cs="Calibri"/>
          <w:sz w:val="24"/>
          <w:szCs w:val="24"/>
        </w:rPr>
        <w:t xml:space="preserve">Formativo </w:t>
      </w:r>
      <w:r w:rsidR="24891A0C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BE7A54">
        <w:rPr>
          <w:rFonts w:ascii="Calibri" w:hAnsi="Calibri" w:cs="Calibri"/>
          <w:sz w:val="24"/>
          <w:szCs w:val="24"/>
        </w:rPr>
        <w:t xml:space="preserve"> </w:t>
      </w:r>
      <w:r w:rsidR="00BE7A54" w:rsidRPr="003A05FE">
        <w:rPr>
          <w:rFonts w:ascii="Arial" w:hAnsi="Arial" w:cs="Arial"/>
          <w:sz w:val="20"/>
          <w:szCs w:val="20"/>
        </w:rPr>
        <w:t>Construcción de software integrador de tecnologías orientadas a servicios.</w:t>
      </w:r>
    </w:p>
    <w:p w14:paraId="4564519F" w14:textId="713F6695" w:rsidR="00C77ABA" w:rsidRPr="00C77ABA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BE7A54">
        <w:rPr>
          <w:rFonts w:ascii="Calibri" w:hAnsi="Calibri" w:cs="Calibri"/>
          <w:sz w:val="24"/>
          <w:szCs w:val="24"/>
        </w:rPr>
        <w:t xml:space="preserve">  </w:t>
      </w:r>
      <w:r w:rsidR="00C77ABA">
        <w:rPr>
          <w:rFonts w:ascii="Calibri" w:hAnsi="Calibri" w:cs="Calibri"/>
          <w:sz w:val="24"/>
          <w:szCs w:val="24"/>
        </w:rPr>
        <w:t>Análisis</w:t>
      </w:r>
    </w:p>
    <w:p w14:paraId="66D83556" w14:textId="7B5C349D" w:rsidR="00B53D0D" w:rsidRPr="00BE0E15" w:rsidRDefault="00B53D0D">
      <w:pPr>
        <w:pStyle w:val="Prrafodelista"/>
        <w:numPr>
          <w:ilvl w:val="0"/>
          <w:numId w:val="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BE7A54">
        <w:rPr>
          <w:rFonts w:ascii="Calibri" w:hAnsi="Calibri" w:cs="Calibri"/>
          <w:sz w:val="24"/>
          <w:szCs w:val="24"/>
        </w:rPr>
        <w:t xml:space="preserve"> </w:t>
      </w:r>
      <w:r w:rsidR="00BE7A54" w:rsidRPr="00BE7A54">
        <w:rPr>
          <w:rFonts w:ascii="Calibri" w:hAnsi="Calibri" w:cs="Calibri"/>
          <w:sz w:val="24"/>
          <w:szCs w:val="24"/>
        </w:rPr>
        <w:br/>
      </w:r>
      <w:r w:rsidR="00833D96" w:rsidRPr="00833D96">
        <w:rPr>
          <w:rFonts w:ascii="Calibri" w:hAnsi="Calibri" w:cs="Calibri"/>
          <w:sz w:val="24"/>
          <w:szCs w:val="24"/>
        </w:rPr>
        <w:t>Elaborar prototipo del sistema como estrategia para validar los modelos de análisis desarrollados</w:t>
      </w:r>
      <w:r w:rsidR="00BE7A54" w:rsidRPr="00BE0E15">
        <w:rPr>
          <w:rFonts w:ascii="Calibri" w:hAnsi="Calibri" w:cs="Calibri"/>
          <w:sz w:val="24"/>
          <w:szCs w:val="24"/>
        </w:rPr>
        <w:t>.</w:t>
      </w:r>
    </w:p>
    <w:p w14:paraId="0F830893" w14:textId="6F6E2151" w:rsidR="00B53D0D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</w:p>
    <w:p w14:paraId="55DD733F" w14:textId="406D1508" w:rsidR="0040102B" w:rsidRDefault="00833D96" w:rsidP="0040102B">
      <w:pPr>
        <w:pStyle w:val="Prrafodelista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833D96">
        <w:rPr>
          <w:rFonts w:ascii="Calibri" w:hAnsi="Calibri" w:cs="Calibri"/>
          <w:sz w:val="24"/>
          <w:szCs w:val="24"/>
        </w:rPr>
        <w:t>38376 - EVALUAR REQUISITOS DE LA SOLUCIÓN DE SOFTWARE DE ACUERDO CON METODOLOGÍAS DE ANÁLISIS YESTÁNDARES</w:t>
      </w:r>
      <w:r w:rsidR="00BE0E15">
        <w:rPr>
          <w:rFonts w:ascii="Calibri" w:hAnsi="Calibri" w:cs="Calibri"/>
          <w:sz w:val="24"/>
          <w:szCs w:val="24"/>
        </w:rPr>
        <w:t>.</w:t>
      </w:r>
    </w:p>
    <w:p w14:paraId="23379A1B" w14:textId="77777777" w:rsidR="00BE0E15" w:rsidRPr="00F51763" w:rsidRDefault="00BE0E15" w:rsidP="0040102B">
      <w:pPr>
        <w:pStyle w:val="Prrafodelist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30ECAB32" w14:textId="6F010534" w:rsidR="00B53D0D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</w:p>
    <w:p w14:paraId="27A2AA21" w14:textId="5DA7DB71" w:rsidR="00833D96" w:rsidRDefault="007935AF" w:rsidP="0040102B">
      <w:pPr>
        <w:pStyle w:val="Prrafodelista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7935AF">
        <w:rPr>
          <w:rFonts w:ascii="Calibri" w:hAnsi="Calibri" w:cs="Calibri"/>
          <w:sz w:val="24"/>
          <w:szCs w:val="24"/>
        </w:rPr>
        <w:t>592376 - 03 DESARROLLAR PROCESOS LÓGICOS A TRAVÉS DE LA IMPLEMENTACIÓN DE ALGORITMOS.</w:t>
      </w:r>
    </w:p>
    <w:p w14:paraId="3C7DC83D" w14:textId="77777777" w:rsidR="007935AF" w:rsidRPr="00F51763" w:rsidRDefault="007935AF" w:rsidP="0040102B">
      <w:pPr>
        <w:pStyle w:val="Prrafodelist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2F477666" w14:textId="54EAAC14" w:rsidR="00F51763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  <w:r w:rsidR="00BE7A54">
        <w:rPr>
          <w:rFonts w:ascii="Calibri" w:hAnsi="Calibri" w:cs="Calibri"/>
          <w:sz w:val="24"/>
          <w:szCs w:val="24"/>
        </w:rPr>
        <w:t>40 horas</w:t>
      </w:r>
    </w:p>
    <w:p w14:paraId="5D403FC1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13049382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397A442D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4AF40AFB" w14:textId="77777777" w:rsidR="007935AF" w:rsidRDefault="007935AF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77B6E47B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6D4706F0" w14:textId="77777777" w:rsidR="00C77ABA" w:rsidRPr="0040102B" w:rsidRDefault="00C77ABA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6395F881" w14:textId="0CF25195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>2. PRESENTACIÓN</w:t>
      </w:r>
    </w:p>
    <w:p w14:paraId="1DA46D31" w14:textId="3ACCCC18" w:rsidR="00CE69A9" w:rsidRPr="009448E8" w:rsidRDefault="00CE69A9" w:rsidP="009448E8">
      <w:pPr>
        <w:spacing w:after="0" w:line="240" w:lineRule="auto"/>
        <w:rPr>
          <w:rFonts w:eastAsiaTheme="minorHAnsi" w:cs="Calibri"/>
          <w:sz w:val="24"/>
          <w:szCs w:val="24"/>
        </w:rPr>
      </w:pPr>
    </w:p>
    <w:p w14:paraId="6CBE0B16" w14:textId="77777777" w:rsidR="008D2FC2" w:rsidRPr="008D2FC2" w:rsidRDefault="008D2FC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>En esta fase del proceso formativo, el aprendiz avanzará desde la construcción básica de algoritmos hacia la resolución de problemas de complejidad intermedia, integrando estructuras de datos, funciones y modularización.</w:t>
      </w:r>
    </w:p>
    <w:p w14:paraId="51BC4F04" w14:textId="77777777" w:rsidR="008D2FC2" w:rsidRPr="008D2FC2" w:rsidRDefault="008D2FC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El desarrollo de software moderno exige no solo escribir código, sino diseñar soluciones eficientes, reutilizables y escalables. Por ello, esta guía incorpora el uso de </w:t>
      </w:r>
      <w:r w:rsidRPr="008D2FC2">
        <w:rPr>
          <w:rFonts w:cs="Calibri"/>
          <w:b/>
          <w:bCs/>
          <w:sz w:val="24"/>
          <w:szCs w:val="24"/>
        </w:rPr>
        <w:t>Python y JavaScript</w:t>
      </w:r>
      <w:r w:rsidRPr="008D2FC2">
        <w:rPr>
          <w:rFonts w:cs="Calibri"/>
          <w:sz w:val="24"/>
          <w:szCs w:val="24"/>
        </w:rPr>
        <w:t xml:space="preserve"> como herramientas para implementar algoritmos, permitiendo contrastar enfoques y comprender diferencias entre lenguajes.</w:t>
      </w:r>
    </w:p>
    <w:p w14:paraId="40302864" w14:textId="77777777" w:rsidR="008D2FC2" w:rsidRPr="008D2FC2" w:rsidRDefault="008D2FC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>Se fortalecerán habilidades como:</w:t>
      </w:r>
    </w:p>
    <w:p w14:paraId="128A594D" w14:textId="77777777" w:rsidR="008D2FC2" w:rsidRPr="008D2FC2" w:rsidRDefault="008D2FC2">
      <w:pPr>
        <w:numPr>
          <w:ilvl w:val="0"/>
          <w:numId w:val="4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Pensamiento algorítmico avanzado </w:t>
      </w:r>
    </w:p>
    <w:p w14:paraId="609091B3" w14:textId="77777777" w:rsidR="008D2FC2" w:rsidRPr="008D2FC2" w:rsidRDefault="008D2FC2">
      <w:pPr>
        <w:numPr>
          <w:ilvl w:val="0"/>
          <w:numId w:val="4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Descomposición de problemas </w:t>
      </w:r>
    </w:p>
    <w:p w14:paraId="253258BF" w14:textId="77777777" w:rsidR="008D2FC2" w:rsidRPr="008D2FC2" w:rsidRDefault="008D2FC2">
      <w:pPr>
        <w:numPr>
          <w:ilvl w:val="0"/>
          <w:numId w:val="4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Uso de estructuras de datos </w:t>
      </w:r>
    </w:p>
    <w:p w14:paraId="17834D43" w14:textId="77777777" w:rsidR="008D2FC2" w:rsidRPr="008D2FC2" w:rsidRDefault="008D2FC2">
      <w:pPr>
        <w:numPr>
          <w:ilvl w:val="0"/>
          <w:numId w:val="4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Optimización básica </w:t>
      </w:r>
    </w:p>
    <w:p w14:paraId="2337CDD2" w14:textId="77777777" w:rsidR="008D2FC2" w:rsidRPr="008D2FC2" w:rsidRDefault="008D2FC2">
      <w:pPr>
        <w:numPr>
          <w:ilvl w:val="0"/>
          <w:numId w:val="4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>Traducción de algoritmos a código real</w:t>
      </w:r>
    </w:p>
    <w:p w14:paraId="05E7627C" w14:textId="63E93677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3.  FORMULACIÓN DE LAS ACTIVIDADES DE APRENDIZAJE</w:t>
      </w:r>
    </w:p>
    <w:p w14:paraId="21F61FCE" w14:textId="77777777" w:rsidR="008D2FC2" w:rsidRDefault="008D2FC2" w:rsidP="00CC084F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>Esta guía orienta al aprendiz a resolver problemas de nivel intermedio, integrando lógica, estructuras y programación en dos lenguajes ampliamente utilizados en la industria.</w:t>
      </w:r>
    </w:p>
    <w:p w14:paraId="0123A3CF" w14:textId="7A2EE26C" w:rsidR="0040102B" w:rsidRDefault="00FE720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 xml:space="preserve">3.1 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Actividades de refle</w:t>
      </w:r>
      <w:r w:rsidR="007553B0" w:rsidRPr="00F51763">
        <w:rPr>
          <w:rFonts w:cs="Calibri"/>
          <w:b/>
          <w:bCs/>
          <w:sz w:val="24"/>
          <w:szCs w:val="24"/>
          <w:lang w:val="es-MX"/>
        </w:rPr>
        <w:t>xi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ón inicial</w:t>
      </w:r>
      <w:r w:rsidR="003630EC" w:rsidRPr="00F51763">
        <w:rPr>
          <w:rFonts w:cs="Calibri"/>
          <w:b/>
          <w:bCs/>
          <w:sz w:val="24"/>
          <w:szCs w:val="24"/>
          <w:lang w:val="es-MX"/>
        </w:rPr>
        <w:t>:</w:t>
      </w:r>
    </w:p>
    <w:p w14:paraId="28940C04" w14:textId="77777777" w:rsidR="008D2FC2" w:rsidRPr="008D2FC2" w:rsidRDefault="008D2FC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</w:rPr>
      </w:pPr>
      <w:r w:rsidRPr="008D2FC2">
        <w:rPr>
          <w:rFonts w:cs="Calibri"/>
          <w:b/>
          <w:bCs/>
          <w:sz w:val="24"/>
          <w:szCs w:val="24"/>
        </w:rPr>
        <w:t>Descripción de la actividad:</w:t>
      </w:r>
    </w:p>
    <w:p w14:paraId="529DB631" w14:textId="77777777" w:rsidR="008D2FC2" w:rsidRPr="008D2FC2" w:rsidRDefault="008D2FC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El aprendiz analizará la importancia de la eficiencia en la resolución de problemas mediante algoritmos, comprendiendo que no todas las soluciones correctas son óptimas. A partir de una situación problémica, reflexionará sobre el impacto de los algoritmos en el rendimiento de </w:t>
      </w:r>
      <w:r w:rsidRPr="008D2FC2">
        <w:rPr>
          <w:rFonts w:cs="Calibri"/>
          <w:sz w:val="24"/>
          <w:szCs w:val="24"/>
        </w:rPr>
        <w:lastRenderedPageBreak/>
        <w:t>aplicaciones reales, identificando la relación entre lógica, tiempo de ejecución y experiencia del usuario.</w:t>
      </w:r>
    </w:p>
    <w:p w14:paraId="07634D3F" w14:textId="77777777" w:rsidR="008D2FC2" w:rsidRPr="008D2FC2" w:rsidRDefault="008D2FC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>Se espera que el aprendiz construya una postura crítica frente al diseño de soluciones algorítmicas.</w:t>
      </w:r>
    </w:p>
    <w:p w14:paraId="07971C64" w14:textId="77777777" w:rsidR="008D2FC2" w:rsidRPr="008D2FC2" w:rsidRDefault="00000000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29438387">
          <v:rect id="_x0000_i1025" style="width:0;height:1.5pt" o:hralign="center" o:hrstd="t" o:hr="t" fillcolor="#a0a0a0" stroked="f"/>
        </w:pict>
      </w:r>
    </w:p>
    <w:p w14:paraId="4B28EC23" w14:textId="77777777" w:rsidR="008D2FC2" w:rsidRPr="008D2FC2" w:rsidRDefault="008D2FC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</w:rPr>
      </w:pPr>
      <w:r w:rsidRPr="008D2FC2">
        <w:rPr>
          <w:rFonts w:cs="Calibri"/>
          <w:b/>
          <w:bCs/>
          <w:sz w:val="24"/>
          <w:szCs w:val="24"/>
        </w:rPr>
        <w:t>Ambiente requerido:</w:t>
      </w:r>
    </w:p>
    <w:p w14:paraId="7BF7E350" w14:textId="77777777" w:rsidR="008D2FC2" w:rsidRPr="008D2FC2" w:rsidRDefault="008D2FC2">
      <w:pPr>
        <w:numPr>
          <w:ilvl w:val="0"/>
          <w:numId w:val="5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Ambiente de formación presencial o virtual </w:t>
      </w:r>
    </w:p>
    <w:p w14:paraId="5B78C2E6" w14:textId="5D0F5B49" w:rsidR="008D2FC2" w:rsidRPr="008D2FC2" w:rsidRDefault="008D2FC2">
      <w:pPr>
        <w:numPr>
          <w:ilvl w:val="0"/>
          <w:numId w:val="5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Computador con acceso a internet </w:t>
      </w:r>
    </w:p>
    <w:p w14:paraId="42D9EA44" w14:textId="199C8ACD" w:rsidR="008D2FC2" w:rsidRPr="008D2FC2" w:rsidRDefault="008D2FC2">
      <w:pPr>
        <w:numPr>
          <w:ilvl w:val="0"/>
          <w:numId w:val="5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>Herramientas ofimáticas</w:t>
      </w:r>
      <w:r w:rsidR="001B46B9">
        <w:rPr>
          <w:rFonts w:cs="Calibri"/>
          <w:sz w:val="24"/>
          <w:szCs w:val="24"/>
        </w:rPr>
        <w:t xml:space="preserve">, editores de código. </w:t>
      </w:r>
    </w:p>
    <w:p w14:paraId="3CFCFE15" w14:textId="77777777" w:rsidR="008D2FC2" w:rsidRPr="008D2FC2" w:rsidRDefault="00000000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1E199C26">
          <v:rect id="_x0000_i1026" style="width:0;height:1.5pt" o:hralign="center" o:hrstd="t" o:hr="t" fillcolor="#a0a0a0" stroked="f"/>
        </w:pict>
      </w:r>
    </w:p>
    <w:p w14:paraId="50AC3B21" w14:textId="77777777" w:rsidR="008D2FC2" w:rsidRPr="008D2FC2" w:rsidRDefault="008D2FC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</w:rPr>
      </w:pPr>
      <w:r w:rsidRPr="008D2FC2">
        <w:rPr>
          <w:rFonts w:cs="Calibri"/>
          <w:b/>
          <w:bCs/>
          <w:sz w:val="24"/>
          <w:szCs w:val="24"/>
        </w:rPr>
        <w:t>Estrategias o técnicas didácticas activas:</w:t>
      </w:r>
    </w:p>
    <w:p w14:paraId="16F39B2F" w14:textId="0FA232BE" w:rsidR="008D2FC2" w:rsidRPr="008D2FC2" w:rsidRDefault="008D2FC2">
      <w:pPr>
        <w:numPr>
          <w:ilvl w:val="0"/>
          <w:numId w:val="6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Aprendizaje basado en problemas (ABP) </w:t>
      </w:r>
    </w:p>
    <w:p w14:paraId="653B149D" w14:textId="7FB46C5C" w:rsidR="008D2FC2" w:rsidRPr="008D2FC2" w:rsidRDefault="008D2FC2">
      <w:pPr>
        <w:numPr>
          <w:ilvl w:val="0"/>
          <w:numId w:val="6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Lluvia de ideas </w:t>
      </w:r>
    </w:p>
    <w:p w14:paraId="2692BDE7" w14:textId="77777777" w:rsidR="008D2FC2" w:rsidRPr="008D2FC2" w:rsidRDefault="008D2FC2">
      <w:pPr>
        <w:numPr>
          <w:ilvl w:val="0"/>
          <w:numId w:val="6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Reflexión individual y socialización </w:t>
      </w:r>
    </w:p>
    <w:p w14:paraId="668C0BDA" w14:textId="77777777" w:rsidR="008D2FC2" w:rsidRPr="008D2FC2" w:rsidRDefault="00000000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578829EE">
          <v:rect id="_x0000_i1027" style="width:0;height:1.5pt" o:hralign="center" o:hrstd="t" o:hr="t" fillcolor="#a0a0a0" stroked="f"/>
        </w:pict>
      </w:r>
    </w:p>
    <w:p w14:paraId="25AF883B" w14:textId="77777777" w:rsidR="008D2FC2" w:rsidRPr="008D2FC2" w:rsidRDefault="008D2FC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</w:rPr>
      </w:pPr>
      <w:r w:rsidRPr="008D2FC2">
        <w:rPr>
          <w:rFonts w:cs="Calibri"/>
          <w:b/>
          <w:bCs/>
          <w:sz w:val="24"/>
          <w:szCs w:val="24"/>
        </w:rPr>
        <w:t>Materiales de formación:</w:t>
      </w:r>
    </w:p>
    <w:p w14:paraId="5A0A17B3" w14:textId="77777777" w:rsidR="008D2FC2" w:rsidRPr="008D2FC2" w:rsidRDefault="008D2FC2">
      <w:pPr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Guía de aprendizaje </w:t>
      </w:r>
    </w:p>
    <w:p w14:paraId="503C06D1" w14:textId="59F49F68" w:rsidR="008D2FC2" w:rsidRPr="008D2FC2" w:rsidRDefault="008D2FC2">
      <w:pPr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>Documento de reflexión (plantilla suministrada por el instructor</w:t>
      </w:r>
      <w:r>
        <w:rPr>
          <w:rFonts w:cs="Calibri"/>
          <w:sz w:val="24"/>
          <w:szCs w:val="24"/>
        </w:rPr>
        <w:t xml:space="preserve"> si aplica</w:t>
      </w:r>
      <w:r w:rsidRPr="008D2FC2">
        <w:rPr>
          <w:rFonts w:cs="Calibri"/>
          <w:sz w:val="24"/>
          <w:szCs w:val="24"/>
        </w:rPr>
        <w:t xml:space="preserve">) </w:t>
      </w:r>
    </w:p>
    <w:p w14:paraId="29DE6322" w14:textId="77777777" w:rsidR="008D2FC2" w:rsidRPr="008D2FC2" w:rsidRDefault="008D2FC2">
      <w:pPr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Cuaderno de notas o herramienta digital </w:t>
      </w:r>
    </w:p>
    <w:p w14:paraId="538DD5B5" w14:textId="77777777" w:rsidR="008D2FC2" w:rsidRPr="008D2FC2" w:rsidRDefault="00000000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1DBD7E48">
          <v:rect id="_x0000_i1028" style="width:0;height:1.5pt" o:hralign="center" o:hrstd="t" o:hr="t" fillcolor="#a0a0a0" stroked="f"/>
        </w:pict>
      </w:r>
    </w:p>
    <w:p w14:paraId="034C701A" w14:textId="77777777" w:rsidR="008D2FC2" w:rsidRDefault="008D2FC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</w:rPr>
      </w:pPr>
      <w:r w:rsidRPr="008D2FC2">
        <w:rPr>
          <w:rFonts w:cs="Calibri"/>
          <w:b/>
          <w:bCs/>
          <w:sz w:val="24"/>
          <w:szCs w:val="24"/>
        </w:rPr>
        <w:t>Material de apoyo:</w:t>
      </w:r>
    </w:p>
    <w:p w14:paraId="6E8358DA" w14:textId="67E39C9B" w:rsidR="001A4B1B" w:rsidRDefault="001A4B1B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lastRenderedPageBreak/>
        <w:t xml:space="preserve">Python: </w:t>
      </w:r>
      <w:hyperlink r:id="rId11" w:history="1">
        <w:r w:rsidRPr="001A4B1B">
          <w:rPr>
            <w:rStyle w:val="Hipervnculo"/>
            <w:rFonts w:cs="Calibri"/>
            <w:sz w:val="24"/>
            <w:szCs w:val="24"/>
          </w:rPr>
          <w:t>Documentación</w:t>
        </w:r>
      </w:hyperlink>
    </w:p>
    <w:p w14:paraId="57260881" w14:textId="3487B73C" w:rsidR="001A4B1B" w:rsidRPr="001A4B1B" w:rsidRDefault="001A4B1B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</w:rPr>
      </w:pPr>
      <w:r>
        <w:rPr>
          <w:rFonts w:cs="Calibri"/>
          <w:sz w:val="24"/>
          <w:szCs w:val="24"/>
        </w:rPr>
        <w:t xml:space="preserve">JavaScript: </w:t>
      </w:r>
      <w:hyperlink r:id="rId12" w:history="1">
        <w:r w:rsidRPr="001A4B1B">
          <w:rPr>
            <w:rStyle w:val="Hipervnculo"/>
            <w:rFonts w:cs="Calibri"/>
            <w:sz w:val="24"/>
            <w:szCs w:val="24"/>
          </w:rPr>
          <w:t>Documentación</w:t>
        </w:r>
      </w:hyperlink>
    </w:p>
    <w:p w14:paraId="267545C7" w14:textId="178AFE7B" w:rsidR="008D2FC2" w:rsidRPr="008D2FC2" w:rsidRDefault="008D2FC2" w:rsidP="000720AA">
      <w:pPr>
        <w:tabs>
          <w:tab w:val="left" w:pos="1276"/>
          <w:tab w:val="left" w:pos="4485"/>
          <w:tab w:val="left" w:pos="5445"/>
        </w:tabs>
        <w:spacing w:line="360" w:lineRule="auto"/>
        <w:ind w:left="426"/>
        <w:jc w:val="both"/>
        <w:rPr>
          <w:rFonts w:cs="Calibri"/>
          <w:b/>
          <w:bCs/>
          <w:sz w:val="24"/>
          <w:szCs w:val="24"/>
        </w:rPr>
      </w:pPr>
      <w:r w:rsidRPr="008D2FC2">
        <w:rPr>
          <w:rFonts w:cs="Calibri"/>
          <w:b/>
          <w:bCs/>
          <w:sz w:val="24"/>
          <w:szCs w:val="24"/>
        </w:rPr>
        <w:t>Videos</w:t>
      </w:r>
    </w:p>
    <w:p w14:paraId="2328C4EB" w14:textId="2DD14259" w:rsidR="00E81BD1" w:rsidRDefault="008D2FC2">
      <w:pPr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Introducción a algoritmos </w:t>
      </w:r>
    </w:p>
    <w:p w14:paraId="0C5604CE" w14:textId="7BF5FDB6" w:rsidR="00E944FC" w:rsidRPr="008D2FC2" w:rsidRDefault="00E944FC" w:rsidP="00E944FC">
      <w:pPr>
        <w:tabs>
          <w:tab w:val="left" w:pos="4320"/>
          <w:tab w:val="left" w:pos="4485"/>
          <w:tab w:val="left" w:pos="5445"/>
        </w:tabs>
        <w:ind w:left="720"/>
        <w:rPr>
          <w:rFonts w:cs="Calibri"/>
          <w:sz w:val="24"/>
          <w:szCs w:val="24"/>
        </w:rPr>
      </w:pPr>
      <w:hyperlink r:id="rId13" w:history="1">
        <w:r w:rsidRPr="003C17EA">
          <w:rPr>
            <w:rStyle w:val="Hipervnculo"/>
            <w:rFonts w:cs="Calibri"/>
            <w:sz w:val="24"/>
            <w:szCs w:val="24"/>
          </w:rPr>
          <w:t>https://youtu.be/U3CGMyjzlvM?si=_3Po3675ZF8j6H6o</w:t>
        </w:r>
      </w:hyperlink>
      <w:r>
        <w:rPr>
          <w:rFonts w:cs="Calibri"/>
          <w:sz w:val="24"/>
          <w:szCs w:val="24"/>
        </w:rPr>
        <w:t xml:space="preserve"> </w:t>
      </w:r>
    </w:p>
    <w:p w14:paraId="0B47C1C5" w14:textId="602AAABA" w:rsidR="008D2FC2" w:rsidRPr="008D2FC2" w:rsidRDefault="002F1CD6">
      <w:pPr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line="36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Estructuras de datos</w:t>
      </w:r>
      <w:r w:rsidR="008D2FC2" w:rsidRPr="008D2FC2">
        <w:rPr>
          <w:rFonts w:cs="Calibri"/>
          <w:sz w:val="24"/>
          <w:szCs w:val="24"/>
        </w:rPr>
        <w:br/>
      </w:r>
      <w:hyperlink r:id="rId14" w:history="1">
        <w:r w:rsidRPr="003C17EA">
          <w:rPr>
            <w:rStyle w:val="Hipervnculo"/>
          </w:rPr>
          <w:t>https://youtu.be/9ifwAPFxpu0?si=y_2Lqorre3kGpJgy</w:t>
        </w:r>
      </w:hyperlink>
      <w:r>
        <w:t xml:space="preserve"> </w:t>
      </w:r>
      <w:r w:rsidR="00BE4981">
        <w:rPr>
          <w:rFonts w:cs="Calibri"/>
          <w:sz w:val="24"/>
          <w:szCs w:val="24"/>
        </w:rPr>
        <w:t xml:space="preserve"> </w:t>
      </w:r>
      <w:r w:rsidR="008D2FC2" w:rsidRPr="008D2FC2">
        <w:rPr>
          <w:rFonts w:cs="Calibri"/>
          <w:sz w:val="24"/>
          <w:szCs w:val="24"/>
        </w:rPr>
        <w:t xml:space="preserve"> </w:t>
      </w:r>
    </w:p>
    <w:p w14:paraId="5AE15824" w14:textId="77777777" w:rsidR="008D2FC2" w:rsidRPr="008D2FC2" w:rsidRDefault="00000000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09A25C70">
          <v:rect id="_x0000_i1029" style="width:0;height:1.5pt" o:hralign="center" o:hrstd="t" o:hr="t" fillcolor="#a0a0a0" stroked="f"/>
        </w:pict>
      </w:r>
    </w:p>
    <w:p w14:paraId="11FF320D" w14:textId="28A37979" w:rsidR="008D2FC2" w:rsidRPr="008D2FC2" w:rsidRDefault="008D2FC2" w:rsidP="000720AA">
      <w:pPr>
        <w:tabs>
          <w:tab w:val="left" w:pos="4320"/>
          <w:tab w:val="left" w:pos="4485"/>
          <w:tab w:val="left" w:pos="5445"/>
        </w:tabs>
        <w:spacing w:line="360" w:lineRule="auto"/>
        <w:ind w:left="567"/>
        <w:jc w:val="both"/>
        <w:rPr>
          <w:rFonts w:cs="Calibri"/>
          <w:b/>
          <w:bCs/>
          <w:sz w:val="24"/>
          <w:szCs w:val="24"/>
        </w:rPr>
      </w:pPr>
      <w:r w:rsidRPr="008D2FC2">
        <w:rPr>
          <w:rFonts w:cs="Calibri"/>
          <w:b/>
          <w:bCs/>
          <w:sz w:val="24"/>
          <w:szCs w:val="24"/>
        </w:rPr>
        <w:t>Lecturas</w:t>
      </w:r>
    </w:p>
    <w:p w14:paraId="062FCF74" w14:textId="77777777" w:rsidR="008D2FC2" w:rsidRPr="008D2FC2" w:rsidRDefault="008D2FC2">
      <w:pPr>
        <w:numPr>
          <w:ilvl w:val="0"/>
          <w:numId w:val="9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>GeeksforGeeks</w:t>
      </w:r>
      <w:r w:rsidRPr="008D2FC2">
        <w:rPr>
          <w:rFonts w:cs="Calibri"/>
          <w:sz w:val="24"/>
          <w:szCs w:val="24"/>
        </w:rPr>
        <w:br/>
      </w:r>
      <w:hyperlink r:id="rId15" w:tgtFrame="_new" w:history="1">
        <w:r w:rsidRPr="008D2FC2">
          <w:rPr>
            <w:rStyle w:val="Hipervnculo"/>
            <w:rFonts w:cs="Calibri"/>
            <w:sz w:val="24"/>
            <w:szCs w:val="24"/>
          </w:rPr>
          <w:t>https://www.geeksforgeeks.org/fundamentals-of-algorithms/</w:t>
        </w:r>
      </w:hyperlink>
      <w:r w:rsidRPr="008D2FC2">
        <w:rPr>
          <w:rFonts w:cs="Calibri"/>
          <w:sz w:val="24"/>
          <w:szCs w:val="24"/>
        </w:rPr>
        <w:t xml:space="preserve"> </w:t>
      </w:r>
    </w:p>
    <w:p w14:paraId="7336477D" w14:textId="77777777" w:rsidR="008D2FC2" w:rsidRPr="008D2FC2" w:rsidRDefault="00000000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34C0E4B8">
          <v:rect id="_x0000_i1030" style="width:0;height:1.5pt" o:hralign="center" o:hrstd="t" o:hr="t" fillcolor="#a0a0a0" stroked="f"/>
        </w:pict>
      </w:r>
    </w:p>
    <w:p w14:paraId="04618904" w14:textId="77777777" w:rsidR="008D2FC2" w:rsidRPr="008D2FC2" w:rsidRDefault="008D2FC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</w:rPr>
      </w:pPr>
      <w:r w:rsidRPr="008D2FC2">
        <w:rPr>
          <w:rFonts w:cs="Calibri"/>
          <w:b/>
          <w:bCs/>
          <w:sz w:val="24"/>
          <w:szCs w:val="24"/>
        </w:rPr>
        <w:t>Situación problémica:</w:t>
      </w:r>
    </w:p>
    <w:p w14:paraId="2CD202A5" w14:textId="77777777" w:rsidR="008D2FC2" w:rsidRPr="008D2FC2" w:rsidRDefault="008D2FC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>“Una aplicación presenta tiempos de respuesta muy lentos debido a un algoritmo ineficiente, generando inconformidad en los usuarios.”</w:t>
      </w:r>
    </w:p>
    <w:p w14:paraId="0FBC4385" w14:textId="77777777" w:rsidR="008D2FC2" w:rsidRPr="008D2FC2" w:rsidRDefault="00000000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67132AE0">
          <v:rect id="_x0000_i1031" style="width:0;height:1.5pt" o:hralign="center" o:hrstd="t" o:hr="t" fillcolor="#a0a0a0" stroked="f"/>
        </w:pict>
      </w:r>
    </w:p>
    <w:p w14:paraId="4476F50C" w14:textId="77777777" w:rsidR="008D2FC2" w:rsidRPr="008D2FC2" w:rsidRDefault="008D2FC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</w:rPr>
      </w:pPr>
      <w:r w:rsidRPr="008D2FC2">
        <w:rPr>
          <w:rFonts w:cs="Calibri"/>
          <w:b/>
          <w:bCs/>
          <w:sz w:val="24"/>
          <w:szCs w:val="24"/>
        </w:rPr>
        <w:t>Orientación de la reflexión:</w:t>
      </w:r>
    </w:p>
    <w:p w14:paraId="22A39BE3" w14:textId="77777777" w:rsidR="008D2FC2" w:rsidRPr="008D2FC2" w:rsidRDefault="008D2FC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>El aprendiz debe responder:</w:t>
      </w:r>
    </w:p>
    <w:p w14:paraId="79A014B9" w14:textId="77777777" w:rsidR="008D2FC2" w:rsidRDefault="008D2FC2">
      <w:pPr>
        <w:numPr>
          <w:ilvl w:val="0"/>
          <w:numId w:val="10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¿Qué diferencia hay entre un algoritmo correcto y uno eficiente? </w:t>
      </w:r>
    </w:p>
    <w:p w14:paraId="716AAAB6" w14:textId="34532123" w:rsidR="00F3159F" w:rsidRPr="00F3159F" w:rsidRDefault="00F3159F">
      <w:pPr>
        <w:pStyle w:val="Prrafodelista"/>
        <w:numPr>
          <w:ilvl w:val="0"/>
          <w:numId w:val="33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Correcto:</w:t>
      </w:r>
    </w:p>
    <w:p w14:paraId="12122FCB" w14:textId="5E9FE19A" w:rsidR="00F3159F" w:rsidRPr="00F3159F" w:rsidRDefault="00F3159F" w:rsidP="00F3159F">
      <w:pPr>
        <w:pStyle w:val="Prrafodelista"/>
        <w:tabs>
          <w:tab w:val="left" w:pos="4320"/>
          <w:tab w:val="left" w:pos="4485"/>
          <w:tab w:val="left" w:pos="5445"/>
        </w:tabs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Funciona bien y da el resultado esperado de manera correcta el problema consiste es que los procesos pueden demorar </w:t>
      </w:r>
      <w:r w:rsidR="000029AB">
        <w:rPr>
          <w:rFonts w:ascii="Times New Roman" w:hAnsi="Times New Roman" w:cs="Times New Roman"/>
          <w:sz w:val="24"/>
          <w:szCs w:val="24"/>
        </w:rPr>
        <w:t>más</w:t>
      </w:r>
      <w:r>
        <w:rPr>
          <w:rFonts w:ascii="Times New Roman" w:hAnsi="Times New Roman" w:cs="Times New Roman"/>
          <w:sz w:val="24"/>
          <w:szCs w:val="24"/>
        </w:rPr>
        <w:t xml:space="preserve"> de lo </w:t>
      </w:r>
      <w:r w:rsidR="000029AB">
        <w:rPr>
          <w:rFonts w:ascii="Times New Roman" w:hAnsi="Times New Roman" w:cs="Times New Roman"/>
          <w:sz w:val="24"/>
          <w:szCs w:val="24"/>
        </w:rPr>
        <w:t>necesario</w:t>
      </w:r>
    </w:p>
    <w:p w14:paraId="2FD62913" w14:textId="60501165" w:rsidR="00F3159F" w:rsidRPr="00F3159F" w:rsidRDefault="00F3159F">
      <w:pPr>
        <w:pStyle w:val="Prrafodelista"/>
        <w:numPr>
          <w:ilvl w:val="0"/>
          <w:numId w:val="33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Eficiente:</w:t>
      </w:r>
    </w:p>
    <w:p w14:paraId="6E146EEB" w14:textId="17F5C3E1" w:rsidR="00F3159F" w:rsidRPr="00F3159F" w:rsidRDefault="000029AB" w:rsidP="00F3159F">
      <w:pPr>
        <w:pStyle w:val="Prrafodelista"/>
        <w:tabs>
          <w:tab w:val="left" w:pos="4320"/>
          <w:tab w:val="left" w:pos="4485"/>
          <w:tab w:val="left" w:pos="5445"/>
        </w:tabs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También</w:t>
      </w:r>
      <w:r w:rsidR="00F3159F">
        <w:rPr>
          <w:rFonts w:ascii="Times New Roman" w:hAnsi="Times New Roman" w:cs="Times New Roman"/>
          <w:sz w:val="24"/>
          <w:szCs w:val="24"/>
        </w:rPr>
        <w:t xml:space="preserve"> tiene resultados </w:t>
      </w:r>
      <w:r>
        <w:rPr>
          <w:rFonts w:ascii="Times New Roman" w:hAnsi="Times New Roman" w:cs="Times New Roman"/>
          <w:sz w:val="24"/>
          <w:szCs w:val="24"/>
        </w:rPr>
        <w:t>correctos,</w:t>
      </w:r>
      <w:r w:rsidR="00F3159F">
        <w:rPr>
          <w:rFonts w:ascii="Times New Roman" w:hAnsi="Times New Roman" w:cs="Times New Roman"/>
          <w:sz w:val="24"/>
          <w:szCs w:val="24"/>
        </w:rPr>
        <w:t xml:space="preserve"> pero en un tiempo mucho menor</w:t>
      </w:r>
    </w:p>
    <w:p w14:paraId="09E9AC5F" w14:textId="77777777" w:rsidR="00F3159F" w:rsidRPr="00F3159F" w:rsidRDefault="00F3159F" w:rsidP="00F3159F">
      <w:pPr>
        <w:pStyle w:val="Prrafodelista"/>
        <w:tabs>
          <w:tab w:val="left" w:pos="4320"/>
          <w:tab w:val="left" w:pos="4485"/>
          <w:tab w:val="left" w:pos="5445"/>
        </w:tabs>
        <w:spacing w:line="360" w:lineRule="auto"/>
        <w:ind w:left="1440"/>
        <w:jc w:val="both"/>
        <w:rPr>
          <w:rFonts w:cs="Calibri"/>
          <w:sz w:val="24"/>
          <w:szCs w:val="24"/>
        </w:rPr>
      </w:pPr>
    </w:p>
    <w:p w14:paraId="0D48056E" w14:textId="77777777" w:rsidR="008D2FC2" w:rsidRDefault="008D2FC2">
      <w:pPr>
        <w:numPr>
          <w:ilvl w:val="0"/>
          <w:numId w:val="10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¿Cómo afecta el rendimiento de un algoritmo a una aplicación real? </w:t>
      </w:r>
    </w:p>
    <w:p w14:paraId="58FD1E6D" w14:textId="45A7854E" w:rsidR="00F3159F" w:rsidRPr="00F3159F" w:rsidRDefault="00F3159F" w:rsidP="00F3159F">
      <w:pPr>
        <w:tabs>
          <w:tab w:val="left" w:pos="4320"/>
          <w:tab w:val="left" w:pos="4485"/>
          <w:tab w:val="left" w:pos="5445"/>
        </w:tabs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La velocidad de repuesta, la capacidad de manejar muchos usuarios y la fluides de ven gravemente afectadas por esto </w:t>
      </w:r>
    </w:p>
    <w:p w14:paraId="1F050921" w14:textId="77777777" w:rsidR="008D2FC2" w:rsidRDefault="008D2FC2">
      <w:pPr>
        <w:numPr>
          <w:ilvl w:val="0"/>
          <w:numId w:val="10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¿Qué consecuencias tiene una mala solución algorítmica en el usuario final? </w:t>
      </w:r>
    </w:p>
    <w:p w14:paraId="3103F594" w14:textId="0A8F8BCE" w:rsidR="00F3159F" w:rsidRPr="00F3159F" w:rsidRDefault="00F3159F" w:rsidP="00F3159F">
      <w:pPr>
        <w:tabs>
          <w:tab w:val="left" w:pos="4320"/>
          <w:tab w:val="left" w:pos="4485"/>
          <w:tab w:val="left" w:pos="5445"/>
        </w:tabs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Puede generar perdida de usuarios, </w:t>
      </w:r>
      <w:r w:rsidR="000029AB">
        <w:rPr>
          <w:rFonts w:ascii="Times New Roman" w:hAnsi="Times New Roman"/>
          <w:sz w:val="24"/>
          <w:szCs w:val="24"/>
        </w:rPr>
        <w:t>frustración</w:t>
      </w:r>
      <w:r>
        <w:rPr>
          <w:rFonts w:ascii="Times New Roman" w:hAnsi="Times New Roman"/>
          <w:sz w:val="24"/>
          <w:szCs w:val="24"/>
        </w:rPr>
        <w:t xml:space="preserve"> en el usuario, </w:t>
      </w:r>
      <w:r w:rsidR="000029AB">
        <w:rPr>
          <w:rFonts w:ascii="Times New Roman" w:hAnsi="Times New Roman"/>
          <w:sz w:val="24"/>
          <w:szCs w:val="24"/>
        </w:rPr>
        <w:t>pérdida</w:t>
      </w:r>
      <w:r>
        <w:rPr>
          <w:rFonts w:ascii="Times New Roman" w:hAnsi="Times New Roman"/>
          <w:sz w:val="24"/>
          <w:szCs w:val="24"/>
        </w:rPr>
        <w:t xml:space="preserve"> de credibilidad, </w:t>
      </w:r>
    </w:p>
    <w:p w14:paraId="1F3C0B5C" w14:textId="77777777" w:rsidR="008D2FC2" w:rsidRDefault="008D2FC2">
      <w:pPr>
        <w:numPr>
          <w:ilvl w:val="0"/>
          <w:numId w:val="10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 xml:space="preserve">¿Dónde observa algoritmos en la vida cotidiana? </w:t>
      </w:r>
    </w:p>
    <w:p w14:paraId="1CB0C932" w14:textId="2D2B86B2" w:rsidR="00F3159F" w:rsidRPr="00F3159F" w:rsidRDefault="00F3159F" w:rsidP="00F3159F">
      <w:pPr>
        <w:tabs>
          <w:tab w:val="left" w:pos="4320"/>
          <w:tab w:val="left" w:pos="4485"/>
          <w:tab w:val="left" w:pos="5445"/>
        </w:tabs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3159F">
        <w:rPr>
          <w:rFonts w:ascii="Times New Roman" w:hAnsi="Times New Roman"/>
          <w:sz w:val="24"/>
          <w:szCs w:val="24"/>
        </w:rPr>
        <w:t>Los algoritmos están en todas partes, aunque no los veas:</w:t>
      </w:r>
    </w:p>
    <w:p w14:paraId="452354B0" w14:textId="211A910F" w:rsidR="00F3159F" w:rsidRPr="00A020A8" w:rsidRDefault="00F3159F" w:rsidP="00F3159F">
      <w:pPr>
        <w:tabs>
          <w:tab w:val="left" w:pos="4320"/>
          <w:tab w:val="left" w:pos="4485"/>
          <w:tab w:val="left" w:pos="5445"/>
        </w:tabs>
        <w:spacing w:line="360" w:lineRule="auto"/>
        <w:ind w:left="720"/>
        <w:jc w:val="both"/>
        <w:rPr>
          <w:rFonts w:ascii="Times New Roman" w:hAnsi="Times New Roman"/>
          <w:color w:val="167AF3" w:themeColor="accent1" w:themeTint="99"/>
          <w:sz w:val="20"/>
          <w:szCs w:val="20"/>
        </w:rPr>
      </w:pPr>
      <w:r w:rsidRPr="00A020A8">
        <w:rPr>
          <w:rFonts w:ascii="Times New Roman" w:hAnsi="Times New Roman"/>
          <w:color w:val="167AF3" w:themeColor="accent1" w:themeTint="99"/>
          <w:sz w:val="20"/>
          <w:szCs w:val="20"/>
        </w:rPr>
        <w:t xml:space="preserve">Redes sociales </w:t>
      </w:r>
    </w:p>
    <w:p w14:paraId="7774AF63" w14:textId="133BA7DF" w:rsidR="00F3159F" w:rsidRPr="00A020A8" w:rsidRDefault="00F3159F" w:rsidP="00F3159F">
      <w:pPr>
        <w:tabs>
          <w:tab w:val="left" w:pos="4320"/>
          <w:tab w:val="left" w:pos="4485"/>
          <w:tab w:val="left" w:pos="5445"/>
        </w:tabs>
        <w:spacing w:line="360" w:lineRule="auto"/>
        <w:ind w:left="720"/>
        <w:jc w:val="both"/>
        <w:rPr>
          <w:rFonts w:ascii="Times New Roman" w:hAnsi="Times New Roman"/>
          <w:color w:val="167AF3" w:themeColor="accent1" w:themeTint="99"/>
          <w:sz w:val="20"/>
          <w:szCs w:val="20"/>
        </w:rPr>
      </w:pPr>
      <w:r w:rsidRPr="00A020A8">
        <w:rPr>
          <w:rFonts w:ascii="Times New Roman" w:hAnsi="Times New Roman"/>
          <w:color w:val="167AF3" w:themeColor="accent1" w:themeTint="99"/>
          <w:sz w:val="20"/>
          <w:szCs w:val="20"/>
        </w:rPr>
        <w:t xml:space="preserve">Mapas (como rutas) </w:t>
      </w:r>
    </w:p>
    <w:p w14:paraId="527965CB" w14:textId="72A3CB0F" w:rsidR="00F3159F" w:rsidRPr="00A020A8" w:rsidRDefault="00F3159F" w:rsidP="00F3159F">
      <w:pPr>
        <w:tabs>
          <w:tab w:val="left" w:pos="4320"/>
          <w:tab w:val="left" w:pos="4485"/>
          <w:tab w:val="left" w:pos="5445"/>
        </w:tabs>
        <w:spacing w:line="360" w:lineRule="auto"/>
        <w:ind w:left="708"/>
        <w:jc w:val="both"/>
        <w:rPr>
          <w:rFonts w:ascii="Times New Roman" w:hAnsi="Times New Roman"/>
          <w:color w:val="167AF3" w:themeColor="accent1" w:themeTint="99"/>
          <w:sz w:val="20"/>
          <w:szCs w:val="20"/>
        </w:rPr>
      </w:pPr>
      <w:r w:rsidRPr="00A020A8">
        <w:rPr>
          <w:rFonts w:ascii="Times New Roman" w:hAnsi="Times New Roman"/>
          <w:color w:val="167AF3" w:themeColor="accent1" w:themeTint="99"/>
          <w:sz w:val="20"/>
          <w:szCs w:val="20"/>
        </w:rPr>
        <w:t xml:space="preserve">Compras online </w:t>
      </w:r>
    </w:p>
    <w:p w14:paraId="16430E44" w14:textId="10B1EF5F" w:rsidR="00F3159F" w:rsidRPr="00A020A8" w:rsidRDefault="00F3159F" w:rsidP="00F3159F">
      <w:pPr>
        <w:tabs>
          <w:tab w:val="left" w:pos="4320"/>
          <w:tab w:val="left" w:pos="4485"/>
          <w:tab w:val="left" w:pos="5445"/>
        </w:tabs>
        <w:spacing w:line="360" w:lineRule="auto"/>
        <w:ind w:left="720"/>
        <w:jc w:val="both"/>
        <w:rPr>
          <w:rFonts w:ascii="Times New Roman" w:hAnsi="Times New Roman"/>
          <w:color w:val="167AF3" w:themeColor="accent1" w:themeTint="99"/>
          <w:sz w:val="20"/>
          <w:szCs w:val="20"/>
        </w:rPr>
      </w:pPr>
      <w:r w:rsidRPr="00A020A8">
        <w:rPr>
          <w:rFonts w:ascii="Times New Roman" w:hAnsi="Times New Roman"/>
          <w:color w:val="167AF3" w:themeColor="accent1" w:themeTint="99"/>
          <w:sz w:val="20"/>
          <w:szCs w:val="20"/>
        </w:rPr>
        <w:t xml:space="preserve">Bancos </w:t>
      </w:r>
    </w:p>
    <w:p w14:paraId="2587014D" w14:textId="1538B8CD" w:rsidR="00F3159F" w:rsidRPr="00A020A8" w:rsidRDefault="00F3159F" w:rsidP="00F3159F">
      <w:pPr>
        <w:tabs>
          <w:tab w:val="left" w:pos="4320"/>
          <w:tab w:val="left" w:pos="4485"/>
          <w:tab w:val="left" w:pos="5445"/>
        </w:tabs>
        <w:spacing w:line="360" w:lineRule="auto"/>
        <w:ind w:left="720"/>
        <w:jc w:val="both"/>
        <w:rPr>
          <w:rFonts w:ascii="Times New Roman" w:hAnsi="Times New Roman"/>
          <w:color w:val="167AF3" w:themeColor="accent1" w:themeTint="99"/>
          <w:sz w:val="20"/>
          <w:szCs w:val="20"/>
        </w:rPr>
      </w:pPr>
      <w:r w:rsidRPr="00A020A8">
        <w:rPr>
          <w:rFonts w:ascii="Times New Roman" w:hAnsi="Times New Roman"/>
          <w:color w:val="167AF3" w:themeColor="accent1" w:themeTint="99"/>
          <w:sz w:val="20"/>
          <w:szCs w:val="20"/>
        </w:rPr>
        <w:t xml:space="preserve">Plataformas de streaming </w:t>
      </w:r>
    </w:p>
    <w:p w14:paraId="37BC9510" w14:textId="3C16472C" w:rsidR="00F3159F" w:rsidRPr="00A020A8" w:rsidRDefault="00F3159F" w:rsidP="00F3159F">
      <w:pPr>
        <w:tabs>
          <w:tab w:val="left" w:pos="4320"/>
          <w:tab w:val="left" w:pos="4485"/>
          <w:tab w:val="left" w:pos="5445"/>
        </w:tabs>
        <w:spacing w:line="360" w:lineRule="auto"/>
        <w:ind w:left="720"/>
        <w:jc w:val="both"/>
        <w:rPr>
          <w:rFonts w:ascii="Times New Roman" w:hAnsi="Times New Roman"/>
          <w:color w:val="167AF3" w:themeColor="accent1" w:themeTint="99"/>
          <w:sz w:val="20"/>
          <w:szCs w:val="20"/>
        </w:rPr>
      </w:pPr>
      <w:r w:rsidRPr="00A020A8">
        <w:rPr>
          <w:rFonts w:ascii="Times New Roman" w:hAnsi="Times New Roman"/>
          <w:color w:val="167AF3" w:themeColor="accent1" w:themeTint="99"/>
          <w:sz w:val="20"/>
          <w:szCs w:val="20"/>
        </w:rPr>
        <w:t xml:space="preserve">Semáforos inteligentes </w:t>
      </w:r>
    </w:p>
    <w:p w14:paraId="5D8C9020" w14:textId="77777777" w:rsidR="008D2FC2" w:rsidRPr="008D2FC2" w:rsidRDefault="00000000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6560D0E1">
          <v:rect id="_x0000_i1032" style="width:0;height:1.5pt" o:hralign="center" o:hrstd="t" o:hr="t" fillcolor="#a0a0a0" stroked="f"/>
        </w:pict>
      </w:r>
    </w:p>
    <w:p w14:paraId="17534E2A" w14:textId="77777777" w:rsidR="002F1CD6" w:rsidRPr="002F1CD6" w:rsidRDefault="002F1CD6" w:rsidP="002F1CD6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</w:rPr>
      </w:pPr>
      <w:r w:rsidRPr="002F1CD6">
        <w:rPr>
          <w:rFonts w:cs="Calibri"/>
          <w:b/>
          <w:bCs/>
          <w:sz w:val="24"/>
          <w:szCs w:val="24"/>
        </w:rPr>
        <w:t>Situación problémica:</w:t>
      </w:r>
    </w:p>
    <w:p w14:paraId="71EA5089" w14:textId="77777777" w:rsidR="002F1CD6" w:rsidRPr="002F1CD6" w:rsidRDefault="002F1CD6" w:rsidP="002F1CD6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2F1CD6">
        <w:rPr>
          <w:rFonts w:cs="Calibri"/>
          <w:sz w:val="24"/>
          <w:szCs w:val="24"/>
        </w:rPr>
        <w:t>“Un docente necesita registrar las notas de sus estudiantes, calcular promedios y organizarlos para identificar quién tiene mejor rendimiento, pero no tiene claridad sobre cómo estructurar la información.”</w:t>
      </w:r>
    </w:p>
    <w:p w14:paraId="45208936" w14:textId="77777777" w:rsidR="002F1CD6" w:rsidRPr="002F1CD6" w:rsidRDefault="00000000" w:rsidP="002F1CD6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5B98FDF4">
          <v:rect id="_x0000_i1033" style="width:0;height:1.5pt" o:hralign="center" o:hrstd="t" o:hr="t" fillcolor="#a0a0a0" stroked="f"/>
        </w:pict>
      </w:r>
    </w:p>
    <w:p w14:paraId="0C3CB6C2" w14:textId="77777777" w:rsidR="002F1CD6" w:rsidRPr="002F1CD6" w:rsidRDefault="002F1CD6" w:rsidP="002F1CD6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</w:rPr>
      </w:pPr>
      <w:r w:rsidRPr="002F1CD6">
        <w:rPr>
          <w:rFonts w:cs="Calibri"/>
          <w:b/>
          <w:bCs/>
          <w:sz w:val="24"/>
          <w:szCs w:val="24"/>
        </w:rPr>
        <w:lastRenderedPageBreak/>
        <w:t>Orientación de la reflexión:</w:t>
      </w:r>
    </w:p>
    <w:p w14:paraId="103BF7A9" w14:textId="77777777" w:rsidR="002F1CD6" w:rsidRPr="002F1CD6" w:rsidRDefault="002F1CD6" w:rsidP="002F1CD6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2F1CD6">
        <w:rPr>
          <w:rFonts w:cs="Calibri"/>
          <w:sz w:val="24"/>
          <w:szCs w:val="24"/>
        </w:rPr>
        <w:t>El aprendiz debe responder:</w:t>
      </w:r>
    </w:p>
    <w:p w14:paraId="519F01E6" w14:textId="77777777" w:rsidR="00A020A8" w:rsidRDefault="002F1CD6">
      <w:pPr>
        <w:numPr>
          <w:ilvl w:val="0"/>
          <w:numId w:val="32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2F1CD6">
        <w:rPr>
          <w:rFonts w:cs="Calibri"/>
          <w:sz w:val="24"/>
          <w:szCs w:val="24"/>
        </w:rPr>
        <w:t>¿Por qué es importante organizar la información antes de resolver un problema?</w:t>
      </w:r>
    </w:p>
    <w:p w14:paraId="1C2D6EDD" w14:textId="7537D1A2" w:rsidR="00A020A8" w:rsidRPr="00A020A8" w:rsidRDefault="002F1CD6" w:rsidP="00A020A8">
      <w:pPr>
        <w:tabs>
          <w:tab w:val="left" w:pos="4320"/>
          <w:tab w:val="left" w:pos="4485"/>
          <w:tab w:val="left" w:pos="5445"/>
        </w:tabs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2F1CD6">
        <w:rPr>
          <w:rFonts w:cs="Calibri"/>
          <w:sz w:val="24"/>
          <w:szCs w:val="24"/>
        </w:rPr>
        <w:t xml:space="preserve"> </w:t>
      </w:r>
      <w:r w:rsidR="00A020A8" w:rsidRPr="00A020A8">
        <w:rPr>
          <w:rFonts w:cs="Calibri"/>
          <w:sz w:val="24"/>
          <w:szCs w:val="24"/>
        </w:rPr>
        <w:t>Organizar la información es el primer paso para poder pensar, resolver y optimizar cualquier problema de forma correcta.</w:t>
      </w:r>
    </w:p>
    <w:p w14:paraId="32222CED" w14:textId="4B8A77DE" w:rsidR="002F1CD6" w:rsidRDefault="002F1CD6">
      <w:pPr>
        <w:numPr>
          <w:ilvl w:val="0"/>
          <w:numId w:val="32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2F1CD6">
        <w:rPr>
          <w:rFonts w:cs="Calibri"/>
          <w:sz w:val="24"/>
          <w:szCs w:val="24"/>
        </w:rPr>
        <w:t xml:space="preserve">¿Cómo organizaría la información para resolver la situación planteada? </w:t>
      </w:r>
    </w:p>
    <w:p w14:paraId="2D8BAB87" w14:textId="6B4AD777" w:rsidR="00A020A8" w:rsidRPr="00A020A8" w:rsidRDefault="00A020A8" w:rsidP="00A020A8">
      <w:pPr>
        <w:tabs>
          <w:tab w:val="left" w:pos="4320"/>
          <w:tab w:val="left" w:pos="4485"/>
          <w:tab w:val="left" w:pos="5445"/>
        </w:tabs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Primero hay que ingresar a cada estudiante por nombres y apellidos y luego </w:t>
      </w:r>
      <w:r w:rsidR="009957AE">
        <w:rPr>
          <w:rFonts w:ascii="Times New Roman" w:hAnsi="Times New Roman"/>
          <w:sz w:val="24"/>
          <w:szCs w:val="24"/>
        </w:rPr>
        <w:t xml:space="preserve">ingresar sus notas luego el sistema que va a sacar el </w:t>
      </w:r>
      <w:r w:rsidR="000029AB">
        <w:rPr>
          <w:rFonts w:ascii="Times New Roman" w:hAnsi="Times New Roman"/>
          <w:sz w:val="24"/>
          <w:szCs w:val="24"/>
        </w:rPr>
        <w:t>promedio</w:t>
      </w:r>
      <w:r w:rsidR="009957AE">
        <w:rPr>
          <w:rFonts w:ascii="Times New Roman" w:hAnsi="Times New Roman"/>
          <w:sz w:val="24"/>
          <w:szCs w:val="24"/>
        </w:rPr>
        <w:t xml:space="preserve"> de cada uno</w:t>
      </w:r>
    </w:p>
    <w:p w14:paraId="6422537E" w14:textId="7BD7CC2D" w:rsidR="002F1CD6" w:rsidRDefault="002F1CD6">
      <w:pPr>
        <w:numPr>
          <w:ilvl w:val="0"/>
          <w:numId w:val="32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2F1CD6">
        <w:rPr>
          <w:rFonts w:cs="Calibri"/>
          <w:sz w:val="24"/>
          <w:szCs w:val="24"/>
        </w:rPr>
        <w:t xml:space="preserve">¿Qué pasos seguiría para calcular los resultados? </w:t>
      </w:r>
    </w:p>
    <w:p w14:paraId="11E28138" w14:textId="6D396900" w:rsidR="009957AE" w:rsidRPr="009957AE" w:rsidRDefault="009957AE" w:rsidP="009957AE">
      <w:pPr>
        <w:tabs>
          <w:tab w:val="left" w:pos="4320"/>
          <w:tab w:val="left" w:pos="4485"/>
          <w:tab w:val="left" w:pos="5445"/>
        </w:tabs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La suma de todas las notas dividido en la cantidad de notas y luego organizar por puntaje de </w:t>
      </w:r>
      <w:r w:rsidR="000029AB">
        <w:rPr>
          <w:rFonts w:ascii="Times New Roman" w:hAnsi="Times New Roman"/>
          <w:sz w:val="24"/>
          <w:szCs w:val="24"/>
        </w:rPr>
        <w:t>más</w:t>
      </w:r>
      <w:r>
        <w:rPr>
          <w:rFonts w:ascii="Times New Roman" w:hAnsi="Times New Roman"/>
          <w:sz w:val="24"/>
          <w:szCs w:val="24"/>
        </w:rPr>
        <w:t xml:space="preserve"> alto al menor</w:t>
      </w:r>
    </w:p>
    <w:p w14:paraId="13E9E8FC" w14:textId="1D279910" w:rsidR="002F1CD6" w:rsidRDefault="002F1CD6">
      <w:pPr>
        <w:numPr>
          <w:ilvl w:val="0"/>
          <w:numId w:val="32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2F1CD6">
        <w:rPr>
          <w:rFonts w:cs="Calibri"/>
          <w:sz w:val="24"/>
          <w:szCs w:val="24"/>
        </w:rPr>
        <w:t xml:space="preserve">¿Qué dificultades podría encontrar al manejar varios datos? </w:t>
      </w:r>
    </w:p>
    <w:p w14:paraId="394F157B" w14:textId="1FE34B4A" w:rsidR="009957AE" w:rsidRPr="009957AE" w:rsidRDefault="009957AE" w:rsidP="009957AE">
      <w:pPr>
        <w:tabs>
          <w:tab w:val="left" w:pos="4320"/>
          <w:tab w:val="left" w:pos="4485"/>
          <w:tab w:val="left" w:pos="5445"/>
        </w:tabs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Que lea los datos 1 por 1 hasta llegar al </w:t>
      </w:r>
      <w:r w:rsidR="000029AB">
        <w:rPr>
          <w:rFonts w:ascii="Times New Roman" w:hAnsi="Times New Roman"/>
          <w:sz w:val="24"/>
          <w:szCs w:val="24"/>
        </w:rPr>
        <w:t>último</w:t>
      </w:r>
      <w:r>
        <w:rPr>
          <w:rFonts w:ascii="Times New Roman" w:hAnsi="Times New Roman"/>
          <w:sz w:val="24"/>
          <w:szCs w:val="24"/>
        </w:rPr>
        <w:t xml:space="preserve"> que haga </w:t>
      </w:r>
      <w:r w:rsidR="000029AB">
        <w:rPr>
          <w:rFonts w:ascii="Times New Roman" w:hAnsi="Times New Roman"/>
          <w:sz w:val="24"/>
          <w:szCs w:val="24"/>
        </w:rPr>
        <w:t>más</w:t>
      </w:r>
      <w:r>
        <w:rPr>
          <w:rFonts w:ascii="Times New Roman" w:hAnsi="Times New Roman"/>
          <w:sz w:val="24"/>
          <w:szCs w:val="24"/>
        </w:rPr>
        <w:t xml:space="preserve"> procesos y guarde </w:t>
      </w:r>
      <w:r w:rsidR="000029AB">
        <w:rPr>
          <w:rFonts w:ascii="Times New Roman" w:hAnsi="Times New Roman"/>
          <w:sz w:val="24"/>
          <w:szCs w:val="24"/>
        </w:rPr>
        <w:t>más</w:t>
      </w:r>
      <w:r>
        <w:rPr>
          <w:rFonts w:ascii="Times New Roman" w:hAnsi="Times New Roman"/>
          <w:sz w:val="24"/>
          <w:szCs w:val="24"/>
        </w:rPr>
        <w:t xml:space="preserve"> información de la </w:t>
      </w:r>
      <w:r w:rsidR="000029AB">
        <w:rPr>
          <w:rFonts w:ascii="Times New Roman" w:hAnsi="Times New Roman"/>
          <w:sz w:val="24"/>
          <w:szCs w:val="24"/>
        </w:rPr>
        <w:t>necesaria</w:t>
      </w:r>
    </w:p>
    <w:p w14:paraId="0F9BC7B8" w14:textId="57A26FA4" w:rsidR="002F1CD6" w:rsidRDefault="002F1CD6">
      <w:pPr>
        <w:numPr>
          <w:ilvl w:val="0"/>
          <w:numId w:val="32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2F1CD6">
        <w:rPr>
          <w:rFonts w:cs="Calibri"/>
          <w:sz w:val="24"/>
          <w:szCs w:val="24"/>
        </w:rPr>
        <w:t xml:space="preserve">¿Cómo garantizaría que la información sea clara y fácil de usar? </w:t>
      </w:r>
    </w:p>
    <w:p w14:paraId="75393171" w14:textId="2A2602E7" w:rsidR="009957AE" w:rsidRPr="009957AE" w:rsidRDefault="009957AE" w:rsidP="009957AE">
      <w:pPr>
        <w:tabs>
          <w:tab w:val="left" w:pos="4320"/>
          <w:tab w:val="left" w:pos="4485"/>
          <w:tab w:val="left" w:pos="5445"/>
        </w:tabs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9957AE">
        <w:rPr>
          <w:rFonts w:ascii="Times New Roman" w:hAnsi="Times New Roman"/>
          <w:sz w:val="24"/>
          <w:szCs w:val="24"/>
        </w:rPr>
        <w:t>Con el simple</w:t>
      </w:r>
      <w:r>
        <w:rPr>
          <w:rFonts w:ascii="Times New Roman" w:hAnsi="Times New Roman"/>
          <w:sz w:val="24"/>
          <w:szCs w:val="24"/>
        </w:rPr>
        <w:t xml:space="preserve"> </w:t>
      </w:r>
      <w:r w:rsidR="000029AB">
        <w:rPr>
          <w:rFonts w:ascii="Times New Roman" w:hAnsi="Times New Roman"/>
          <w:sz w:val="24"/>
          <w:szCs w:val="24"/>
        </w:rPr>
        <w:t>hecho</w:t>
      </w:r>
      <w:r>
        <w:rPr>
          <w:rFonts w:ascii="Times New Roman" w:hAnsi="Times New Roman"/>
          <w:sz w:val="24"/>
          <w:szCs w:val="24"/>
        </w:rPr>
        <w:t xml:space="preserve"> de organizar de manera adecuada la información sabemos que esta será clara y fácil de usar</w:t>
      </w:r>
    </w:p>
    <w:p w14:paraId="4E969B9A" w14:textId="1F866804" w:rsidR="002F1CD6" w:rsidRDefault="002F1CD6">
      <w:pPr>
        <w:numPr>
          <w:ilvl w:val="0"/>
          <w:numId w:val="32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2F1CD6">
        <w:rPr>
          <w:rFonts w:cs="Calibri"/>
          <w:sz w:val="24"/>
          <w:szCs w:val="24"/>
        </w:rPr>
        <w:t>¿Qué haría primero: organizar los datos o resolver el problema? ¿Por qué?</w:t>
      </w:r>
    </w:p>
    <w:p w14:paraId="2D175230" w14:textId="1030AFD1" w:rsidR="000029AB" w:rsidRPr="009957AE" w:rsidRDefault="009957AE" w:rsidP="000029AB">
      <w:pPr>
        <w:tabs>
          <w:tab w:val="left" w:pos="4320"/>
          <w:tab w:val="left" w:pos="4485"/>
          <w:tab w:val="left" w:pos="5445"/>
        </w:tabs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Organizar primero y resolver el proble</w:t>
      </w:r>
      <w:r w:rsidR="000029AB">
        <w:rPr>
          <w:rFonts w:ascii="Times New Roman" w:hAnsi="Times New Roman"/>
          <w:sz w:val="24"/>
          <w:szCs w:val="24"/>
        </w:rPr>
        <w:t>ma</w:t>
      </w:r>
      <w:r>
        <w:rPr>
          <w:rFonts w:ascii="Times New Roman" w:hAnsi="Times New Roman"/>
          <w:sz w:val="24"/>
          <w:szCs w:val="24"/>
        </w:rPr>
        <w:t xml:space="preserve"> luego evita errores mejora el rendimiento y hace que el trabajo sea menor</w:t>
      </w:r>
      <w:r w:rsidR="00D216BF">
        <w:rPr>
          <w:rFonts w:ascii="Times New Roman" w:hAnsi="Times New Roman"/>
          <w:sz w:val="24"/>
          <w:szCs w:val="24"/>
        </w:rPr>
        <w:t xml:space="preserve"> y el esfuerzo mínimo haciendo que sea optimo</w:t>
      </w:r>
      <w:r>
        <w:rPr>
          <w:rFonts w:ascii="Times New Roman" w:hAnsi="Times New Roman"/>
          <w:sz w:val="24"/>
          <w:szCs w:val="24"/>
        </w:rPr>
        <w:t>.</w:t>
      </w:r>
    </w:p>
    <w:p w14:paraId="7482154E" w14:textId="5FE49B67" w:rsidR="008D2FC2" w:rsidRPr="008D2FC2" w:rsidRDefault="008D2FC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</w:rPr>
      </w:pPr>
      <w:r w:rsidRPr="008D2FC2">
        <w:rPr>
          <w:rFonts w:cs="Calibri"/>
          <w:b/>
          <w:bCs/>
          <w:sz w:val="24"/>
          <w:szCs w:val="24"/>
        </w:rPr>
        <w:t>Producto esperado:</w:t>
      </w:r>
    </w:p>
    <w:p w14:paraId="3D7850F0" w14:textId="77777777" w:rsidR="008D2FC2" w:rsidRPr="008D2FC2" w:rsidRDefault="008D2FC2">
      <w:pPr>
        <w:numPr>
          <w:ilvl w:val="0"/>
          <w:numId w:val="11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lastRenderedPageBreak/>
        <w:t xml:space="preserve">Documento reflexivo (1 a 2 páginas) donde el aprendiz argumente sus respuestas y relacione la situación con el desarrollo de software. </w:t>
      </w:r>
    </w:p>
    <w:p w14:paraId="4BC5EDEA" w14:textId="77777777" w:rsidR="008D2FC2" w:rsidRPr="008D2FC2" w:rsidRDefault="00000000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4E3A2B18">
          <v:rect id="_x0000_i1034" style="width:0;height:1.5pt" o:hralign="center" o:hrstd="t" o:hr="t" fillcolor="#a0a0a0" stroked="f"/>
        </w:pict>
      </w:r>
    </w:p>
    <w:p w14:paraId="034504FA" w14:textId="77777777" w:rsidR="008D2FC2" w:rsidRPr="008D2FC2" w:rsidRDefault="008D2FC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</w:rPr>
      </w:pPr>
      <w:r w:rsidRPr="008D2FC2">
        <w:rPr>
          <w:rFonts w:cs="Calibri"/>
          <w:b/>
          <w:bCs/>
          <w:sz w:val="24"/>
          <w:szCs w:val="24"/>
        </w:rPr>
        <w:t>Duración de la actividad:</w:t>
      </w:r>
    </w:p>
    <w:p w14:paraId="70E87BA0" w14:textId="4C264F92" w:rsidR="008D2FC2" w:rsidRPr="00BE4981" w:rsidRDefault="008D2FC2" w:rsidP="008D2FC2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sz w:val="24"/>
          <w:szCs w:val="24"/>
        </w:rPr>
      </w:pPr>
      <w:r w:rsidRPr="008D2FC2">
        <w:rPr>
          <w:rFonts w:cs="Calibri"/>
          <w:sz w:val="24"/>
          <w:szCs w:val="24"/>
        </w:rPr>
        <w:t>4 horas</w:t>
      </w:r>
    </w:p>
    <w:p w14:paraId="231AB9C4" w14:textId="74EB7E1C" w:rsidR="00C77ABA" w:rsidRPr="00C77ABA" w:rsidRDefault="00FE7202" w:rsidP="00BE0E15">
      <w:pPr>
        <w:pStyle w:val="Default"/>
        <w:spacing w:line="360" w:lineRule="auto"/>
        <w:jc w:val="both"/>
        <w:rPr>
          <w:rFonts w:eastAsia="Arial" w:cs="Calibri"/>
          <w:b/>
          <w:bCs/>
        </w:rPr>
      </w:pPr>
      <w:r w:rsidRPr="00F51763">
        <w:rPr>
          <w:rFonts w:ascii="Calibri" w:hAnsi="Calibri" w:cs="Calibri"/>
          <w:b/>
          <w:bCs/>
        </w:rPr>
        <w:t xml:space="preserve">3.2 </w:t>
      </w:r>
      <w:r w:rsidR="00451A05" w:rsidRPr="00F51763">
        <w:rPr>
          <w:rFonts w:ascii="Calibri" w:hAnsi="Calibri" w:cs="Calibri"/>
          <w:b/>
          <w:bCs/>
        </w:rPr>
        <w:t xml:space="preserve">Actividades de </w:t>
      </w:r>
      <w:r w:rsidR="00BA649D" w:rsidRPr="00F51763">
        <w:rPr>
          <w:rFonts w:ascii="Calibri" w:hAnsi="Calibri" w:cs="Calibri"/>
          <w:b/>
          <w:bCs/>
        </w:rPr>
        <w:t xml:space="preserve">contextualización e identificación de </w:t>
      </w:r>
      <w:r w:rsidR="0E399CB2" w:rsidRPr="00F51763">
        <w:rPr>
          <w:rFonts w:ascii="Calibri" w:hAnsi="Calibri" w:cs="Calibri"/>
          <w:b/>
          <w:bCs/>
        </w:rPr>
        <w:t>conocimientos</w:t>
      </w:r>
      <w:r w:rsidR="00BA649D" w:rsidRPr="00F51763">
        <w:rPr>
          <w:rFonts w:ascii="Calibri" w:hAnsi="Calibri" w:cs="Calibri"/>
          <w:b/>
          <w:bCs/>
        </w:rPr>
        <w:t xml:space="preserve"> necesarios para el aprendizaje:</w:t>
      </w:r>
    </w:p>
    <w:p w14:paraId="1D5B7BCB" w14:textId="77777777" w:rsidR="00F57EB1" w:rsidRPr="00F57EB1" w:rsidRDefault="00F57EB1" w:rsidP="00F57EB1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F57EB1">
        <w:rPr>
          <w:rFonts w:cs="Calibri"/>
          <w:b/>
          <w:bCs/>
          <w:sz w:val="24"/>
          <w:szCs w:val="24"/>
        </w:rPr>
        <w:t>Descripción de la actividad:</w:t>
      </w:r>
    </w:p>
    <w:p w14:paraId="59A8D8EF" w14:textId="77777777" w:rsidR="00F57EB1" w:rsidRPr="00F57EB1" w:rsidRDefault="00F57EB1" w:rsidP="00F57EB1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>El aprendiz investigará, analizará y aplicará conceptos fundamentales de algoritmia intermedia, enfocándose en la construcción de soluciones mediante funciones, estructuras de datos, algoritmos de búsqueda y ordenamiento, así como nociones básicas de eficiencia (Big-O).</w:t>
      </w:r>
    </w:p>
    <w:p w14:paraId="3D973FE3" w14:textId="77777777" w:rsidR="00F57EB1" w:rsidRPr="00F57EB1" w:rsidRDefault="00F57EB1" w:rsidP="00F57EB1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Como parte de la actividad, el aprendiz deberá contrastar la implementación de estos conceptos en </w:t>
      </w:r>
      <w:r w:rsidRPr="00F57EB1">
        <w:rPr>
          <w:rFonts w:cs="Calibri"/>
          <w:b/>
          <w:bCs/>
          <w:sz w:val="24"/>
          <w:szCs w:val="24"/>
        </w:rPr>
        <w:t>Python y JavaScript</w:t>
      </w:r>
      <w:r w:rsidRPr="00F57EB1">
        <w:rPr>
          <w:rFonts w:cs="Calibri"/>
          <w:sz w:val="24"/>
          <w:szCs w:val="24"/>
        </w:rPr>
        <w:t>, identificando similitudes, diferencias y casos de uso.</w:t>
      </w:r>
    </w:p>
    <w:p w14:paraId="6E7AB2FD" w14:textId="77777777" w:rsidR="00F57EB1" w:rsidRPr="00F57EB1" w:rsidRDefault="00F57EB1" w:rsidP="00F57EB1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Adicionalmente, se incorporará el análisis de una </w:t>
      </w:r>
      <w:r w:rsidRPr="00F57EB1">
        <w:rPr>
          <w:rFonts w:cs="Calibri"/>
          <w:b/>
          <w:bCs/>
          <w:sz w:val="24"/>
          <w:szCs w:val="24"/>
        </w:rPr>
        <w:t>historia de usuario</w:t>
      </w:r>
      <w:r w:rsidRPr="00F57EB1">
        <w:rPr>
          <w:rFonts w:cs="Calibri"/>
          <w:sz w:val="24"/>
          <w:szCs w:val="24"/>
        </w:rPr>
        <w:t>, con el fin de relacionar los conceptos técnicos con necesidades reales del desarrollo de software.</w:t>
      </w:r>
    </w:p>
    <w:p w14:paraId="743197B5" w14:textId="77777777" w:rsidR="00F57EB1" w:rsidRPr="00F57EB1" w:rsidRDefault="00000000" w:rsidP="00F57EB1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1A6679E3">
          <v:rect id="_x0000_i1035" style="width:0;height:1.5pt" o:hralign="center" o:hrstd="t" o:hr="t" fillcolor="#a0a0a0" stroked="f"/>
        </w:pict>
      </w:r>
    </w:p>
    <w:p w14:paraId="2D95E813" w14:textId="77777777" w:rsidR="00F57EB1" w:rsidRPr="00F57EB1" w:rsidRDefault="00F57EB1" w:rsidP="00F57EB1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F57EB1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F57EB1">
        <w:rPr>
          <w:rFonts w:cs="Calibri"/>
          <w:b/>
          <w:bCs/>
          <w:sz w:val="24"/>
          <w:szCs w:val="24"/>
        </w:rPr>
        <w:t xml:space="preserve"> Historia de usuario (contexto de trabajo):</w:t>
      </w:r>
    </w:p>
    <w:p w14:paraId="6AF4FB57" w14:textId="77777777" w:rsidR="00F57EB1" w:rsidRPr="00F57EB1" w:rsidRDefault="00F57EB1" w:rsidP="00F57EB1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>“Como sistema académico, necesito procesar listas de estudiantes para calcular promedios, ordenarlos por rendimiento y permitir su búsqueda, con el fin de generar reportes eficientes.”</w:t>
      </w:r>
    </w:p>
    <w:p w14:paraId="535B1BA9" w14:textId="77777777" w:rsidR="00F57EB1" w:rsidRPr="00F57EB1" w:rsidRDefault="00000000" w:rsidP="00F57EB1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685EC6CA">
          <v:rect id="_x0000_i1036" style="width:0;height:1.5pt" o:hralign="center" o:hrstd="t" o:hr="t" fillcolor="#a0a0a0" stroked="f"/>
        </w:pict>
      </w:r>
    </w:p>
    <w:p w14:paraId="69410154" w14:textId="77777777" w:rsidR="00F57EB1" w:rsidRPr="00F57EB1" w:rsidRDefault="00F57EB1" w:rsidP="00F57EB1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F57EB1">
        <w:rPr>
          <w:rFonts w:cs="Calibri"/>
          <w:b/>
          <w:bCs/>
          <w:sz w:val="24"/>
          <w:szCs w:val="24"/>
        </w:rPr>
        <w:t>Actividades a desarrollar:</w:t>
      </w:r>
    </w:p>
    <w:p w14:paraId="7DDCD2AC" w14:textId="77777777" w:rsidR="00F57EB1" w:rsidRPr="00F57EB1" w:rsidRDefault="00F57EB1" w:rsidP="00F57EB1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>El aprendiz deberá:</w:t>
      </w:r>
    </w:p>
    <w:p w14:paraId="1B8B048D" w14:textId="77777777" w:rsidR="00F57EB1" w:rsidRPr="00F57EB1" w:rsidRDefault="00F57EB1">
      <w:pPr>
        <w:numPr>
          <w:ilvl w:val="0"/>
          <w:numId w:val="12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Investigar los siguientes temas: </w:t>
      </w:r>
    </w:p>
    <w:p w14:paraId="3F3A56A3" w14:textId="77777777" w:rsidR="00F57EB1" w:rsidRPr="00F57EB1" w:rsidRDefault="00F57EB1">
      <w:pPr>
        <w:numPr>
          <w:ilvl w:val="1"/>
          <w:numId w:val="12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Funciones y modularización </w:t>
      </w:r>
    </w:p>
    <w:p w14:paraId="3C1A74A5" w14:textId="77777777" w:rsidR="00F57EB1" w:rsidRPr="00F57EB1" w:rsidRDefault="00F57EB1">
      <w:pPr>
        <w:numPr>
          <w:ilvl w:val="1"/>
          <w:numId w:val="12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Estructuras de datos (listas/arrays, diccionarios/objetos) </w:t>
      </w:r>
    </w:p>
    <w:p w14:paraId="5DF9B814" w14:textId="77777777" w:rsidR="00F57EB1" w:rsidRPr="00F57EB1" w:rsidRDefault="00F57EB1">
      <w:pPr>
        <w:numPr>
          <w:ilvl w:val="1"/>
          <w:numId w:val="12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Algoritmos de búsqueda (lineal, binaria) </w:t>
      </w:r>
    </w:p>
    <w:p w14:paraId="3AE62878" w14:textId="0251244B" w:rsidR="00F57EB1" w:rsidRPr="00F57EB1" w:rsidRDefault="00F57EB1">
      <w:pPr>
        <w:numPr>
          <w:ilvl w:val="1"/>
          <w:numId w:val="12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lastRenderedPageBreak/>
        <w:t xml:space="preserve">Algoritmos de ordenamiento (burbuja, selección) </w:t>
      </w:r>
    </w:p>
    <w:p w14:paraId="2AAB5352" w14:textId="77777777" w:rsidR="00F57EB1" w:rsidRPr="00F57EB1" w:rsidRDefault="00F57EB1">
      <w:pPr>
        <w:numPr>
          <w:ilvl w:val="0"/>
          <w:numId w:val="12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Para cada tema: </w:t>
      </w:r>
    </w:p>
    <w:p w14:paraId="09A82E75" w14:textId="77777777" w:rsidR="00F57EB1" w:rsidRPr="00F57EB1" w:rsidRDefault="00F57EB1">
      <w:pPr>
        <w:numPr>
          <w:ilvl w:val="1"/>
          <w:numId w:val="12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Definir concepto </w:t>
      </w:r>
    </w:p>
    <w:p w14:paraId="140B04CA" w14:textId="77777777" w:rsidR="00F57EB1" w:rsidRPr="00F57EB1" w:rsidRDefault="00F57EB1">
      <w:pPr>
        <w:numPr>
          <w:ilvl w:val="1"/>
          <w:numId w:val="12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Realizar ejemplo en Python </w:t>
      </w:r>
    </w:p>
    <w:p w14:paraId="05C37B66" w14:textId="77777777" w:rsidR="00F57EB1" w:rsidRPr="00F57EB1" w:rsidRDefault="00F57EB1">
      <w:pPr>
        <w:numPr>
          <w:ilvl w:val="1"/>
          <w:numId w:val="12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Realizar ejemplo en JavaScript </w:t>
      </w:r>
    </w:p>
    <w:p w14:paraId="3761AC81" w14:textId="77777777" w:rsidR="00F57EB1" w:rsidRPr="00F57EB1" w:rsidRDefault="00F57EB1">
      <w:pPr>
        <w:numPr>
          <w:ilvl w:val="1"/>
          <w:numId w:val="12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Relacionarlo con la historia de usuario </w:t>
      </w:r>
    </w:p>
    <w:p w14:paraId="3923B066" w14:textId="77777777" w:rsidR="00F57EB1" w:rsidRPr="00F57EB1" w:rsidRDefault="00F57EB1">
      <w:pPr>
        <w:numPr>
          <w:ilvl w:val="0"/>
          <w:numId w:val="12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Construir un documento comparativo que evidencie el análisis. </w:t>
      </w:r>
    </w:p>
    <w:p w14:paraId="2933033C" w14:textId="77777777" w:rsidR="00F57EB1" w:rsidRPr="00F57EB1" w:rsidRDefault="00000000" w:rsidP="00F57EB1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16FD1E9C">
          <v:rect id="_x0000_i1037" style="width:0;height:1.5pt" o:hralign="center" o:hrstd="t" o:hr="t" fillcolor="#a0a0a0" stroked="f"/>
        </w:pict>
      </w:r>
    </w:p>
    <w:p w14:paraId="250FE7E5" w14:textId="77777777" w:rsidR="00F57EB1" w:rsidRPr="00F57EB1" w:rsidRDefault="00F57EB1" w:rsidP="00F57EB1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F57EB1">
        <w:rPr>
          <w:rFonts w:cs="Calibri"/>
          <w:b/>
          <w:bCs/>
          <w:sz w:val="24"/>
          <w:szCs w:val="24"/>
        </w:rPr>
        <w:t>Ambiente requerido:</w:t>
      </w:r>
    </w:p>
    <w:p w14:paraId="6E400086" w14:textId="77777777" w:rsidR="00F57EB1" w:rsidRPr="00F57EB1" w:rsidRDefault="00F57EB1">
      <w:pPr>
        <w:numPr>
          <w:ilvl w:val="0"/>
          <w:numId w:val="13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Ambiente de formación presencial o virtual </w:t>
      </w:r>
    </w:p>
    <w:p w14:paraId="286107B2" w14:textId="77777777" w:rsidR="00F57EB1" w:rsidRPr="00F57EB1" w:rsidRDefault="00F57EB1">
      <w:pPr>
        <w:numPr>
          <w:ilvl w:val="0"/>
          <w:numId w:val="13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Computador con acceso a internet </w:t>
      </w:r>
    </w:p>
    <w:p w14:paraId="2D710A9C" w14:textId="77777777" w:rsidR="00F57EB1" w:rsidRPr="00F57EB1" w:rsidRDefault="00F57EB1">
      <w:pPr>
        <w:numPr>
          <w:ilvl w:val="0"/>
          <w:numId w:val="13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Editor de código (VS Code o similar) </w:t>
      </w:r>
    </w:p>
    <w:p w14:paraId="64B0DF6E" w14:textId="77777777" w:rsidR="00F57EB1" w:rsidRPr="00F57EB1" w:rsidRDefault="00F57EB1">
      <w:pPr>
        <w:numPr>
          <w:ilvl w:val="0"/>
          <w:numId w:val="13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Intérprete de Python y navegador web </w:t>
      </w:r>
    </w:p>
    <w:p w14:paraId="70787A37" w14:textId="77777777" w:rsidR="00F57EB1" w:rsidRPr="00F57EB1" w:rsidRDefault="00F57EB1">
      <w:pPr>
        <w:numPr>
          <w:ilvl w:val="0"/>
          <w:numId w:val="13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Plataforma LMS (si aplica) </w:t>
      </w:r>
    </w:p>
    <w:p w14:paraId="58F58877" w14:textId="77777777" w:rsidR="00F57EB1" w:rsidRPr="00F57EB1" w:rsidRDefault="00000000" w:rsidP="00F57EB1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078BF761">
          <v:rect id="_x0000_i1038" style="width:0;height:1.5pt" o:hralign="center" o:hrstd="t" o:hr="t" fillcolor="#a0a0a0" stroked="f"/>
        </w:pict>
      </w:r>
    </w:p>
    <w:p w14:paraId="5E811A11" w14:textId="77777777" w:rsidR="00F57EB1" w:rsidRPr="00F57EB1" w:rsidRDefault="00F57EB1" w:rsidP="00F57EB1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F57EB1">
        <w:rPr>
          <w:rFonts w:cs="Calibri"/>
          <w:b/>
          <w:bCs/>
          <w:sz w:val="24"/>
          <w:szCs w:val="24"/>
        </w:rPr>
        <w:t>Estrategias o técnicas didácticas activas:</w:t>
      </w:r>
    </w:p>
    <w:p w14:paraId="19D1DA0A" w14:textId="77777777" w:rsidR="00F57EB1" w:rsidRPr="00F57EB1" w:rsidRDefault="00F57EB1">
      <w:pPr>
        <w:numPr>
          <w:ilvl w:val="0"/>
          <w:numId w:val="14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Aprendizaje basado en problemas (ABP) </w:t>
      </w:r>
    </w:p>
    <w:p w14:paraId="22A67FA3" w14:textId="77777777" w:rsidR="00F57EB1" w:rsidRPr="00F57EB1" w:rsidRDefault="00F57EB1">
      <w:pPr>
        <w:numPr>
          <w:ilvl w:val="0"/>
          <w:numId w:val="14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Aprendizaje autónomo guiado </w:t>
      </w:r>
    </w:p>
    <w:p w14:paraId="687B470F" w14:textId="77777777" w:rsidR="00F57EB1" w:rsidRPr="00F57EB1" w:rsidRDefault="00F57EB1">
      <w:pPr>
        <w:numPr>
          <w:ilvl w:val="0"/>
          <w:numId w:val="14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Análisis comparativo </w:t>
      </w:r>
    </w:p>
    <w:p w14:paraId="5C620927" w14:textId="77777777" w:rsidR="00F57EB1" w:rsidRPr="00F57EB1" w:rsidRDefault="00F57EB1">
      <w:pPr>
        <w:numPr>
          <w:ilvl w:val="0"/>
          <w:numId w:val="14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Estudio de caso (historia de usuario) </w:t>
      </w:r>
    </w:p>
    <w:p w14:paraId="3805FCED" w14:textId="77777777" w:rsidR="00F57EB1" w:rsidRPr="00F57EB1" w:rsidRDefault="00F57EB1">
      <w:pPr>
        <w:numPr>
          <w:ilvl w:val="0"/>
          <w:numId w:val="14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Trabajo colaborativo (opcional) </w:t>
      </w:r>
    </w:p>
    <w:p w14:paraId="58C4EF2E" w14:textId="77777777" w:rsidR="00F57EB1" w:rsidRPr="00F57EB1" w:rsidRDefault="00000000" w:rsidP="00F57EB1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1F9DFA44">
          <v:rect id="_x0000_i1039" style="width:0;height:1.5pt" o:hralign="center" o:hrstd="t" o:hr="t" fillcolor="#a0a0a0" stroked="f"/>
        </w:pict>
      </w:r>
    </w:p>
    <w:p w14:paraId="1618A4CF" w14:textId="77777777" w:rsidR="00F57EB1" w:rsidRPr="00F57EB1" w:rsidRDefault="00F57EB1" w:rsidP="00F57EB1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F57EB1">
        <w:rPr>
          <w:rFonts w:cs="Calibri"/>
          <w:b/>
          <w:bCs/>
          <w:sz w:val="24"/>
          <w:szCs w:val="24"/>
        </w:rPr>
        <w:t>Materiales de formación:</w:t>
      </w:r>
    </w:p>
    <w:p w14:paraId="4A775EA8" w14:textId="77777777" w:rsidR="00F57EB1" w:rsidRPr="00F57EB1" w:rsidRDefault="00F57EB1">
      <w:pPr>
        <w:numPr>
          <w:ilvl w:val="0"/>
          <w:numId w:val="15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Guía de aprendizaje </w:t>
      </w:r>
    </w:p>
    <w:p w14:paraId="60773B7B" w14:textId="77777777" w:rsidR="00F57EB1" w:rsidRPr="00F57EB1" w:rsidRDefault="00F57EB1">
      <w:pPr>
        <w:numPr>
          <w:ilvl w:val="0"/>
          <w:numId w:val="15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Plantilla para documento comparativo </w:t>
      </w:r>
    </w:p>
    <w:p w14:paraId="5931BF77" w14:textId="77777777" w:rsidR="00F57EB1" w:rsidRPr="00F57EB1" w:rsidRDefault="00F57EB1">
      <w:pPr>
        <w:numPr>
          <w:ilvl w:val="0"/>
          <w:numId w:val="15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Editor de código </w:t>
      </w:r>
    </w:p>
    <w:p w14:paraId="648B13A4" w14:textId="77777777" w:rsidR="00F57EB1" w:rsidRPr="00F57EB1" w:rsidRDefault="00F57EB1">
      <w:pPr>
        <w:numPr>
          <w:ilvl w:val="0"/>
          <w:numId w:val="15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Cuaderno o herramienta digital de notas </w:t>
      </w:r>
    </w:p>
    <w:p w14:paraId="467D6B7F" w14:textId="77777777" w:rsidR="00F57EB1" w:rsidRPr="00F57EB1" w:rsidRDefault="00000000" w:rsidP="00F57EB1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0A96B4C2">
          <v:rect id="_x0000_i1040" style="width:0;height:1.5pt" o:hralign="center" o:hrstd="t" o:hr="t" fillcolor="#a0a0a0" stroked="f"/>
        </w:pict>
      </w:r>
    </w:p>
    <w:p w14:paraId="54F21F29" w14:textId="77777777" w:rsidR="004E1564" w:rsidRPr="004E1564" w:rsidRDefault="004E1564" w:rsidP="004E1564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4E1564">
        <w:rPr>
          <w:rFonts w:cs="Calibri"/>
          <w:b/>
          <w:bCs/>
          <w:sz w:val="24"/>
          <w:szCs w:val="24"/>
        </w:rPr>
        <w:lastRenderedPageBreak/>
        <w:t>Material de apoyo (videos en español)</w:t>
      </w:r>
    </w:p>
    <w:p w14:paraId="67A24242" w14:textId="77777777" w:rsidR="004E1564" w:rsidRPr="004E1564" w:rsidRDefault="00000000" w:rsidP="004E1564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56F2F4D4">
          <v:rect id="_x0000_i1041" style="width:0;height:1.5pt" o:hralign="center" o:hrstd="t" o:hr="t" fillcolor="#a0a0a0" stroked="f"/>
        </w:pict>
      </w:r>
    </w:p>
    <w:p w14:paraId="39F2DAB8" w14:textId="0B757500" w:rsidR="004E1564" w:rsidRPr="004E1564" w:rsidRDefault="004E1564" w:rsidP="004E1564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4E15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E1564">
        <w:rPr>
          <w:rFonts w:cs="Calibri"/>
          <w:b/>
          <w:bCs/>
          <w:sz w:val="24"/>
          <w:szCs w:val="24"/>
        </w:rPr>
        <w:t xml:space="preserve"> 1. Funciones y modularización</w:t>
      </w:r>
    </w:p>
    <w:p w14:paraId="34BD95B1" w14:textId="396D6534" w:rsidR="004E1564" w:rsidRPr="004E1564" w:rsidRDefault="004E1564">
      <w:pPr>
        <w:numPr>
          <w:ilvl w:val="0"/>
          <w:numId w:val="17"/>
        </w:numPr>
        <w:spacing w:after="0" w:line="360" w:lineRule="auto"/>
        <w:rPr>
          <w:rFonts w:cs="Calibri"/>
          <w:sz w:val="24"/>
          <w:szCs w:val="24"/>
        </w:rPr>
      </w:pPr>
      <w:r w:rsidRPr="004E1564">
        <w:rPr>
          <w:rFonts w:cs="Calibri"/>
          <w:sz w:val="24"/>
          <w:szCs w:val="24"/>
        </w:rPr>
        <w:t>Funciones en Python</w:t>
      </w:r>
      <w:r w:rsidRPr="004E1564">
        <w:rPr>
          <w:rFonts w:cs="Calibri"/>
          <w:sz w:val="24"/>
          <w:szCs w:val="24"/>
        </w:rPr>
        <w:br/>
      </w:r>
      <w:hyperlink r:id="rId16" w:tgtFrame="_new" w:history="1">
        <w:r w:rsidRPr="004E1564">
          <w:rPr>
            <w:rStyle w:val="Hipervnculo"/>
            <w:rFonts w:cs="Calibri"/>
            <w:sz w:val="24"/>
            <w:szCs w:val="24"/>
          </w:rPr>
          <w:t>https://www.youtube.com/watch?v=Kp4Mvapo5kc</w:t>
        </w:r>
      </w:hyperlink>
      <w:r w:rsidRPr="004E1564">
        <w:rPr>
          <w:rFonts w:cs="Calibri"/>
          <w:sz w:val="24"/>
          <w:szCs w:val="24"/>
        </w:rPr>
        <w:t xml:space="preserve"> </w:t>
      </w:r>
    </w:p>
    <w:p w14:paraId="682480C3" w14:textId="6C4E416A" w:rsidR="004E1564" w:rsidRPr="004E1564" w:rsidRDefault="004E1564">
      <w:pPr>
        <w:numPr>
          <w:ilvl w:val="0"/>
          <w:numId w:val="17"/>
        </w:numPr>
        <w:spacing w:after="0" w:line="360" w:lineRule="auto"/>
        <w:rPr>
          <w:rFonts w:cs="Calibri"/>
          <w:sz w:val="24"/>
          <w:szCs w:val="24"/>
        </w:rPr>
      </w:pPr>
      <w:r w:rsidRPr="004E1564">
        <w:rPr>
          <w:rFonts w:cs="Calibri"/>
          <w:sz w:val="24"/>
          <w:szCs w:val="24"/>
        </w:rPr>
        <w:t>Funciones en JavaScript</w:t>
      </w:r>
      <w:r w:rsidRPr="004E1564">
        <w:rPr>
          <w:rFonts w:cs="Calibri"/>
          <w:sz w:val="24"/>
          <w:szCs w:val="24"/>
        </w:rPr>
        <w:br/>
      </w:r>
      <w:hyperlink r:id="rId17" w:tgtFrame="_new" w:history="1">
        <w:r w:rsidRPr="004E1564">
          <w:rPr>
            <w:rStyle w:val="Hipervnculo"/>
            <w:rFonts w:cs="Calibri"/>
            <w:sz w:val="24"/>
            <w:szCs w:val="24"/>
          </w:rPr>
          <w:t>https://www.youtube.com/watch?v=RqQ1d1qEWlE</w:t>
        </w:r>
      </w:hyperlink>
      <w:r w:rsidRPr="004E1564">
        <w:rPr>
          <w:rFonts w:cs="Calibri"/>
          <w:sz w:val="24"/>
          <w:szCs w:val="24"/>
        </w:rPr>
        <w:t xml:space="preserve"> </w:t>
      </w:r>
    </w:p>
    <w:p w14:paraId="5B6CB465" w14:textId="77777777" w:rsidR="004E1564" w:rsidRPr="004E1564" w:rsidRDefault="00000000" w:rsidP="004E1564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41A74421">
          <v:rect id="_x0000_i1042" style="width:0;height:1.5pt" o:hralign="center" o:hrstd="t" o:hr="t" fillcolor="#a0a0a0" stroked="f"/>
        </w:pict>
      </w:r>
    </w:p>
    <w:p w14:paraId="73F65049" w14:textId="67A2AC91" w:rsidR="004E1564" w:rsidRPr="004E1564" w:rsidRDefault="004E1564" w:rsidP="004E1564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4E15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E1564">
        <w:rPr>
          <w:rFonts w:cs="Calibri"/>
          <w:b/>
          <w:bCs/>
          <w:sz w:val="24"/>
          <w:szCs w:val="24"/>
        </w:rPr>
        <w:t xml:space="preserve"> 2. Estructuras de datos (listas, arrays, objetos)</w:t>
      </w:r>
    </w:p>
    <w:p w14:paraId="4B730451" w14:textId="77777777" w:rsidR="004E1564" w:rsidRPr="004E1564" w:rsidRDefault="004E1564">
      <w:pPr>
        <w:numPr>
          <w:ilvl w:val="0"/>
          <w:numId w:val="18"/>
        </w:numPr>
        <w:spacing w:after="0" w:line="360" w:lineRule="auto"/>
        <w:rPr>
          <w:rFonts w:cs="Calibri"/>
          <w:sz w:val="24"/>
          <w:szCs w:val="24"/>
        </w:rPr>
      </w:pPr>
      <w:r w:rsidRPr="004E1564">
        <w:rPr>
          <w:rFonts w:cs="Calibri"/>
          <w:sz w:val="24"/>
          <w:szCs w:val="24"/>
        </w:rPr>
        <w:t>Listas y diccionarios en Python – Píldoras Informáticas</w:t>
      </w:r>
      <w:r w:rsidRPr="004E1564">
        <w:rPr>
          <w:rFonts w:cs="Calibri"/>
          <w:sz w:val="24"/>
          <w:szCs w:val="24"/>
        </w:rPr>
        <w:br/>
      </w:r>
      <w:hyperlink r:id="rId18" w:tgtFrame="_new" w:history="1">
        <w:r w:rsidRPr="004E1564">
          <w:rPr>
            <w:rStyle w:val="Hipervnculo"/>
            <w:rFonts w:cs="Calibri"/>
            <w:sz w:val="24"/>
            <w:szCs w:val="24"/>
          </w:rPr>
          <w:t>https://www.youtube.com/watch?v=Z4AOP7-b1RM</w:t>
        </w:r>
      </w:hyperlink>
      <w:r w:rsidRPr="004E1564">
        <w:rPr>
          <w:rFonts w:cs="Calibri"/>
          <w:sz w:val="24"/>
          <w:szCs w:val="24"/>
        </w:rPr>
        <w:t xml:space="preserve"> </w:t>
      </w:r>
    </w:p>
    <w:p w14:paraId="167984C0" w14:textId="2E6666FE" w:rsidR="004E1564" w:rsidRPr="004E1564" w:rsidRDefault="004E1564">
      <w:pPr>
        <w:numPr>
          <w:ilvl w:val="0"/>
          <w:numId w:val="18"/>
        </w:numPr>
        <w:spacing w:after="0" w:line="360" w:lineRule="auto"/>
        <w:rPr>
          <w:rFonts w:cs="Calibri"/>
          <w:sz w:val="24"/>
          <w:szCs w:val="24"/>
        </w:rPr>
      </w:pPr>
      <w:r w:rsidRPr="004E1564">
        <w:rPr>
          <w:rFonts w:cs="Calibri"/>
          <w:sz w:val="24"/>
          <w:szCs w:val="24"/>
        </w:rPr>
        <w:t>Arrays y objetos en JavaScript</w:t>
      </w:r>
      <w:r w:rsidRPr="004E1564">
        <w:rPr>
          <w:rFonts w:cs="Calibri"/>
          <w:sz w:val="24"/>
          <w:szCs w:val="24"/>
        </w:rPr>
        <w:br/>
      </w:r>
      <w:hyperlink r:id="rId19" w:history="1">
        <w:r w:rsidR="00BA681C" w:rsidRPr="00D840E9">
          <w:rPr>
            <w:rStyle w:val="Hipervnculo"/>
          </w:rPr>
          <w:t>https://youtu.be/qytdWAwdvHs?si=ijB31t8YF3vWZIZd</w:t>
        </w:r>
      </w:hyperlink>
      <w:r w:rsidR="00BA681C">
        <w:t xml:space="preserve"> </w:t>
      </w:r>
      <w:r w:rsidR="00002DC7">
        <w:rPr>
          <w:rFonts w:cs="Calibri"/>
          <w:sz w:val="24"/>
          <w:szCs w:val="24"/>
        </w:rPr>
        <w:t xml:space="preserve"> </w:t>
      </w:r>
    </w:p>
    <w:p w14:paraId="4EE66DC0" w14:textId="77777777" w:rsidR="004E1564" w:rsidRPr="004E1564" w:rsidRDefault="00000000" w:rsidP="004E1564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48ED7B08">
          <v:rect id="_x0000_i1043" style="width:0;height:1.5pt" o:hralign="center" o:hrstd="t" o:hr="t" fillcolor="#a0a0a0" stroked="f"/>
        </w:pict>
      </w:r>
    </w:p>
    <w:p w14:paraId="0B9706A7" w14:textId="05793F04" w:rsidR="004E1564" w:rsidRPr="004E1564" w:rsidRDefault="004E1564" w:rsidP="004E1564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4E15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E1564">
        <w:rPr>
          <w:rFonts w:cs="Calibri"/>
          <w:b/>
          <w:bCs/>
          <w:sz w:val="24"/>
          <w:szCs w:val="24"/>
        </w:rPr>
        <w:t xml:space="preserve"> 3. Algoritmos (búsqueda y ordenamiento)</w:t>
      </w:r>
    </w:p>
    <w:p w14:paraId="3BE6DF27" w14:textId="277A0D4B" w:rsidR="004E1564" w:rsidRPr="004E1564" w:rsidRDefault="004E1564">
      <w:pPr>
        <w:numPr>
          <w:ilvl w:val="0"/>
          <w:numId w:val="19"/>
        </w:numPr>
        <w:spacing w:after="0" w:line="360" w:lineRule="auto"/>
        <w:rPr>
          <w:rFonts w:cs="Calibri"/>
          <w:sz w:val="24"/>
          <w:szCs w:val="24"/>
        </w:rPr>
      </w:pPr>
      <w:r w:rsidRPr="004E1564">
        <w:rPr>
          <w:rFonts w:cs="Calibri"/>
          <w:sz w:val="24"/>
          <w:szCs w:val="24"/>
        </w:rPr>
        <w:t>Algoritmos de búsqueda – Programación ATS</w:t>
      </w:r>
      <w:r w:rsidRPr="004E1564">
        <w:rPr>
          <w:rFonts w:cs="Calibri"/>
          <w:sz w:val="24"/>
          <w:szCs w:val="24"/>
        </w:rPr>
        <w:br/>
      </w:r>
      <w:hyperlink r:id="rId20" w:history="1">
        <w:r w:rsidR="000720AA" w:rsidRPr="009E46F6">
          <w:rPr>
            <w:rStyle w:val="Hipervnculo"/>
            <w:rFonts w:cs="Calibri"/>
            <w:sz w:val="24"/>
            <w:szCs w:val="24"/>
          </w:rPr>
          <w:t>https://youtu.be/Q1OCWeXSE_4?si=VffrhfthJeF0GfjE</w:t>
        </w:r>
      </w:hyperlink>
      <w:r w:rsidR="000720AA">
        <w:rPr>
          <w:rFonts w:cs="Calibri"/>
          <w:sz w:val="24"/>
          <w:szCs w:val="24"/>
        </w:rPr>
        <w:t xml:space="preserve"> </w:t>
      </w:r>
    </w:p>
    <w:p w14:paraId="230BB4A2" w14:textId="41CCBDAE" w:rsidR="004E1564" w:rsidRPr="004E1564" w:rsidRDefault="004E1564">
      <w:pPr>
        <w:numPr>
          <w:ilvl w:val="0"/>
          <w:numId w:val="19"/>
        </w:numPr>
        <w:spacing w:after="0" w:line="360" w:lineRule="auto"/>
        <w:rPr>
          <w:rFonts w:cs="Calibri"/>
          <w:sz w:val="24"/>
          <w:szCs w:val="24"/>
        </w:rPr>
      </w:pPr>
      <w:r w:rsidRPr="004E1564">
        <w:rPr>
          <w:rFonts w:cs="Calibri"/>
          <w:sz w:val="24"/>
          <w:szCs w:val="24"/>
        </w:rPr>
        <w:t>Algoritmos de ordenamiento – Programación ATS</w:t>
      </w:r>
      <w:r w:rsidRPr="004E1564">
        <w:rPr>
          <w:rFonts w:cs="Calibri"/>
          <w:sz w:val="24"/>
          <w:szCs w:val="24"/>
        </w:rPr>
        <w:br/>
      </w:r>
      <w:hyperlink r:id="rId21" w:history="1">
        <w:r w:rsidR="000720AA" w:rsidRPr="009E46F6">
          <w:rPr>
            <w:rStyle w:val="Hipervnculo"/>
            <w:rFonts w:cs="Calibri"/>
            <w:sz w:val="24"/>
            <w:szCs w:val="24"/>
          </w:rPr>
          <w:t>https://youtu.be/xqvEb6Iqtuw?si=fuqRWZb7RIvwrzLu</w:t>
        </w:r>
      </w:hyperlink>
      <w:r w:rsidR="000720AA">
        <w:rPr>
          <w:rFonts w:cs="Calibri"/>
          <w:sz w:val="24"/>
          <w:szCs w:val="24"/>
        </w:rPr>
        <w:t xml:space="preserve"> </w:t>
      </w:r>
    </w:p>
    <w:p w14:paraId="35BF9428" w14:textId="01200289" w:rsidR="004E1564" w:rsidRPr="004E1564" w:rsidRDefault="00000000" w:rsidP="004E1564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5995C1F7">
          <v:rect id="_x0000_i1044" style="width:0;height:1.5pt" o:hralign="center" o:hrstd="t" o:hr="t" fillcolor="#a0a0a0" stroked="f"/>
        </w:pict>
      </w:r>
    </w:p>
    <w:p w14:paraId="4E002B2E" w14:textId="1646F0EC" w:rsidR="004E1564" w:rsidRPr="004E1564" w:rsidRDefault="004E1564" w:rsidP="004E1564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4E15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E1564">
        <w:rPr>
          <w:rFonts w:cs="Calibri"/>
          <w:b/>
          <w:bCs/>
          <w:sz w:val="24"/>
          <w:szCs w:val="24"/>
        </w:rPr>
        <w:t xml:space="preserve"> </w:t>
      </w:r>
      <w:r w:rsidR="00290CF8">
        <w:rPr>
          <w:rFonts w:cs="Calibri"/>
          <w:b/>
          <w:bCs/>
          <w:sz w:val="24"/>
          <w:szCs w:val="24"/>
        </w:rPr>
        <w:t>4</w:t>
      </w:r>
      <w:r w:rsidRPr="004E1564">
        <w:rPr>
          <w:rFonts w:cs="Calibri"/>
          <w:b/>
          <w:bCs/>
          <w:sz w:val="24"/>
          <w:szCs w:val="24"/>
        </w:rPr>
        <w:t>. Manejo de errores</w:t>
      </w:r>
    </w:p>
    <w:p w14:paraId="778571C7" w14:textId="25DAE4F5" w:rsidR="004E1564" w:rsidRPr="004E1564" w:rsidRDefault="004E1564">
      <w:pPr>
        <w:numPr>
          <w:ilvl w:val="0"/>
          <w:numId w:val="20"/>
        </w:numPr>
        <w:spacing w:after="0" w:line="360" w:lineRule="auto"/>
        <w:rPr>
          <w:rFonts w:cs="Calibri"/>
          <w:sz w:val="24"/>
          <w:szCs w:val="24"/>
        </w:rPr>
      </w:pPr>
      <w:r w:rsidRPr="004E1564">
        <w:rPr>
          <w:rFonts w:cs="Calibri"/>
          <w:sz w:val="24"/>
          <w:szCs w:val="24"/>
        </w:rPr>
        <w:t>Manejo de errores en JavaScript – Fazt</w:t>
      </w:r>
      <w:r w:rsidRPr="004E1564">
        <w:rPr>
          <w:rFonts w:cs="Calibri"/>
          <w:sz w:val="24"/>
          <w:szCs w:val="24"/>
        </w:rPr>
        <w:br/>
      </w:r>
      <w:hyperlink r:id="rId22" w:history="1">
        <w:r w:rsidR="00290CF8" w:rsidRPr="009E46F6">
          <w:rPr>
            <w:rStyle w:val="Hipervnculo"/>
            <w:rFonts w:cs="Calibri"/>
            <w:sz w:val="24"/>
            <w:szCs w:val="24"/>
          </w:rPr>
          <w:t>https://youtu.be/vZJlQzptBCo?si=PsE-QV4NhT3XnLOE</w:t>
        </w:r>
      </w:hyperlink>
      <w:r w:rsidR="00290CF8">
        <w:rPr>
          <w:rFonts w:cs="Calibri"/>
          <w:sz w:val="24"/>
          <w:szCs w:val="24"/>
        </w:rPr>
        <w:t xml:space="preserve"> </w:t>
      </w:r>
    </w:p>
    <w:p w14:paraId="556AD8FA" w14:textId="0062B7CD" w:rsidR="004E1564" w:rsidRPr="004E1564" w:rsidRDefault="004E1564">
      <w:pPr>
        <w:numPr>
          <w:ilvl w:val="0"/>
          <w:numId w:val="20"/>
        </w:numPr>
        <w:spacing w:after="0" w:line="360" w:lineRule="auto"/>
        <w:rPr>
          <w:rFonts w:cs="Calibri"/>
          <w:sz w:val="24"/>
          <w:szCs w:val="24"/>
        </w:rPr>
      </w:pPr>
      <w:r w:rsidRPr="004E1564">
        <w:rPr>
          <w:rFonts w:cs="Calibri"/>
          <w:sz w:val="24"/>
          <w:szCs w:val="24"/>
        </w:rPr>
        <w:t>Excepciones en Python – Píldoras Informáticas</w:t>
      </w:r>
      <w:r w:rsidRPr="004E1564">
        <w:rPr>
          <w:rFonts w:cs="Calibri"/>
          <w:sz w:val="24"/>
          <w:szCs w:val="24"/>
        </w:rPr>
        <w:br/>
      </w:r>
      <w:hyperlink r:id="rId23" w:history="1">
        <w:r w:rsidR="00290CF8" w:rsidRPr="009E46F6">
          <w:rPr>
            <w:rStyle w:val="Hipervnculo"/>
            <w:rFonts w:cs="Calibri"/>
            <w:sz w:val="24"/>
            <w:szCs w:val="24"/>
          </w:rPr>
          <w:t>https://youtu.be/Ffw7feC5Ptc?si=lC9DxYIpmOvvFLWW</w:t>
        </w:r>
      </w:hyperlink>
      <w:r w:rsidR="00290CF8">
        <w:rPr>
          <w:rFonts w:cs="Calibri"/>
          <w:sz w:val="24"/>
          <w:szCs w:val="24"/>
        </w:rPr>
        <w:t xml:space="preserve"> </w:t>
      </w:r>
    </w:p>
    <w:p w14:paraId="7F12C80E" w14:textId="77777777" w:rsidR="004E1564" w:rsidRPr="004E1564" w:rsidRDefault="00000000" w:rsidP="004E1564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47564DC3">
          <v:rect id="_x0000_i1045" style="width:0;height:1.5pt" o:hralign="center" o:hrstd="t" o:hr="t" fillcolor="#a0a0a0" stroked="f"/>
        </w:pict>
      </w:r>
    </w:p>
    <w:p w14:paraId="6FD7F8E7" w14:textId="77777777" w:rsidR="00F57EB1" w:rsidRPr="00F57EB1" w:rsidRDefault="00F57EB1" w:rsidP="00F57EB1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F57EB1">
        <w:rPr>
          <w:rFonts w:cs="Calibri"/>
          <w:b/>
          <w:bCs/>
          <w:sz w:val="24"/>
          <w:szCs w:val="24"/>
        </w:rPr>
        <w:t>Producto esperado:</w:t>
      </w:r>
    </w:p>
    <w:p w14:paraId="4B749B85" w14:textId="77777777" w:rsidR="00F57EB1" w:rsidRPr="00F57EB1" w:rsidRDefault="00F57EB1">
      <w:pPr>
        <w:numPr>
          <w:ilvl w:val="0"/>
          <w:numId w:val="16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Documento técnico comparativo (Python vs JavaScript) </w:t>
      </w:r>
    </w:p>
    <w:p w14:paraId="537F22D8" w14:textId="77777777" w:rsidR="00F57EB1" w:rsidRPr="00F57EB1" w:rsidRDefault="00F57EB1">
      <w:pPr>
        <w:numPr>
          <w:ilvl w:val="0"/>
          <w:numId w:val="16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lastRenderedPageBreak/>
        <w:t xml:space="preserve">Ejemplos de código funcionales </w:t>
      </w:r>
    </w:p>
    <w:p w14:paraId="4F689707" w14:textId="77777777" w:rsidR="00F57EB1" w:rsidRDefault="00F57EB1">
      <w:pPr>
        <w:numPr>
          <w:ilvl w:val="0"/>
          <w:numId w:val="16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 xml:space="preserve">Relación de los conceptos con la historia de usuario </w:t>
      </w:r>
    </w:p>
    <w:p w14:paraId="7D43A007" w14:textId="2C2D6E2B" w:rsidR="00F71D10" w:rsidRDefault="00F71D10" w:rsidP="00F71D10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32"/>
          <w:szCs w:val="32"/>
        </w:rPr>
      </w:pPr>
      <w:r w:rsidRPr="00F71D10">
        <w:rPr>
          <w:rFonts w:ascii="Times New Roman" w:hAnsi="Times New Roman"/>
          <w:b/>
          <w:bCs/>
          <w:sz w:val="32"/>
          <w:szCs w:val="32"/>
        </w:rPr>
        <w:t>RESPUESTAS</w:t>
      </w:r>
      <w:r>
        <w:rPr>
          <w:rFonts w:ascii="Times New Roman" w:hAnsi="Times New Roman"/>
          <w:b/>
          <w:bCs/>
          <w:sz w:val="32"/>
          <w:szCs w:val="32"/>
        </w:rPr>
        <w:t>:</w:t>
      </w:r>
    </w:p>
    <w:p w14:paraId="1A4F3B9A" w14:textId="3BED5BE8" w:rsidR="00F71D10" w:rsidRDefault="00F71D10" w:rsidP="00F71D10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FUNCIONES:</w:t>
      </w:r>
    </w:p>
    <w:p w14:paraId="32761A21" w14:textId="77777777" w:rsidR="00F71D10" w:rsidRPr="00F71D10" w:rsidRDefault="00F71D10" w:rsidP="00F71D10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F71D10">
        <w:rPr>
          <w:rFonts w:ascii="Times New Roman" w:hAnsi="Times New Roman"/>
          <w:sz w:val="24"/>
          <w:szCs w:val="24"/>
        </w:rPr>
        <w:t>es un bloque de código reutilizable que realiza una tarea específica.</w:t>
      </w:r>
    </w:p>
    <w:p w14:paraId="39522779" w14:textId="77D532A9" w:rsidR="00F71D10" w:rsidRDefault="00F71D10" w:rsidP="00F71D10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F71D10">
        <w:rPr>
          <w:rFonts w:ascii="Times New Roman" w:hAnsi="Times New Roman"/>
          <w:sz w:val="24"/>
          <w:szCs w:val="24"/>
        </w:rPr>
        <w:t>Las funciones pueden recibir datos de entrada llamados parámetros, procesarlos y devolver un resultado</w:t>
      </w:r>
    </w:p>
    <w:p w14:paraId="580869CE" w14:textId="60066DEE" w:rsidR="00C93611" w:rsidRDefault="00C93611" w:rsidP="00F71D10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Relación con la historia:</w:t>
      </w:r>
    </w:p>
    <w:p w14:paraId="297349E6" w14:textId="454C2619" w:rsidR="001F3C73" w:rsidRPr="001F3C73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F3C73">
        <w:rPr>
          <w:rFonts w:ascii="Times New Roman" w:hAnsi="Times New Roman"/>
          <w:sz w:val="24"/>
          <w:szCs w:val="24"/>
        </w:rPr>
        <w:t>se relaciona directamente con funciones y modularización porque el sistema debe dividir tareas grandes en partes pequeñas y organizadas.</w:t>
      </w:r>
    </w:p>
    <w:p w14:paraId="1DC4D482" w14:textId="2CEF5850" w:rsidR="001F3C73" w:rsidRPr="001F3C73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F3C73">
        <w:rPr>
          <w:rFonts w:ascii="Times New Roman" w:hAnsi="Times New Roman"/>
          <w:sz w:val="24"/>
          <w:szCs w:val="24"/>
        </w:rPr>
        <w:t>Relación con las funciones</w:t>
      </w:r>
    </w:p>
    <w:p w14:paraId="2319400B" w14:textId="77777777" w:rsidR="001F3C73" w:rsidRPr="001F3C73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F3C73">
        <w:rPr>
          <w:rFonts w:ascii="Times New Roman" w:hAnsi="Times New Roman"/>
          <w:sz w:val="24"/>
          <w:szCs w:val="24"/>
        </w:rPr>
        <w:t>Las funciones permiten separar cada acción específica del sistema.</w:t>
      </w:r>
    </w:p>
    <w:p w14:paraId="044DE0BE" w14:textId="751BB9B2" w:rsidR="001F3C73" w:rsidRPr="001F3C73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F3C73">
        <w:rPr>
          <w:rFonts w:ascii="Times New Roman" w:hAnsi="Times New Roman"/>
          <w:sz w:val="24"/>
          <w:szCs w:val="24"/>
        </w:rPr>
        <w:t>En esta historia hay varias tareas:</w:t>
      </w:r>
    </w:p>
    <w:p w14:paraId="3AB39D35" w14:textId="77777777" w:rsidR="001F3C73" w:rsidRPr="001F3C73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F3C73">
        <w:rPr>
          <w:rFonts w:ascii="Times New Roman" w:hAnsi="Times New Roman"/>
          <w:sz w:val="24"/>
          <w:szCs w:val="24"/>
        </w:rPr>
        <w:t>Calcular promedios.</w:t>
      </w:r>
    </w:p>
    <w:p w14:paraId="17A2DF56" w14:textId="77777777" w:rsidR="001F3C73" w:rsidRPr="001F3C73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F3C73">
        <w:rPr>
          <w:rFonts w:ascii="Times New Roman" w:hAnsi="Times New Roman"/>
          <w:sz w:val="24"/>
          <w:szCs w:val="24"/>
        </w:rPr>
        <w:t>Ordenar estudiantes.</w:t>
      </w:r>
    </w:p>
    <w:p w14:paraId="5E5E9AFD" w14:textId="77777777" w:rsidR="001F3C73" w:rsidRPr="001F3C73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F3C73">
        <w:rPr>
          <w:rFonts w:ascii="Times New Roman" w:hAnsi="Times New Roman"/>
          <w:sz w:val="24"/>
          <w:szCs w:val="24"/>
        </w:rPr>
        <w:t>Buscar estudiantes.</w:t>
      </w:r>
    </w:p>
    <w:p w14:paraId="608D1E7B" w14:textId="43AFCA30" w:rsidR="001F3C73" w:rsidRPr="001F3C73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F3C73">
        <w:rPr>
          <w:rFonts w:ascii="Times New Roman" w:hAnsi="Times New Roman"/>
          <w:sz w:val="24"/>
          <w:szCs w:val="24"/>
        </w:rPr>
        <w:t>Generar reportes.</w:t>
      </w:r>
    </w:p>
    <w:p w14:paraId="5D1E5B12" w14:textId="1067F49A" w:rsidR="00C93611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F3C73">
        <w:rPr>
          <w:rFonts w:ascii="Times New Roman" w:hAnsi="Times New Roman"/>
          <w:sz w:val="24"/>
          <w:szCs w:val="24"/>
        </w:rPr>
        <w:t>Cada una puede convertirse en una función independiente.</w:t>
      </w:r>
    </w:p>
    <w:p w14:paraId="764E7E8A" w14:textId="1719E72F" w:rsidR="001F3C73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  <w:szCs w:val="24"/>
        </w:rPr>
      </w:pPr>
      <w:r w:rsidRPr="001F3C73">
        <w:rPr>
          <w:rFonts w:ascii="Times New Roman" w:hAnsi="Times New Roman"/>
          <w:b/>
          <w:bCs/>
          <w:sz w:val="24"/>
          <w:szCs w:val="24"/>
        </w:rPr>
        <w:t>MODULARIZACION:</w:t>
      </w:r>
    </w:p>
    <w:p w14:paraId="56741030" w14:textId="356F283D" w:rsidR="00C93611" w:rsidRPr="00C93611" w:rsidRDefault="00C93611" w:rsidP="00C93611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C93611">
        <w:rPr>
          <w:rFonts w:ascii="Times New Roman" w:hAnsi="Times New Roman"/>
          <w:sz w:val="24"/>
          <w:szCs w:val="24"/>
        </w:rPr>
        <w:t>La modularización es una técnica de programación que consiste en dividir un programa grande en partes pequeñas y organizadas llamadas módulos o funciones.</w:t>
      </w:r>
    </w:p>
    <w:p w14:paraId="7A5812E1" w14:textId="3D9DDFA0" w:rsidR="00C93611" w:rsidRPr="00C93611" w:rsidRDefault="00C93611" w:rsidP="00C93611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C93611">
        <w:rPr>
          <w:rFonts w:ascii="Times New Roman" w:hAnsi="Times New Roman"/>
          <w:sz w:val="24"/>
          <w:szCs w:val="24"/>
        </w:rPr>
        <w:t>Cada módulo se encarga de una tarea específica.</w:t>
      </w:r>
    </w:p>
    <w:p w14:paraId="4CE97DE5" w14:textId="7AB3FFC8" w:rsidR="00C93611" w:rsidRDefault="00C93611" w:rsidP="00F71D10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Relación con la historia</w:t>
      </w:r>
      <w:r w:rsidR="001F3C73">
        <w:rPr>
          <w:rFonts w:ascii="Times New Roman" w:hAnsi="Times New Roman"/>
          <w:b/>
          <w:bCs/>
          <w:sz w:val="24"/>
          <w:szCs w:val="24"/>
        </w:rPr>
        <w:t>:</w:t>
      </w:r>
    </w:p>
    <w:p w14:paraId="19464CAA" w14:textId="354BB26E" w:rsidR="001F3C73" w:rsidRPr="001F3C73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F3C73">
        <w:rPr>
          <w:rFonts w:ascii="Times New Roman" w:hAnsi="Times New Roman"/>
          <w:sz w:val="24"/>
          <w:szCs w:val="24"/>
        </w:rPr>
        <w:t>La modularización consiste en dividir el sistema en módulos o partes organizadas.</w:t>
      </w:r>
    </w:p>
    <w:p w14:paraId="38F7CDCE" w14:textId="77777777" w:rsidR="001F3C73" w:rsidRPr="001F3C73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F3C73">
        <w:rPr>
          <w:rFonts w:ascii="Times New Roman" w:hAnsi="Times New Roman"/>
          <w:sz w:val="24"/>
          <w:szCs w:val="24"/>
        </w:rPr>
        <w:t>En esta historia, el sistema académico puede dividirse así:</w:t>
      </w:r>
    </w:p>
    <w:p w14:paraId="159F2C95" w14:textId="77777777" w:rsidR="001F3C73" w:rsidRPr="001F3C73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167E1451" w14:textId="77777777" w:rsidR="001F3C73" w:rsidRPr="001F3C73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F3C73">
        <w:rPr>
          <w:rFonts w:ascii="Times New Roman" w:hAnsi="Times New Roman"/>
          <w:sz w:val="24"/>
          <w:szCs w:val="24"/>
        </w:rPr>
        <w:t>Módulo</w:t>
      </w:r>
      <w:r w:rsidRPr="001F3C73">
        <w:rPr>
          <w:rFonts w:ascii="Times New Roman" w:hAnsi="Times New Roman"/>
          <w:sz w:val="24"/>
          <w:szCs w:val="24"/>
        </w:rPr>
        <w:tab/>
        <w:t>Responsabilidad</w:t>
      </w:r>
    </w:p>
    <w:p w14:paraId="7DDE2623" w14:textId="3408F3E3" w:rsidR="001F3C73" w:rsidRPr="001F3C73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F3C73">
        <w:rPr>
          <w:rFonts w:ascii="Times New Roman" w:hAnsi="Times New Roman"/>
          <w:sz w:val="24"/>
          <w:szCs w:val="24"/>
        </w:rPr>
        <w:t>Promedios</w:t>
      </w:r>
      <w:r w:rsidRPr="001F3C73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-</w:t>
      </w:r>
      <w:r w:rsidRPr="001F3C73">
        <w:rPr>
          <w:rFonts w:ascii="Times New Roman" w:hAnsi="Times New Roman"/>
          <w:sz w:val="24"/>
          <w:szCs w:val="24"/>
        </w:rPr>
        <w:t>Calcular notas finales</w:t>
      </w:r>
    </w:p>
    <w:p w14:paraId="4E6A0E31" w14:textId="34D2DC64" w:rsidR="001F3C73" w:rsidRPr="001F3C73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F3C73">
        <w:rPr>
          <w:rFonts w:ascii="Times New Roman" w:hAnsi="Times New Roman"/>
          <w:sz w:val="24"/>
          <w:szCs w:val="24"/>
        </w:rPr>
        <w:t>Ordenamiento</w:t>
      </w:r>
      <w:r>
        <w:rPr>
          <w:rFonts w:ascii="Times New Roman" w:hAnsi="Times New Roman"/>
          <w:sz w:val="24"/>
          <w:szCs w:val="24"/>
        </w:rPr>
        <w:t xml:space="preserve"> - </w:t>
      </w:r>
      <w:r w:rsidRPr="001F3C73">
        <w:rPr>
          <w:rFonts w:ascii="Times New Roman" w:hAnsi="Times New Roman"/>
          <w:sz w:val="24"/>
          <w:szCs w:val="24"/>
        </w:rPr>
        <w:t>Organizar estudiantes según rendimiento</w:t>
      </w:r>
    </w:p>
    <w:p w14:paraId="55AF42D8" w14:textId="5F1AE27E" w:rsidR="001F3C73" w:rsidRPr="001F3C73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F3C73">
        <w:rPr>
          <w:rFonts w:ascii="Times New Roman" w:hAnsi="Times New Roman"/>
          <w:sz w:val="24"/>
          <w:szCs w:val="24"/>
        </w:rPr>
        <w:t>Búsqueda</w:t>
      </w:r>
      <w:r>
        <w:rPr>
          <w:rFonts w:ascii="Times New Roman" w:hAnsi="Times New Roman"/>
          <w:sz w:val="24"/>
          <w:szCs w:val="24"/>
        </w:rPr>
        <w:t xml:space="preserve"> - </w:t>
      </w:r>
      <w:r w:rsidRPr="001F3C73">
        <w:rPr>
          <w:rFonts w:ascii="Times New Roman" w:hAnsi="Times New Roman"/>
          <w:sz w:val="24"/>
          <w:szCs w:val="24"/>
        </w:rPr>
        <w:t>Encontrar estudiantes</w:t>
      </w:r>
    </w:p>
    <w:p w14:paraId="538C96FC" w14:textId="5CB6DED4" w:rsidR="001F3C73" w:rsidRDefault="001F3C73" w:rsidP="001F3C73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F3C73">
        <w:rPr>
          <w:rFonts w:ascii="Times New Roman" w:hAnsi="Times New Roman"/>
          <w:sz w:val="24"/>
          <w:szCs w:val="24"/>
        </w:rPr>
        <w:lastRenderedPageBreak/>
        <w:t>Reportes</w:t>
      </w:r>
      <w:r>
        <w:rPr>
          <w:rFonts w:ascii="Times New Roman" w:hAnsi="Times New Roman"/>
          <w:sz w:val="24"/>
          <w:szCs w:val="24"/>
        </w:rPr>
        <w:t xml:space="preserve"> - </w:t>
      </w:r>
      <w:r w:rsidRPr="001F3C73">
        <w:rPr>
          <w:rFonts w:ascii="Times New Roman" w:hAnsi="Times New Roman"/>
          <w:sz w:val="24"/>
          <w:szCs w:val="24"/>
        </w:rPr>
        <w:t>Mostrar resultados</w:t>
      </w:r>
    </w:p>
    <w:p w14:paraId="1FDD03B4" w14:textId="5431C872" w:rsidR="005F22C0" w:rsidRDefault="005F22C0" w:rsidP="005F22C0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LISTAS:</w:t>
      </w:r>
    </w:p>
    <w:p w14:paraId="47BDFB37" w14:textId="711A1C8B" w:rsidR="005F22C0" w:rsidRDefault="005F22C0" w:rsidP="005F22C0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DICIONARIOS:</w:t>
      </w:r>
    </w:p>
    <w:p w14:paraId="4B8A0E8A" w14:textId="6FF90E31" w:rsidR="005F22C0" w:rsidRDefault="005F22C0" w:rsidP="005F22C0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BUSQUEDA LINEAL:</w:t>
      </w:r>
    </w:p>
    <w:p w14:paraId="2FDC2B49" w14:textId="11315B4A" w:rsidR="005F22C0" w:rsidRDefault="005F22C0" w:rsidP="005F22C0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BUSQUEDA BINARIA:</w:t>
      </w:r>
    </w:p>
    <w:p w14:paraId="7B259F29" w14:textId="623B0D4D" w:rsidR="005F22C0" w:rsidRDefault="005F22C0" w:rsidP="005F22C0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BRUJULA:</w:t>
      </w:r>
    </w:p>
    <w:p w14:paraId="7F6AD551" w14:textId="29F288BB" w:rsidR="005F22C0" w:rsidRPr="005F22C0" w:rsidRDefault="005F22C0" w:rsidP="005F22C0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SELECION:</w:t>
      </w:r>
    </w:p>
    <w:p w14:paraId="7A76CA38" w14:textId="77777777" w:rsidR="00F57EB1" w:rsidRPr="00F57EB1" w:rsidRDefault="00000000" w:rsidP="00F57EB1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53EBEFCD">
          <v:rect id="_x0000_i1046" style="width:0;height:1.5pt" o:hralign="center" o:hrstd="t" o:hr="t" fillcolor="#a0a0a0" stroked="f"/>
        </w:pict>
      </w:r>
    </w:p>
    <w:p w14:paraId="3A38CF03" w14:textId="77777777" w:rsidR="00F57EB1" w:rsidRPr="00F57EB1" w:rsidRDefault="00F57EB1" w:rsidP="00F57EB1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F57EB1">
        <w:rPr>
          <w:rFonts w:cs="Calibri"/>
          <w:b/>
          <w:bCs/>
          <w:sz w:val="24"/>
          <w:szCs w:val="24"/>
        </w:rPr>
        <w:t>Duración de la actividad:</w:t>
      </w:r>
    </w:p>
    <w:p w14:paraId="306A8BEB" w14:textId="77777777" w:rsidR="00F57EB1" w:rsidRPr="00F57EB1" w:rsidRDefault="00F57EB1" w:rsidP="00F57EB1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57EB1">
        <w:rPr>
          <w:rFonts w:cs="Calibri"/>
          <w:sz w:val="24"/>
          <w:szCs w:val="24"/>
        </w:rPr>
        <w:t>8 horas</w:t>
      </w:r>
    </w:p>
    <w:p w14:paraId="12C8499F" w14:textId="77777777" w:rsidR="00833D96" w:rsidRPr="00F57EB1" w:rsidRDefault="00833D96" w:rsidP="00451A05">
      <w:pPr>
        <w:spacing w:after="0" w:line="360" w:lineRule="auto"/>
        <w:jc w:val="both"/>
        <w:rPr>
          <w:rFonts w:cs="Calibri"/>
          <w:sz w:val="24"/>
          <w:szCs w:val="24"/>
        </w:rPr>
      </w:pPr>
    </w:p>
    <w:p w14:paraId="6F61CE59" w14:textId="16363095" w:rsidR="007935AF" w:rsidRPr="00833D96" w:rsidRDefault="00FE7202" w:rsidP="007935AF">
      <w:pPr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51763">
        <w:rPr>
          <w:rFonts w:cs="Calibri"/>
          <w:b/>
          <w:bCs/>
          <w:sz w:val="24"/>
          <w:szCs w:val="24"/>
        </w:rPr>
        <w:t xml:space="preserve">3.3 </w:t>
      </w:r>
      <w:r w:rsidR="00CC084F" w:rsidRPr="00F51763">
        <w:rPr>
          <w:rFonts w:cs="Calibri"/>
          <w:b/>
          <w:bCs/>
          <w:sz w:val="24"/>
          <w:szCs w:val="24"/>
        </w:rPr>
        <w:t xml:space="preserve">Actividades de </w:t>
      </w:r>
      <w:r w:rsidR="09EDA5A2" w:rsidRPr="00F51763">
        <w:rPr>
          <w:rFonts w:cs="Calibri"/>
          <w:b/>
          <w:bCs/>
          <w:sz w:val="24"/>
          <w:szCs w:val="24"/>
        </w:rPr>
        <w:t>apropiación</w:t>
      </w:r>
      <w:r w:rsidR="00CC084F" w:rsidRPr="00F51763">
        <w:rPr>
          <w:rFonts w:cs="Calibri"/>
          <w:b/>
          <w:bCs/>
          <w:sz w:val="24"/>
          <w:szCs w:val="24"/>
        </w:rPr>
        <w:t xml:space="preserve">: </w:t>
      </w:r>
    </w:p>
    <w:p w14:paraId="2F5F52E1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>Descripción de la actividad:</w:t>
      </w:r>
    </w:p>
    <w:p w14:paraId="76FB4F49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El aprendiz desarrollará soluciones algorítmicas a problemas de complejidad intermedia, aplicando funciones, estructuras de datos, algoritmos de búsqueda y ordenamiento, e implementando dichas soluciones en </w:t>
      </w: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>Python y JavaScript</w:t>
      </w:r>
      <w:r w:rsidRPr="00290CF8">
        <w:rPr>
          <w:rFonts w:cs="Calibri"/>
          <w:color w:val="000000"/>
          <w:sz w:val="24"/>
          <w:szCs w:val="24"/>
          <w:lang w:eastAsia="es-ES"/>
        </w:rPr>
        <w:t>.</w:t>
      </w:r>
    </w:p>
    <w:p w14:paraId="221DA3A6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Las actividades estarán contextualizadas en situaciones reales mediante el uso de una </w:t>
      </w: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>historia de usuario</w:t>
      </w:r>
      <w:r w:rsidRPr="00290CF8">
        <w:rPr>
          <w:rFonts w:cs="Calibri"/>
          <w:color w:val="000000"/>
          <w:sz w:val="24"/>
          <w:szCs w:val="24"/>
          <w:lang w:eastAsia="es-ES"/>
        </w:rPr>
        <w:t>, permitiendo al aprendiz comprender cómo los algoritmos soportan funcionalidades dentro de un sistema.</w:t>
      </w:r>
    </w:p>
    <w:p w14:paraId="661BE228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>Se espera que el aprendiz no solo resuelva los problemas, sino que justifique la lógica utilizada, valide datos de entrada y compare el comportamiento de sus soluciones en ambos lenguajes.</w:t>
      </w:r>
    </w:p>
    <w:p w14:paraId="56C003FA" w14:textId="77777777" w:rsidR="00290CF8" w:rsidRPr="00290CF8" w:rsidRDefault="00000000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042E8B84">
          <v:rect id="_x0000_i1047" style="width:0;height:1.5pt" o:hralign="center" o:hrstd="t" o:hr="t" fillcolor="#a0a0a0" stroked="f"/>
        </w:pict>
      </w:r>
    </w:p>
    <w:p w14:paraId="1F6579CB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🧩</w:t>
      </w: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 xml:space="preserve"> Historia de usuario (contexto de trabajo):</w:t>
      </w:r>
    </w:p>
    <w:p w14:paraId="12FE30C6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>“Como sistema académico, necesito gestionar listas de estudiantes, calcular promedios, ordenarlos según su rendimiento y permitir su búsqueda, para generar reportes confiables.”</w:t>
      </w:r>
    </w:p>
    <w:p w14:paraId="3CA1CF1B" w14:textId="77777777" w:rsidR="00290CF8" w:rsidRPr="00290CF8" w:rsidRDefault="00000000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08AB0B11">
          <v:rect id="_x0000_i1048" style="width:0;height:1.5pt" o:hralign="center" o:hrstd="t" o:hr="t" fillcolor="#a0a0a0" stroked="f"/>
        </w:pict>
      </w:r>
    </w:p>
    <w:p w14:paraId="26931AF9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🚀</w:t>
      </w: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 xml:space="preserve"> Actividades a desarrollar:</w:t>
      </w:r>
    </w:p>
    <w:p w14:paraId="747E85F7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El aprendiz deberá implementar en </w:t>
      </w: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>Python y JavaScript</w:t>
      </w:r>
      <w:r w:rsidRPr="00290CF8">
        <w:rPr>
          <w:rFonts w:cs="Calibri"/>
          <w:color w:val="000000"/>
          <w:sz w:val="24"/>
          <w:szCs w:val="24"/>
          <w:lang w:eastAsia="es-ES"/>
        </w:rPr>
        <w:t>:</w:t>
      </w:r>
    </w:p>
    <w:p w14:paraId="34E647D2" w14:textId="77777777" w:rsidR="00290CF8" w:rsidRPr="00290CF8" w:rsidRDefault="00000000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24D442ED">
          <v:rect id="_x0000_i1049" style="width:0;height:1.5pt" o:hralign="center" o:hrstd="t" o:hr="t" fillcolor="#a0a0a0" stroked="f"/>
        </w:pict>
      </w:r>
    </w:p>
    <w:p w14:paraId="015E1D22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lastRenderedPageBreak/>
        <w:t>🔹</w:t>
      </w: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 xml:space="preserve"> 1. Funciones y lógica</w:t>
      </w:r>
    </w:p>
    <w:p w14:paraId="12904CAA" w14:textId="77777777" w:rsidR="00290CF8" w:rsidRPr="00290CF8" w:rsidRDefault="00290CF8">
      <w:pPr>
        <w:numPr>
          <w:ilvl w:val="0"/>
          <w:numId w:val="21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Función que calcule </w:t>
      </w:r>
      <w:proofErr w:type="gramStart"/>
      <w:r w:rsidRPr="00290CF8">
        <w:rPr>
          <w:rFonts w:cs="Calibri"/>
          <w:color w:val="000000"/>
          <w:sz w:val="24"/>
          <w:szCs w:val="24"/>
          <w:lang w:eastAsia="es-ES"/>
        </w:rPr>
        <w:t>el factorial</w:t>
      </w:r>
      <w:proofErr w:type="gramEnd"/>
      <w:r w:rsidRPr="00290CF8">
        <w:rPr>
          <w:rFonts w:cs="Calibri"/>
          <w:color w:val="000000"/>
          <w:sz w:val="24"/>
          <w:szCs w:val="24"/>
          <w:lang w:eastAsia="es-ES"/>
        </w:rPr>
        <w:t xml:space="preserve"> </w:t>
      </w:r>
    </w:p>
    <w:p w14:paraId="44D9C8C9" w14:textId="77777777" w:rsidR="00290CF8" w:rsidRPr="00290CF8" w:rsidRDefault="00290CF8">
      <w:pPr>
        <w:numPr>
          <w:ilvl w:val="0"/>
          <w:numId w:val="21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Función que determine si un número es primo </w:t>
      </w:r>
    </w:p>
    <w:p w14:paraId="71F8A0BE" w14:textId="77777777" w:rsidR="00290CF8" w:rsidRPr="00290CF8" w:rsidRDefault="00000000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7E1836F7">
          <v:rect id="_x0000_i1050" style="width:0;height:1.5pt" o:hralign="center" o:hrstd="t" o:hr="t" fillcolor="#a0a0a0" stroked="f"/>
        </w:pict>
      </w:r>
    </w:p>
    <w:p w14:paraId="6A3B99BF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🔹</w:t>
      </w: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 xml:space="preserve"> 2. Estructuras de datos</w:t>
      </w:r>
    </w:p>
    <w:p w14:paraId="0B8636FE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>Dado un listado de estudiantes:</w:t>
      </w:r>
    </w:p>
    <w:p w14:paraId="36F85264" w14:textId="77777777" w:rsidR="00290CF8" w:rsidRPr="00290CF8" w:rsidRDefault="00290CF8">
      <w:pPr>
        <w:numPr>
          <w:ilvl w:val="0"/>
          <w:numId w:val="22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Encontrar el estudiante con mayor promedio </w:t>
      </w:r>
    </w:p>
    <w:p w14:paraId="6F7D8EEE" w14:textId="77777777" w:rsidR="00290CF8" w:rsidRPr="00290CF8" w:rsidRDefault="00290CF8">
      <w:pPr>
        <w:numPr>
          <w:ilvl w:val="0"/>
          <w:numId w:val="22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Eliminar registros duplicados </w:t>
      </w:r>
    </w:p>
    <w:p w14:paraId="3EE1410A" w14:textId="77777777" w:rsidR="00290CF8" w:rsidRPr="00290CF8" w:rsidRDefault="00000000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02019CC4">
          <v:rect id="_x0000_i1051" style="width:0;height:1.5pt" o:hralign="center" o:hrstd="t" o:hr="t" fillcolor="#a0a0a0" stroked="f"/>
        </w:pict>
      </w:r>
    </w:p>
    <w:p w14:paraId="6288EAC8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🔹</w:t>
      </w: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 xml:space="preserve"> 3. Búsqueda</w:t>
      </w:r>
    </w:p>
    <w:p w14:paraId="39A3E5CE" w14:textId="77777777" w:rsidR="00290CF8" w:rsidRPr="00290CF8" w:rsidRDefault="00290CF8">
      <w:pPr>
        <w:numPr>
          <w:ilvl w:val="0"/>
          <w:numId w:val="23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Implementar búsqueda lineal </w:t>
      </w:r>
    </w:p>
    <w:p w14:paraId="5FB3DFEF" w14:textId="77777777" w:rsidR="00290CF8" w:rsidRPr="00290CF8" w:rsidRDefault="00290CF8">
      <w:pPr>
        <w:numPr>
          <w:ilvl w:val="0"/>
          <w:numId w:val="23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Implementar búsqueda binaria (requiere datos ordenados) </w:t>
      </w:r>
    </w:p>
    <w:p w14:paraId="12A2B456" w14:textId="77777777" w:rsidR="00290CF8" w:rsidRPr="00290CF8" w:rsidRDefault="00000000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12E7C893">
          <v:rect id="_x0000_i1052" style="width:0;height:1.5pt" o:hralign="center" o:hrstd="t" o:hr="t" fillcolor="#a0a0a0" stroked="f"/>
        </w:pict>
      </w:r>
    </w:p>
    <w:p w14:paraId="06ECF8EC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🔹</w:t>
      </w: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 xml:space="preserve"> 4. Ordenamiento</w:t>
      </w:r>
    </w:p>
    <w:p w14:paraId="4C16399E" w14:textId="77777777" w:rsidR="00290CF8" w:rsidRPr="00290CF8" w:rsidRDefault="00290CF8">
      <w:pPr>
        <w:numPr>
          <w:ilvl w:val="0"/>
          <w:numId w:val="2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Ordenar estudiantes por promedio usando: </w:t>
      </w:r>
    </w:p>
    <w:p w14:paraId="0BAD51F8" w14:textId="77777777" w:rsidR="00290CF8" w:rsidRPr="00290CF8" w:rsidRDefault="00290CF8">
      <w:pPr>
        <w:numPr>
          <w:ilvl w:val="1"/>
          <w:numId w:val="2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Burbuja </w:t>
      </w:r>
    </w:p>
    <w:p w14:paraId="132E5C55" w14:textId="77777777" w:rsidR="00290CF8" w:rsidRPr="00290CF8" w:rsidRDefault="00290CF8">
      <w:pPr>
        <w:numPr>
          <w:ilvl w:val="1"/>
          <w:numId w:val="2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Selección </w:t>
      </w:r>
    </w:p>
    <w:p w14:paraId="7498D60F" w14:textId="77777777" w:rsidR="00290CF8" w:rsidRPr="00290CF8" w:rsidRDefault="00000000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610659D0">
          <v:rect id="_x0000_i1053" style="width:0;height:1.5pt" o:hralign="center" o:hrstd="t" o:hr="t" fillcolor="#a0a0a0" stroked="f"/>
        </w:pict>
      </w:r>
    </w:p>
    <w:p w14:paraId="2658EB99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🔹</w:t>
      </w: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 xml:space="preserve"> 5. Problema integrador</w:t>
      </w:r>
    </w:p>
    <w:p w14:paraId="3C5300A8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>Sistema que:</w:t>
      </w:r>
    </w:p>
    <w:p w14:paraId="574D1016" w14:textId="77777777" w:rsidR="00290CF8" w:rsidRPr="00290CF8" w:rsidRDefault="00290CF8">
      <w:pPr>
        <w:numPr>
          <w:ilvl w:val="0"/>
          <w:numId w:val="2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Recibe lista de estudiantes (nombre, notas) </w:t>
      </w:r>
    </w:p>
    <w:p w14:paraId="426EFAC7" w14:textId="77777777" w:rsidR="00290CF8" w:rsidRPr="00290CF8" w:rsidRDefault="00290CF8">
      <w:pPr>
        <w:numPr>
          <w:ilvl w:val="0"/>
          <w:numId w:val="2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Calcula promedio </w:t>
      </w:r>
    </w:p>
    <w:p w14:paraId="36977584" w14:textId="77777777" w:rsidR="00290CF8" w:rsidRPr="00290CF8" w:rsidRDefault="00290CF8">
      <w:pPr>
        <w:numPr>
          <w:ilvl w:val="0"/>
          <w:numId w:val="2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Ordena resultados </w:t>
      </w:r>
    </w:p>
    <w:p w14:paraId="6B841EE5" w14:textId="77777777" w:rsidR="00290CF8" w:rsidRPr="00290CF8" w:rsidRDefault="00290CF8">
      <w:pPr>
        <w:numPr>
          <w:ilvl w:val="0"/>
          <w:numId w:val="2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Permite búsqueda por nombre </w:t>
      </w:r>
    </w:p>
    <w:p w14:paraId="46A21E25" w14:textId="77777777" w:rsidR="00290CF8" w:rsidRPr="00290CF8" w:rsidRDefault="00290CF8">
      <w:pPr>
        <w:numPr>
          <w:ilvl w:val="0"/>
          <w:numId w:val="2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Muestra el mejor estudiante </w:t>
      </w:r>
    </w:p>
    <w:p w14:paraId="546B3B18" w14:textId="77777777" w:rsidR="00290CF8" w:rsidRPr="00290CF8" w:rsidRDefault="00000000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4BB06A10">
          <v:rect id="_x0000_i1054" style="width:0;height:1.5pt" o:hralign="center" o:hrstd="t" o:hr="t" fillcolor="#a0a0a0" stroked="f"/>
        </w:pict>
      </w:r>
    </w:p>
    <w:p w14:paraId="30C6F6C4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>Ambiente requerido:</w:t>
      </w:r>
    </w:p>
    <w:p w14:paraId="5BF57805" w14:textId="77777777" w:rsidR="00290CF8" w:rsidRPr="00290CF8" w:rsidRDefault="00290CF8">
      <w:pPr>
        <w:numPr>
          <w:ilvl w:val="0"/>
          <w:numId w:val="2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Ambiente de formación presencial o virtual </w:t>
      </w:r>
    </w:p>
    <w:p w14:paraId="730A4835" w14:textId="77777777" w:rsidR="00290CF8" w:rsidRPr="00290CF8" w:rsidRDefault="00290CF8">
      <w:pPr>
        <w:numPr>
          <w:ilvl w:val="0"/>
          <w:numId w:val="2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lastRenderedPageBreak/>
        <w:t xml:space="preserve">Computador con acceso a internet </w:t>
      </w:r>
    </w:p>
    <w:p w14:paraId="6C8104C6" w14:textId="77777777" w:rsidR="00290CF8" w:rsidRPr="00290CF8" w:rsidRDefault="00290CF8">
      <w:pPr>
        <w:numPr>
          <w:ilvl w:val="0"/>
          <w:numId w:val="2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Editor de código (ej. Visual Studio Code) </w:t>
      </w:r>
    </w:p>
    <w:p w14:paraId="2CA112F2" w14:textId="77777777" w:rsidR="00290CF8" w:rsidRPr="00290CF8" w:rsidRDefault="00290CF8">
      <w:pPr>
        <w:numPr>
          <w:ilvl w:val="0"/>
          <w:numId w:val="2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Intérprete de Python y navegador web </w:t>
      </w:r>
    </w:p>
    <w:p w14:paraId="3A60A0DC" w14:textId="77777777" w:rsidR="00290CF8" w:rsidRPr="00290CF8" w:rsidRDefault="00290CF8">
      <w:pPr>
        <w:numPr>
          <w:ilvl w:val="0"/>
          <w:numId w:val="2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Plataforma LMS (si aplica) </w:t>
      </w:r>
    </w:p>
    <w:p w14:paraId="2807F4AF" w14:textId="77777777" w:rsidR="00290CF8" w:rsidRPr="00290CF8" w:rsidRDefault="00000000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49E1B80F">
          <v:rect id="_x0000_i1055" style="width:0;height:1.5pt" o:hralign="center" o:hrstd="t" o:hr="t" fillcolor="#a0a0a0" stroked="f"/>
        </w:pict>
      </w:r>
    </w:p>
    <w:p w14:paraId="5442B278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>Estrategias o técnicas didácticas activas:</w:t>
      </w:r>
    </w:p>
    <w:p w14:paraId="1DC577B8" w14:textId="77777777" w:rsidR="00290CF8" w:rsidRPr="00290CF8" w:rsidRDefault="00290CF8">
      <w:pPr>
        <w:numPr>
          <w:ilvl w:val="0"/>
          <w:numId w:val="2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Aprendizaje basado en problemas (ABP) </w:t>
      </w:r>
    </w:p>
    <w:p w14:paraId="3B8E8451" w14:textId="77777777" w:rsidR="00290CF8" w:rsidRPr="00290CF8" w:rsidRDefault="00290CF8">
      <w:pPr>
        <w:numPr>
          <w:ilvl w:val="0"/>
          <w:numId w:val="2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Aprendizaje basado en retos </w:t>
      </w:r>
    </w:p>
    <w:p w14:paraId="6576F349" w14:textId="77777777" w:rsidR="00290CF8" w:rsidRPr="00290CF8" w:rsidRDefault="00290CF8">
      <w:pPr>
        <w:numPr>
          <w:ilvl w:val="0"/>
          <w:numId w:val="2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Coding practice (práctica guiada) </w:t>
      </w:r>
    </w:p>
    <w:p w14:paraId="1F602BE3" w14:textId="77777777" w:rsidR="00290CF8" w:rsidRPr="00290CF8" w:rsidRDefault="00290CF8">
      <w:pPr>
        <w:numPr>
          <w:ilvl w:val="0"/>
          <w:numId w:val="2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Desarrollo incremental </w:t>
      </w:r>
    </w:p>
    <w:p w14:paraId="47805A50" w14:textId="77777777" w:rsidR="00290CF8" w:rsidRPr="00290CF8" w:rsidRDefault="00290CF8">
      <w:pPr>
        <w:numPr>
          <w:ilvl w:val="0"/>
          <w:numId w:val="2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Retroalimentación continua </w:t>
      </w:r>
    </w:p>
    <w:p w14:paraId="22158768" w14:textId="77777777" w:rsidR="00290CF8" w:rsidRPr="00290CF8" w:rsidRDefault="00000000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735F05E4">
          <v:rect id="_x0000_i1056" style="width:0;height:1.5pt" o:hralign="center" o:hrstd="t" o:hr="t" fillcolor="#a0a0a0" stroked="f"/>
        </w:pict>
      </w:r>
    </w:p>
    <w:p w14:paraId="2EF85A2D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>Materiales de formación:</w:t>
      </w:r>
    </w:p>
    <w:p w14:paraId="08A84F6F" w14:textId="77777777" w:rsidR="00290CF8" w:rsidRPr="00290CF8" w:rsidRDefault="00290CF8">
      <w:pPr>
        <w:numPr>
          <w:ilvl w:val="0"/>
          <w:numId w:val="2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Guía de aprendizaje </w:t>
      </w:r>
    </w:p>
    <w:p w14:paraId="3BFC1C0F" w14:textId="77777777" w:rsidR="00290CF8" w:rsidRPr="00290CF8" w:rsidRDefault="00290CF8">
      <w:pPr>
        <w:numPr>
          <w:ilvl w:val="0"/>
          <w:numId w:val="2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Plantilla de ejercicios </w:t>
      </w:r>
    </w:p>
    <w:p w14:paraId="51CD30E8" w14:textId="77777777" w:rsidR="00290CF8" w:rsidRPr="00290CF8" w:rsidRDefault="00290CF8">
      <w:pPr>
        <w:numPr>
          <w:ilvl w:val="0"/>
          <w:numId w:val="2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Editor de código </w:t>
      </w:r>
    </w:p>
    <w:p w14:paraId="47DA1CBB" w14:textId="77777777" w:rsidR="00290CF8" w:rsidRPr="00290CF8" w:rsidRDefault="00290CF8">
      <w:pPr>
        <w:numPr>
          <w:ilvl w:val="0"/>
          <w:numId w:val="2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Datos de prueba (lista de estudiantes) </w:t>
      </w:r>
    </w:p>
    <w:p w14:paraId="158D13B8" w14:textId="77777777" w:rsidR="00290CF8" w:rsidRPr="00290CF8" w:rsidRDefault="00290CF8">
      <w:pPr>
        <w:numPr>
          <w:ilvl w:val="0"/>
          <w:numId w:val="2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Cuaderno o repositorio digital </w:t>
      </w:r>
    </w:p>
    <w:p w14:paraId="603A2EE4" w14:textId="77777777" w:rsidR="00290CF8" w:rsidRPr="00290CF8" w:rsidRDefault="00000000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1F71F1FE">
          <v:rect id="_x0000_i1057" style="width:0;height:1.5pt" o:hralign="center" o:hrstd="t" o:hr="t" fillcolor="#a0a0a0" stroked="f"/>
        </w:pict>
      </w:r>
    </w:p>
    <w:p w14:paraId="3325D1BF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>Material de apoyo (videos en español)</w:t>
      </w:r>
    </w:p>
    <w:p w14:paraId="4CEC5BF6" w14:textId="77777777" w:rsidR="00290CF8" w:rsidRPr="00290CF8" w:rsidRDefault="00000000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715D61FB">
          <v:rect id="_x0000_i1058" style="width:0;height:1.5pt" o:hralign="center" o:hrstd="t" o:hr="t" fillcolor="#a0a0a0" stroked="f"/>
        </w:pict>
      </w:r>
    </w:p>
    <w:p w14:paraId="2290C276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🔹</w:t>
      </w: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 xml:space="preserve"> Algoritmos en práctica</w:t>
      </w:r>
    </w:p>
    <w:p w14:paraId="2680F765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ascii="Segoe UI Emoji" w:hAnsi="Segoe UI Emoji" w:cs="Segoe UI Emoji"/>
          <w:color w:val="000000"/>
          <w:sz w:val="24"/>
          <w:szCs w:val="24"/>
          <w:lang w:eastAsia="es-ES"/>
        </w:rPr>
        <w:t>🎥</w:t>
      </w:r>
    </w:p>
    <w:p w14:paraId="3C9F9EF4" w14:textId="77777777" w:rsidR="00290CF8" w:rsidRPr="00290CF8" w:rsidRDefault="00290CF8">
      <w:pPr>
        <w:numPr>
          <w:ilvl w:val="0"/>
          <w:numId w:val="29"/>
        </w:numPr>
        <w:tabs>
          <w:tab w:val="left" w:pos="4320"/>
          <w:tab w:val="left" w:pos="4485"/>
          <w:tab w:val="left" w:pos="5445"/>
        </w:tabs>
        <w:spacing w:after="0" w:line="360" w:lineRule="auto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>Curso básico de algoritmos en Python – Píldoras Informáticas</w:t>
      </w:r>
      <w:r w:rsidRPr="00290CF8">
        <w:rPr>
          <w:rFonts w:cs="Calibri"/>
          <w:color w:val="000000"/>
          <w:sz w:val="24"/>
          <w:szCs w:val="24"/>
          <w:lang w:eastAsia="es-ES"/>
        </w:rPr>
        <w:br/>
      </w:r>
      <w:hyperlink r:id="rId24" w:tgtFrame="_new" w:history="1">
        <w:r w:rsidRPr="00290CF8">
          <w:rPr>
            <w:rStyle w:val="Hipervnculo"/>
            <w:rFonts w:cs="Calibri"/>
            <w:sz w:val="24"/>
            <w:szCs w:val="24"/>
            <w:lang w:eastAsia="es-ES"/>
          </w:rPr>
          <w:t>https://www.youtube.com/watch?v=DLikpfc64cA</w:t>
        </w:r>
      </w:hyperlink>
      <w:r w:rsidRPr="00290CF8">
        <w:rPr>
          <w:rFonts w:cs="Calibri"/>
          <w:color w:val="000000"/>
          <w:sz w:val="24"/>
          <w:szCs w:val="24"/>
          <w:lang w:eastAsia="es-ES"/>
        </w:rPr>
        <w:t xml:space="preserve"> </w:t>
      </w:r>
    </w:p>
    <w:p w14:paraId="52A1D87F" w14:textId="0A80E818" w:rsidR="00290CF8" w:rsidRPr="00290CF8" w:rsidRDefault="00290CF8">
      <w:pPr>
        <w:numPr>
          <w:ilvl w:val="0"/>
          <w:numId w:val="29"/>
        </w:numPr>
        <w:tabs>
          <w:tab w:val="left" w:pos="4320"/>
          <w:tab w:val="left" w:pos="4485"/>
          <w:tab w:val="left" w:pos="5445"/>
        </w:tabs>
        <w:spacing w:after="0" w:line="360" w:lineRule="auto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>Ejercicios en JavaScript – Fazt</w:t>
      </w:r>
      <w:r w:rsidRPr="00290CF8">
        <w:rPr>
          <w:rFonts w:cs="Calibri"/>
          <w:color w:val="000000"/>
          <w:sz w:val="24"/>
          <w:szCs w:val="24"/>
          <w:lang w:eastAsia="es-ES"/>
        </w:rPr>
        <w:br/>
      </w:r>
      <w:hyperlink r:id="rId25" w:history="1">
        <w:r w:rsidR="00E05355" w:rsidRPr="009E46F6">
          <w:rPr>
            <w:rStyle w:val="Hipervnculo"/>
            <w:rFonts w:cs="Calibri"/>
            <w:sz w:val="24"/>
            <w:szCs w:val="24"/>
            <w:lang w:eastAsia="es-ES"/>
          </w:rPr>
          <w:t>https://youtu.be/iJvLAZ8MJ2E?si=7Aiszu9-2Wi8G0EU</w:t>
        </w:r>
      </w:hyperlink>
      <w:r w:rsidR="00E05355">
        <w:rPr>
          <w:rFonts w:cs="Calibri"/>
          <w:color w:val="000000"/>
          <w:sz w:val="24"/>
          <w:szCs w:val="24"/>
          <w:lang w:eastAsia="es-ES"/>
        </w:rPr>
        <w:t xml:space="preserve"> </w:t>
      </w:r>
    </w:p>
    <w:p w14:paraId="25FB6285" w14:textId="77777777" w:rsidR="00290CF8" w:rsidRPr="00290CF8" w:rsidRDefault="00000000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2684C9AE">
          <v:rect id="_x0000_i1059" style="width:0;height:1.5pt" o:hralign="center" o:hrstd="t" o:hr="t" fillcolor="#a0a0a0" stroked="f"/>
        </w:pict>
      </w:r>
    </w:p>
    <w:p w14:paraId="4C547F79" w14:textId="56920CEB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</w:p>
    <w:p w14:paraId="60AB2BFB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💻</w:t>
      </w: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 xml:space="preserve"> Práctica interactiva</w:t>
      </w:r>
    </w:p>
    <w:p w14:paraId="21C33306" w14:textId="77777777" w:rsidR="00290CF8" w:rsidRPr="00290CF8" w:rsidRDefault="00290CF8">
      <w:pPr>
        <w:numPr>
          <w:ilvl w:val="0"/>
          <w:numId w:val="30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>HackerRank</w:t>
      </w:r>
      <w:r w:rsidRPr="00290CF8">
        <w:rPr>
          <w:rFonts w:cs="Calibri"/>
          <w:color w:val="000000"/>
          <w:sz w:val="24"/>
          <w:szCs w:val="24"/>
          <w:lang w:eastAsia="es-ES"/>
        </w:rPr>
        <w:br/>
      </w:r>
      <w:hyperlink r:id="rId26" w:tgtFrame="_new" w:history="1">
        <w:r w:rsidRPr="00290CF8">
          <w:rPr>
            <w:rStyle w:val="Hipervnculo"/>
            <w:rFonts w:cs="Calibri"/>
            <w:sz w:val="24"/>
            <w:szCs w:val="24"/>
            <w:lang w:eastAsia="es-ES"/>
          </w:rPr>
          <w:t>https://www.hackerrank.com/domains/algorithms</w:t>
        </w:r>
      </w:hyperlink>
      <w:r w:rsidRPr="00290CF8">
        <w:rPr>
          <w:rFonts w:cs="Calibri"/>
          <w:color w:val="000000"/>
          <w:sz w:val="24"/>
          <w:szCs w:val="24"/>
          <w:lang w:eastAsia="es-ES"/>
        </w:rPr>
        <w:t xml:space="preserve"> </w:t>
      </w:r>
    </w:p>
    <w:p w14:paraId="588923CD" w14:textId="77777777" w:rsidR="00290CF8" w:rsidRPr="00290CF8" w:rsidRDefault="00290CF8">
      <w:pPr>
        <w:numPr>
          <w:ilvl w:val="0"/>
          <w:numId w:val="30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>Codewars</w:t>
      </w:r>
      <w:r w:rsidRPr="00290CF8">
        <w:rPr>
          <w:rFonts w:cs="Calibri"/>
          <w:color w:val="000000"/>
          <w:sz w:val="24"/>
          <w:szCs w:val="24"/>
          <w:lang w:eastAsia="es-ES"/>
        </w:rPr>
        <w:br/>
      </w:r>
      <w:hyperlink r:id="rId27" w:tgtFrame="_new" w:history="1">
        <w:r w:rsidRPr="00290CF8">
          <w:rPr>
            <w:rStyle w:val="Hipervnculo"/>
            <w:rFonts w:cs="Calibri"/>
            <w:sz w:val="24"/>
            <w:szCs w:val="24"/>
            <w:lang w:eastAsia="es-ES"/>
          </w:rPr>
          <w:t>https://www.codewars.com/</w:t>
        </w:r>
      </w:hyperlink>
      <w:r w:rsidRPr="00290CF8">
        <w:rPr>
          <w:rFonts w:cs="Calibri"/>
          <w:color w:val="000000"/>
          <w:sz w:val="24"/>
          <w:szCs w:val="24"/>
          <w:lang w:eastAsia="es-ES"/>
        </w:rPr>
        <w:t xml:space="preserve"> </w:t>
      </w:r>
    </w:p>
    <w:p w14:paraId="202F5946" w14:textId="77777777" w:rsidR="00290CF8" w:rsidRPr="00290CF8" w:rsidRDefault="00000000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2581FA52">
          <v:rect id="_x0000_i1060" style="width:0;height:1.5pt" o:hralign="center" o:hrstd="t" o:hr="t" fillcolor="#a0a0a0" stroked="f"/>
        </w:pict>
      </w:r>
    </w:p>
    <w:p w14:paraId="53809830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>Evidencias de aprendizaje:</w:t>
      </w:r>
    </w:p>
    <w:p w14:paraId="075B4767" w14:textId="77777777" w:rsidR="00290CF8" w:rsidRPr="00290CF8" w:rsidRDefault="00290CF8">
      <w:pPr>
        <w:numPr>
          <w:ilvl w:val="0"/>
          <w:numId w:val="31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Código fuente en Python y JavaScript </w:t>
      </w:r>
    </w:p>
    <w:p w14:paraId="53CEE55A" w14:textId="77777777" w:rsidR="00290CF8" w:rsidRPr="00290CF8" w:rsidRDefault="00290CF8">
      <w:pPr>
        <w:numPr>
          <w:ilvl w:val="0"/>
          <w:numId w:val="31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Solución funcional de los ejercicios </w:t>
      </w:r>
    </w:p>
    <w:p w14:paraId="43418A9B" w14:textId="77777777" w:rsidR="00290CF8" w:rsidRPr="00290CF8" w:rsidRDefault="00290CF8">
      <w:pPr>
        <w:numPr>
          <w:ilvl w:val="0"/>
          <w:numId w:val="31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Documento explicativo de la lógica utilizada </w:t>
      </w:r>
    </w:p>
    <w:p w14:paraId="446F3F24" w14:textId="77777777" w:rsidR="00290CF8" w:rsidRPr="00290CF8" w:rsidRDefault="00290CF8">
      <w:pPr>
        <w:numPr>
          <w:ilvl w:val="0"/>
          <w:numId w:val="31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Resultados de ejecución (pruebas) </w:t>
      </w:r>
    </w:p>
    <w:p w14:paraId="7AD611F4" w14:textId="77777777" w:rsidR="00290CF8" w:rsidRPr="00290CF8" w:rsidRDefault="00290CF8">
      <w:pPr>
        <w:numPr>
          <w:ilvl w:val="0"/>
          <w:numId w:val="31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 xml:space="preserve">Comparación entre ambos lenguajes </w:t>
      </w:r>
    </w:p>
    <w:p w14:paraId="017BC198" w14:textId="77777777" w:rsidR="00290CF8" w:rsidRPr="00290CF8" w:rsidRDefault="00000000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066CD351">
          <v:rect id="_x0000_i1061" style="width:0;height:1.5pt" o:hralign="center" o:hrstd="t" o:hr="t" fillcolor="#a0a0a0" stroked="f"/>
        </w:pict>
      </w:r>
    </w:p>
    <w:p w14:paraId="03BE92C1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>Instrumentos de evaluación:</w:t>
      </w:r>
    </w:p>
    <w:p w14:paraId="4110A1DF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📊</w:t>
      </w: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 xml:space="preserve"> Lista de chequeo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0"/>
        <w:gridCol w:w="820"/>
        <w:gridCol w:w="1150"/>
      </w:tblGrid>
      <w:tr w:rsidR="00290CF8" w:rsidRPr="00290CF8" w14:paraId="63573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ED058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572BA2DF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40143C39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No cumple</w:t>
            </w:r>
          </w:p>
        </w:tc>
      </w:tr>
      <w:tr w:rsidR="00290CF8" w:rsidRPr="00290CF8" w14:paraId="25671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DD2E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Uso adecuado de funciones</w:t>
            </w:r>
          </w:p>
        </w:tc>
        <w:tc>
          <w:tcPr>
            <w:tcW w:w="0" w:type="auto"/>
            <w:vAlign w:val="center"/>
            <w:hideMark/>
          </w:tcPr>
          <w:p w14:paraId="0134F559" w14:textId="3C067E72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67B4FD52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  <w:tr w:rsidR="00290CF8" w:rsidRPr="00290CF8" w14:paraId="4C50B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738B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Implementación correcta de estructuras de datos</w:t>
            </w:r>
          </w:p>
        </w:tc>
        <w:tc>
          <w:tcPr>
            <w:tcW w:w="0" w:type="auto"/>
            <w:vAlign w:val="center"/>
            <w:hideMark/>
          </w:tcPr>
          <w:p w14:paraId="19D4915C" w14:textId="602DA48B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0AD945A0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  <w:tr w:rsidR="00290CF8" w:rsidRPr="00290CF8" w14:paraId="674D5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4C01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Algoritmos de búsqueda funcionales</w:t>
            </w:r>
          </w:p>
        </w:tc>
        <w:tc>
          <w:tcPr>
            <w:tcW w:w="0" w:type="auto"/>
            <w:vAlign w:val="center"/>
            <w:hideMark/>
          </w:tcPr>
          <w:p w14:paraId="4A04A81E" w14:textId="520E4D20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2FB25400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  <w:tr w:rsidR="00290CF8" w:rsidRPr="00290CF8" w14:paraId="2E17E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B8DC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Algoritmos de ordenamiento correctos</w:t>
            </w:r>
          </w:p>
        </w:tc>
        <w:tc>
          <w:tcPr>
            <w:tcW w:w="0" w:type="auto"/>
            <w:vAlign w:val="center"/>
            <w:hideMark/>
          </w:tcPr>
          <w:p w14:paraId="075684D3" w14:textId="09B19C4B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1D324F46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  <w:tr w:rsidR="00290CF8" w:rsidRPr="00290CF8" w14:paraId="5C910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17071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Validación de datos</w:t>
            </w:r>
          </w:p>
        </w:tc>
        <w:tc>
          <w:tcPr>
            <w:tcW w:w="0" w:type="auto"/>
            <w:vAlign w:val="center"/>
            <w:hideMark/>
          </w:tcPr>
          <w:p w14:paraId="1A839AFC" w14:textId="7DC5B0A6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45DD79A8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  <w:tr w:rsidR="00290CF8" w:rsidRPr="00290CF8" w14:paraId="55389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4450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Implementación en Python y JavaScript</w:t>
            </w:r>
          </w:p>
        </w:tc>
        <w:tc>
          <w:tcPr>
            <w:tcW w:w="0" w:type="auto"/>
            <w:vAlign w:val="center"/>
            <w:hideMark/>
          </w:tcPr>
          <w:p w14:paraId="61AC85BB" w14:textId="2416D47B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32933A84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</w:tbl>
    <w:p w14:paraId="77E3CC1E" w14:textId="77777777" w:rsidR="00290CF8" w:rsidRPr="00290CF8" w:rsidRDefault="00000000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17F36E65">
          <v:rect id="_x0000_i1062" style="width:0;height:1.5pt" o:hralign="center" o:hrstd="t" o:hr="t" fillcolor="#a0a0a0" stroked="f"/>
        </w:pict>
      </w:r>
    </w:p>
    <w:p w14:paraId="791A99D3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📊</w:t>
      </w: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 xml:space="preserve"> Rúbrica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086"/>
        <w:gridCol w:w="1002"/>
        <w:gridCol w:w="1386"/>
      </w:tblGrid>
      <w:tr w:rsidR="00290CF8" w:rsidRPr="00290CF8" w14:paraId="4C59F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C2878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lastRenderedPageBreak/>
              <w:t>Criterio</w:t>
            </w:r>
          </w:p>
        </w:tc>
        <w:tc>
          <w:tcPr>
            <w:tcW w:w="0" w:type="auto"/>
            <w:vAlign w:val="center"/>
            <w:hideMark/>
          </w:tcPr>
          <w:p w14:paraId="77F93DF6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FCAF350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17E5221A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Bajo</w:t>
            </w:r>
          </w:p>
        </w:tc>
      </w:tr>
      <w:tr w:rsidR="00290CF8" w:rsidRPr="00290CF8" w14:paraId="330E8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BC20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Lógica algorítmica</w:t>
            </w:r>
          </w:p>
        </w:tc>
        <w:tc>
          <w:tcPr>
            <w:tcW w:w="0" w:type="auto"/>
            <w:vAlign w:val="center"/>
            <w:hideMark/>
          </w:tcPr>
          <w:p w14:paraId="7F19D477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Correcta y eficiente</w:t>
            </w:r>
          </w:p>
        </w:tc>
        <w:tc>
          <w:tcPr>
            <w:tcW w:w="0" w:type="auto"/>
            <w:vAlign w:val="center"/>
            <w:hideMark/>
          </w:tcPr>
          <w:p w14:paraId="1CF8C5F4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0ECEEAB3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Incorrecta</w:t>
            </w:r>
          </w:p>
        </w:tc>
      </w:tr>
      <w:tr w:rsidR="00290CF8" w:rsidRPr="00290CF8" w14:paraId="431F4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27F0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C4B0F94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Limpio y modular</w:t>
            </w:r>
          </w:p>
        </w:tc>
        <w:tc>
          <w:tcPr>
            <w:tcW w:w="0" w:type="auto"/>
            <w:vAlign w:val="center"/>
            <w:hideMark/>
          </w:tcPr>
          <w:p w14:paraId="66A1A875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62C88EE8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Desordenado</w:t>
            </w:r>
          </w:p>
        </w:tc>
      </w:tr>
      <w:tr w:rsidR="00290CF8" w:rsidRPr="00290CF8" w14:paraId="27133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DE9D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Comparación lenguajes</w:t>
            </w:r>
          </w:p>
        </w:tc>
        <w:tc>
          <w:tcPr>
            <w:tcW w:w="0" w:type="auto"/>
            <w:vAlign w:val="center"/>
            <w:hideMark/>
          </w:tcPr>
          <w:p w14:paraId="672CF244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Clara y argumentada</w:t>
            </w:r>
          </w:p>
        </w:tc>
        <w:tc>
          <w:tcPr>
            <w:tcW w:w="0" w:type="auto"/>
            <w:vAlign w:val="center"/>
            <w:hideMark/>
          </w:tcPr>
          <w:p w14:paraId="4257149D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21BE92D2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Nula</w:t>
            </w:r>
          </w:p>
        </w:tc>
      </w:tr>
      <w:tr w:rsidR="00290CF8" w:rsidRPr="00290CF8" w14:paraId="273E3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B11A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Solución del problema</w:t>
            </w:r>
          </w:p>
        </w:tc>
        <w:tc>
          <w:tcPr>
            <w:tcW w:w="0" w:type="auto"/>
            <w:vAlign w:val="center"/>
            <w:hideMark/>
          </w:tcPr>
          <w:p w14:paraId="397DF31C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Completa</w:t>
            </w:r>
          </w:p>
        </w:tc>
        <w:tc>
          <w:tcPr>
            <w:tcW w:w="0" w:type="auto"/>
            <w:vAlign w:val="center"/>
            <w:hideMark/>
          </w:tcPr>
          <w:p w14:paraId="2FE449A5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63EA1BED" w14:textId="77777777" w:rsidR="00290CF8" w:rsidRPr="00290CF8" w:rsidRDefault="00290CF8" w:rsidP="00290CF8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290CF8">
              <w:rPr>
                <w:rFonts w:cs="Calibri"/>
                <w:color w:val="000000"/>
                <w:sz w:val="24"/>
                <w:szCs w:val="24"/>
                <w:lang w:eastAsia="es-ES"/>
              </w:rPr>
              <w:t>Incorrecta</w:t>
            </w:r>
          </w:p>
        </w:tc>
      </w:tr>
    </w:tbl>
    <w:p w14:paraId="19B30951" w14:textId="77777777" w:rsidR="00290CF8" w:rsidRPr="00290CF8" w:rsidRDefault="00000000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70DED35C">
          <v:rect id="_x0000_i1063" style="width:0;height:1.5pt" o:hralign="center" o:hrstd="t" o:hr="t" fillcolor="#a0a0a0" stroked="f"/>
        </w:pict>
      </w:r>
    </w:p>
    <w:p w14:paraId="04792007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290CF8">
        <w:rPr>
          <w:rFonts w:cs="Calibri"/>
          <w:b/>
          <w:bCs/>
          <w:color w:val="000000"/>
          <w:sz w:val="24"/>
          <w:szCs w:val="24"/>
          <w:lang w:eastAsia="es-ES"/>
        </w:rPr>
        <w:t>Duración de la actividad:</w:t>
      </w:r>
    </w:p>
    <w:p w14:paraId="35CE577A" w14:textId="77777777" w:rsidR="00290CF8" w:rsidRPr="00290CF8" w:rsidRDefault="00290CF8" w:rsidP="00290CF8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290CF8">
        <w:rPr>
          <w:rFonts w:cs="Calibri"/>
          <w:color w:val="000000"/>
          <w:sz w:val="24"/>
          <w:szCs w:val="24"/>
          <w:lang w:eastAsia="es-ES"/>
        </w:rPr>
        <w:t>12 horas</w:t>
      </w:r>
    </w:p>
    <w:p w14:paraId="5BC09AE0" w14:textId="77777777" w:rsidR="00C77ABA" w:rsidRPr="00833D96" w:rsidRDefault="00C77ABA" w:rsidP="00833D96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</w:p>
    <w:p w14:paraId="42C352DF" w14:textId="63DB8DFB" w:rsidR="00815D58" w:rsidRPr="00F51763" w:rsidRDefault="00FE7202" w:rsidP="00451A05">
      <w:pPr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51763">
        <w:rPr>
          <w:rFonts w:cs="Calibri"/>
          <w:b/>
          <w:bCs/>
          <w:color w:val="000000"/>
          <w:sz w:val="24"/>
          <w:szCs w:val="24"/>
          <w:lang w:eastAsia="es-ES"/>
        </w:rPr>
        <w:t xml:space="preserve">3.4 </w:t>
      </w:r>
      <w:r w:rsidR="00815D58" w:rsidRPr="00F51763">
        <w:rPr>
          <w:rFonts w:cs="Calibri"/>
          <w:b/>
          <w:bCs/>
          <w:color w:val="000000"/>
          <w:sz w:val="24"/>
          <w:szCs w:val="24"/>
          <w:lang w:eastAsia="es-ES"/>
        </w:rPr>
        <w:t xml:space="preserve">Actividades </w:t>
      </w:r>
      <w:r w:rsidR="007D4273" w:rsidRPr="00F51763">
        <w:rPr>
          <w:rFonts w:cs="Calibri"/>
          <w:b/>
          <w:bCs/>
          <w:color w:val="000000"/>
          <w:sz w:val="24"/>
          <w:szCs w:val="24"/>
          <w:lang w:eastAsia="es-ES"/>
        </w:rPr>
        <w:t>d</w:t>
      </w:r>
      <w:r w:rsidR="00815D58" w:rsidRPr="00F51763">
        <w:rPr>
          <w:rFonts w:cs="Calibri"/>
          <w:b/>
          <w:bCs/>
          <w:color w:val="000000"/>
          <w:sz w:val="24"/>
          <w:szCs w:val="24"/>
          <w:lang w:eastAsia="es-ES"/>
        </w:rPr>
        <w:t>e Transferencia el Conocimiento:</w:t>
      </w:r>
    </w:p>
    <w:p w14:paraId="4C656A86" w14:textId="77777777" w:rsidR="007935AF" w:rsidRPr="007935AF" w:rsidRDefault="007935AF" w:rsidP="007935AF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7935AF">
        <w:rPr>
          <w:rFonts w:cs="Calibri"/>
          <w:b/>
          <w:bCs/>
          <w:color w:val="000000" w:themeColor="text1"/>
          <w:sz w:val="24"/>
          <w:szCs w:val="24"/>
        </w:rPr>
        <w:t>Descripción de la actividad:</w:t>
      </w:r>
    </w:p>
    <w:p w14:paraId="69B47A7B" w14:textId="77777777" w:rsidR="007935AF" w:rsidRPr="007935AF" w:rsidRDefault="007935AF" w:rsidP="007935AF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7935AF">
        <w:rPr>
          <w:rFonts w:cs="Calibri"/>
          <w:bCs/>
          <w:color w:val="000000" w:themeColor="text1"/>
          <w:sz w:val="24"/>
          <w:szCs w:val="24"/>
        </w:rPr>
        <w:t>El aprendiz resolverá un problema aplicado donde deberá diseñar un algoritmo completo y explicarlo.</w:t>
      </w:r>
    </w:p>
    <w:p w14:paraId="4BCBBECA" w14:textId="77777777" w:rsidR="007935AF" w:rsidRPr="007935AF" w:rsidRDefault="00000000" w:rsidP="007935AF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>
        <w:rPr>
          <w:rFonts w:cs="Calibri"/>
          <w:bCs/>
          <w:color w:val="000000" w:themeColor="text1"/>
          <w:sz w:val="24"/>
          <w:szCs w:val="24"/>
        </w:rPr>
        <w:pict w14:anchorId="494004EE">
          <v:rect id="_x0000_i1064" style="width:0;height:1.5pt" o:hralign="center" o:hrstd="t" o:hr="t" fillcolor="#a0a0a0" stroked="f"/>
        </w:pict>
      </w:r>
    </w:p>
    <w:p w14:paraId="626319C2" w14:textId="77777777" w:rsidR="007935AF" w:rsidRPr="007935AF" w:rsidRDefault="007935AF" w:rsidP="007935AF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7935AF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🧩</w:t>
      </w:r>
      <w:r w:rsidRPr="007935AF">
        <w:rPr>
          <w:rFonts w:cs="Calibri"/>
          <w:b/>
          <w:bCs/>
          <w:color w:val="000000" w:themeColor="text1"/>
          <w:sz w:val="24"/>
          <w:szCs w:val="24"/>
        </w:rPr>
        <w:t xml:space="preserve"> Caso práctico</w:t>
      </w:r>
    </w:p>
    <w:p w14:paraId="0EE0012B" w14:textId="77777777" w:rsidR="007935AF" w:rsidRPr="007935AF" w:rsidRDefault="007935AF" w:rsidP="007935AF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7935AF">
        <w:rPr>
          <w:rFonts w:cs="Calibri"/>
          <w:bCs/>
          <w:color w:val="000000" w:themeColor="text1"/>
          <w:sz w:val="24"/>
          <w:szCs w:val="24"/>
        </w:rPr>
        <w:t>Sistema básico:</w:t>
      </w:r>
    </w:p>
    <w:p w14:paraId="4299925B" w14:textId="085B6510" w:rsidR="007935AF" w:rsidRPr="007935AF" w:rsidRDefault="007935AF" w:rsidP="007935AF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7935AF">
        <w:rPr>
          <w:rFonts w:cs="Calibri"/>
          <w:bCs/>
          <w:color w:val="000000" w:themeColor="text1"/>
          <w:sz w:val="24"/>
          <w:szCs w:val="24"/>
        </w:rPr>
        <w:t xml:space="preserve">Calcular </w:t>
      </w:r>
      <w:r w:rsidR="00846585">
        <w:rPr>
          <w:rFonts w:cs="Calibri"/>
          <w:bCs/>
          <w:color w:val="000000" w:themeColor="text1"/>
          <w:sz w:val="24"/>
          <w:szCs w:val="24"/>
        </w:rPr>
        <w:t xml:space="preserve">x </w:t>
      </w:r>
      <w:r w:rsidR="00E27EDB">
        <w:rPr>
          <w:rFonts w:cs="Calibri"/>
          <w:bCs/>
          <w:color w:val="000000" w:themeColor="text1"/>
          <w:sz w:val="24"/>
          <w:szCs w:val="24"/>
        </w:rPr>
        <w:t>número</w:t>
      </w:r>
      <w:r w:rsidR="00846585">
        <w:rPr>
          <w:rFonts w:cs="Calibri"/>
          <w:bCs/>
          <w:color w:val="000000" w:themeColor="text1"/>
          <w:sz w:val="24"/>
          <w:szCs w:val="24"/>
        </w:rPr>
        <w:t xml:space="preserve"> de </w:t>
      </w:r>
      <w:r w:rsidRPr="007935AF">
        <w:rPr>
          <w:rFonts w:cs="Calibri"/>
          <w:bCs/>
          <w:color w:val="000000" w:themeColor="text1"/>
          <w:sz w:val="24"/>
          <w:szCs w:val="24"/>
        </w:rPr>
        <w:t>notas de estudiante</w:t>
      </w:r>
      <w:r w:rsidR="00846585">
        <w:rPr>
          <w:rFonts w:cs="Calibri"/>
          <w:bCs/>
          <w:color w:val="000000" w:themeColor="text1"/>
          <w:sz w:val="24"/>
          <w:szCs w:val="24"/>
        </w:rPr>
        <w:t>(</w:t>
      </w:r>
      <w:r w:rsidRPr="007935AF">
        <w:rPr>
          <w:rFonts w:cs="Calibri"/>
          <w:bCs/>
          <w:color w:val="000000" w:themeColor="text1"/>
          <w:sz w:val="24"/>
          <w:szCs w:val="24"/>
        </w:rPr>
        <w:t>s</w:t>
      </w:r>
      <w:r w:rsidR="00846585">
        <w:rPr>
          <w:rFonts w:cs="Calibri"/>
          <w:bCs/>
          <w:color w:val="000000" w:themeColor="text1"/>
          <w:sz w:val="24"/>
          <w:szCs w:val="24"/>
        </w:rPr>
        <w:t>)</w:t>
      </w:r>
      <w:r w:rsidRPr="007935AF">
        <w:rPr>
          <w:rFonts w:cs="Calibri"/>
          <w:bCs/>
          <w:color w:val="000000" w:themeColor="text1"/>
          <w:sz w:val="24"/>
          <w:szCs w:val="24"/>
        </w:rPr>
        <w:t xml:space="preserve"> y determinar si aprueba o no</w:t>
      </w:r>
      <w:r w:rsidR="00846585">
        <w:rPr>
          <w:rFonts w:cs="Calibri"/>
          <w:bCs/>
          <w:color w:val="000000" w:themeColor="text1"/>
          <w:sz w:val="24"/>
          <w:szCs w:val="24"/>
        </w:rPr>
        <w:t xml:space="preserve"> (3.5) validar que las notas se encientren entre 0 y 5.0</w:t>
      </w:r>
    </w:p>
    <w:p w14:paraId="18908EB1" w14:textId="77777777" w:rsidR="007935AF" w:rsidRPr="007935AF" w:rsidRDefault="00000000" w:rsidP="007935AF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>
        <w:rPr>
          <w:rFonts w:cs="Calibri"/>
          <w:bCs/>
          <w:color w:val="000000" w:themeColor="text1"/>
          <w:sz w:val="24"/>
          <w:szCs w:val="24"/>
        </w:rPr>
        <w:pict w14:anchorId="3809F168">
          <v:rect id="_x0000_i1065" style="width:0;height:1.5pt" o:hralign="center" o:hrstd="t" o:hr="t" fillcolor="#a0a0a0" stroked="f"/>
        </w:pict>
      </w:r>
    </w:p>
    <w:p w14:paraId="7CBEE9C6" w14:textId="77777777" w:rsidR="007935AF" w:rsidRPr="007935AF" w:rsidRDefault="007935AF" w:rsidP="007935AF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7935AF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🎤</w:t>
      </w:r>
      <w:r w:rsidRPr="007935AF">
        <w:rPr>
          <w:rFonts w:cs="Calibri"/>
          <w:b/>
          <w:bCs/>
          <w:color w:val="000000" w:themeColor="text1"/>
          <w:sz w:val="24"/>
          <w:szCs w:val="24"/>
        </w:rPr>
        <w:t xml:space="preserve"> Sustentación</w:t>
      </w:r>
    </w:p>
    <w:p w14:paraId="431B4A17" w14:textId="77777777" w:rsidR="007935AF" w:rsidRPr="007935AF" w:rsidRDefault="007935AF" w:rsidP="007935AF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7935AF">
        <w:rPr>
          <w:rFonts w:cs="Calibri"/>
          <w:bCs/>
          <w:color w:val="000000" w:themeColor="text1"/>
          <w:sz w:val="24"/>
          <w:szCs w:val="24"/>
        </w:rPr>
        <w:t>El aprendiz deberá:</w:t>
      </w:r>
    </w:p>
    <w:p w14:paraId="08F62342" w14:textId="77777777" w:rsidR="007935AF" w:rsidRPr="007935AF" w:rsidRDefault="007935AF">
      <w:pPr>
        <w:numPr>
          <w:ilvl w:val="0"/>
          <w:numId w:val="3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7935AF">
        <w:rPr>
          <w:rFonts w:cs="Calibri"/>
          <w:bCs/>
          <w:color w:val="000000" w:themeColor="text1"/>
          <w:sz w:val="24"/>
          <w:szCs w:val="24"/>
        </w:rPr>
        <w:t xml:space="preserve">Explicar el algoritmo </w:t>
      </w:r>
    </w:p>
    <w:p w14:paraId="65B358B7" w14:textId="77777777" w:rsidR="007935AF" w:rsidRPr="007935AF" w:rsidRDefault="007935AF">
      <w:pPr>
        <w:numPr>
          <w:ilvl w:val="0"/>
          <w:numId w:val="3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7935AF">
        <w:rPr>
          <w:rFonts w:cs="Calibri"/>
          <w:bCs/>
          <w:color w:val="000000" w:themeColor="text1"/>
          <w:sz w:val="24"/>
          <w:szCs w:val="24"/>
        </w:rPr>
        <w:t xml:space="preserve">Justificar decisiones </w:t>
      </w:r>
    </w:p>
    <w:p w14:paraId="2C5F5819" w14:textId="77777777" w:rsidR="007935AF" w:rsidRPr="007935AF" w:rsidRDefault="007935AF">
      <w:pPr>
        <w:numPr>
          <w:ilvl w:val="0"/>
          <w:numId w:val="3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7935AF">
        <w:rPr>
          <w:rFonts w:cs="Calibri"/>
          <w:bCs/>
          <w:color w:val="000000" w:themeColor="text1"/>
          <w:sz w:val="24"/>
          <w:szCs w:val="24"/>
        </w:rPr>
        <w:t xml:space="preserve">Mostrar lógica </w:t>
      </w:r>
    </w:p>
    <w:p w14:paraId="60C374F9" w14:textId="77777777" w:rsidR="007935AF" w:rsidRPr="007935AF" w:rsidRDefault="00000000" w:rsidP="007935AF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>
        <w:rPr>
          <w:rFonts w:cs="Calibri"/>
          <w:bCs/>
          <w:color w:val="000000" w:themeColor="text1"/>
          <w:sz w:val="24"/>
          <w:szCs w:val="24"/>
        </w:rPr>
        <w:pict w14:anchorId="707EFF8A">
          <v:rect id="_x0000_i1066" style="width:0;height:1.5pt" o:hralign="center" o:hrstd="t" o:hr="t" fillcolor="#a0a0a0" stroked="f"/>
        </w:pict>
      </w:r>
    </w:p>
    <w:p w14:paraId="456B4FA5" w14:textId="77777777" w:rsidR="007935AF" w:rsidRPr="007935AF" w:rsidRDefault="007935AF" w:rsidP="007935AF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7935AF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📊</w:t>
      </w:r>
      <w:r w:rsidRPr="007935AF">
        <w:rPr>
          <w:rFonts w:cs="Calibri"/>
          <w:b/>
          <w:bCs/>
          <w:color w:val="000000" w:themeColor="text1"/>
          <w:sz w:val="24"/>
          <w:szCs w:val="24"/>
        </w:rPr>
        <w:t xml:space="preserve"> Rúbrica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003"/>
        <w:gridCol w:w="710"/>
        <w:gridCol w:w="1374"/>
      </w:tblGrid>
      <w:tr w:rsidR="007935AF" w:rsidRPr="007935AF" w14:paraId="0A0BF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B48F4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lastRenderedPageBreak/>
              <w:t>Criterio</w:t>
            </w:r>
          </w:p>
        </w:tc>
        <w:tc>
          <w:tcPr>
            <w:tcW w:w="0" w:type="auto"/>
            <w:vAlign w:val="center"/>
            <w:hideMark/>
          </w:tcPr>
          <w:p w14:paraId="378A9494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A72C6BC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003EF364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Bajo</w:t>
            </w:r>
          </w:p>
        </w:tc>
      </w:tr>
      <w:tr w:rsidR="007935AF" w:rsidRPr="007935AF" w14:paraId="6C87C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F074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Cs/>
                <w:color w:val="000000" w:themeColor="text1"/>
                <w:sz w:val="24"/>
                <w:szCs w:val="24"/>
              </w:rPr>
              <w:t>Lógica</w:t>
            </w:r>
          </w:p>
        </w:tc>
        <w:tc>
          <w:tcPr>
            <w:tcW w:w="0" w:type="auto"/>
            <w:vAlign w:val="center"/>
            <w:hideMark/>
          </w:tcPr>
          <w:p w14:paraId="420144A2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Cs/>
                <w:color w:val="000000" w:themeColor="text1"/>
                <w:sz w:val="24"/>
                <w:szCs w:val="24"/>
              </w:rPr>
              <w:t>Correcta</w:t>
            </w:r>
          </w:p>
        </w:tc>
        <w:tc>
          <w:tcPr>
            <w:tcW w:w="0" w:type="auto"/>
            <w:vAlign w:val="center"/>
            <w:hideMark/>
          </w:tcPr>
          <w:p w14:paraId="45B2D5C5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Cs/>
                <w:color w:val="000000" w:themeColor="text1"/>
                <w:sz w:val="24"/>
                <w:szCs w:val="24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78BFAE1F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Cs/>
                <w:color w:val="000000" w:themeColor="text1"/>
                <w:sz w:val="24"/>
                <w:szCs w:val="24"/>
              </w:rPr>
              <w:t>Incorrecta</w:t>
            </w:r>
          </w:p>
        </w:tc>
      </w:tr>
      <w:tr w:rsidR="007935AF" w:rsidRPr="007935AF" w14:paraId="59B02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795C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Cs/>
                <w:color w:val="000000" w:themeColor="text1"/>
                <w:sz w:val="24"/>
                <w:szCs w:val="24"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513E8BF9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Cs/>
                <w:color w:val="000000" w:themeColor="text1"/>
                <w:sz w:val="24"/>
                <w:szCs w:val="24"/>
              </w:rPr>
              <w:t>Clara</w:t>
            </w:r>
          </w:p>
        </w:tc>
        <w:tc>
          <w:tcPr>
            <w:tcW w:w="0" w:type="auto"/>
            <w:vAlign w:val="center"/>
            <w:hideMark/>
          </w:tcPr>
          <w:p w14:paraId="678CA938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Cs/>
                <w:color w:val="000000" w:themeColor="text1"/>
                <w:sz w:val="24"/>
                <w:szCs w:val="24"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14:paraId="1A44BA6A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Cs/>
                <w:color w:val="000000" w:themeColor="text1"/>
                <w:sz w:val="24"/>
                <w:szCs w:val="24"/>
              </w:rPr>
              <w:t>Desordenada</w:t>
            </w:r>
          </w:p>
        </w:tc>
      </w:tr>
      <w:tr w:rsidR="007935AF" w:rsidRPr="007935AF" w14:paraId="47A8D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99E1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Cs/>
                <w:color w:val="000000" w:themeColor="text1"/>
                <w:sz w:val="24"/>
                <w:szCs w:val="24"/>
              </w:rPr>
              <w:t>Representación</w:t>
            </w:r>
          </w:p>
        </w:tc>
        <w:tc>
          <w:tcPr>
            <w:tcW w:w="0" w:type="auto"/>
            <w:vAlign w:val="center"/>
            <w:hideMark/>
          </w:tcPr>
          <w:p w14:paraId="2B274261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Cs/>
                <w:color w:val="000000" w:themeColor="text1"/>
                <w:sz w:val="24"/>
                <w:szCs w:val="24"/>
              </w:rPr>
              <w:t>Completa</w:t>
            </w:r>
          </w:p>
        </w:tc>
        <w:tc>
          <w:tcPr>
            <w:tcW w:w="0" w:type="auto"/>
            <w:vAlign w:val="center"/>
            <w:hideMark/>
          </w:tcPr>
          <w:p w14:paraId="1C2A3D76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Cs/>
                <w:color w:val="000000" w:themeColor="text1"/>
                <w:sz w:val="24"/>
                <w:szCs w:val="24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1B849084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Cs/>
                <w:color w:val="000000" w:themeColor="text1"/>
                <w:sz w:val="24"/>
                <w:szCs w:val="24"/>
              </w:rPr>
              <w:t>Incorrecta</w:t>
            </w:r>
          </w:p>
        </w:tc>
      </w:tr>
      <w:tr w:rsidR="007935AF" w:rsidRPr="007935AF" w14:paraId="3E4BE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776D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Cs/>
                <w:color w:val="000000" w:themeColor="text1"/>
                <w:sz w:val="24"/>
                <w:szCs w:val="24"/>
              </w:rPr>
              <w:t>Sustentación</w:t>
            </w:r>
          </w:p>
        </w:tc>
        <w:tc>
          <w:tcPr>
            <w:tcW w:w="0" w:type="auto"/>
            <w:vAlign w:val="center"/>
            <w:hideMark/>
          </w:tcPr>
          <w:p w14:paraId="49BA524F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Cs/>
                <w:color w:val="000000" w:themeColor="text1"/>
                <w:sz w:val="24"/>
                <w:szCs w:val="24"/>
              </w:rPr>
              <w:t>Clara</w:t>
            </w:r>
          </w:p>
        </w:tc>
        <w:tc>
          <w:tcPr>
            <w:tcW w:w="0" w:type="auto"/>
            <w:vAlign w:val="center"/>
            <w:hideMark/>
          </w:tcPr>
          <w:p w14:paraId="0BF48601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Cs/>
                <w:color w:val="000000" w:themeColor="text1"/>
                <w:sz w:val="24"/>
                <w:szCs w:val="24"/>
              </w:rPr>
              <w:t>Dudas</w:t>
            </w:r>
          </w:p>
        </w:tc>
        <w:tc>
          <w:tcPr>
            <w:tcW w:w="0" w:type="auto"/>
            <w:vAlign w:val="center"/>
            <w:hideMark/>
          </w:tcPr>
          <w:p w14:paraId="3EC59E05" w14:textId="77777777" w:rsidR="007935AF" w:rsidRPr="007935AF" w:rsidRDefault="007935AF" w:rsidP="007935AF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7935AF">
              <w:rPr>
                <w:rFonts w:cs="Calibri"/>
                <w:bCs/>
                <w:color w:val="000000" w:themeColor="text1"/>
                <w:sz w:val="24"/>
                <w:szCs w:val="24"/>
              </w:rPr>
              <w:t>No sustenta</w:t>
            </w:r>
          </w:p>
        </w:tc>
      </w:tr>
    </w:tbl>
    <w:p w14:paraId="02095F53" w14:textId="77777777" w:rsidR="007935AF" w:rsidRPr="007935AF" w:rsidRDefault="00000000" w:rsidP="007935AF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>
        <w:rPr>
          <w:rFonts w:cs="Calibri"/>
          <w:bCs/>
          <w:color w:val="000000" w:themeColor="text1"/>
          <w:sz w:val="24"/>
          <w:szCs w:val="24"/>
        </w:rPr>
        <w:pict w14:anchorId="531E4C64">
          <v:rect id="_x0000_i1067" style="width:0;height:1.5pt" o:hralign="center" o:hrstd="t" o:hr="t" fillcolor="#a0a0a0" stroked="f"/>
        </w:pict>
      </w:r>
    </w:p>
    <w:p w14:paraId="1198BB74" w14:textId="2C2A49E3" w:rsidR="007935AF" w:rsidRPr="007935AF" w:rsidRDefault="007935AF" w:rsidP="007935AF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7935AF">
        <w:rPr>
          <w:rFonts w:cs="Calibri"/>
          <w:b/>
          <w:bCs/>
          <w:color w:val="000000" w:themeColor="text1"/>
          <w:sz w:val="24"/>
          <w:szCs w:val="24"/>
        </w:rPr>
        <w:t>Duración:</w:t>
      </w:r>
      <w:r>
        <w:rPr>
          <w:rFonts w:cs="Calibri"/>
          <w:b/>
          <w:bCs/>
          <w:color w:val="000000" w:themeColor="text1"/>
          <w:sz w:val="24"/>
          <w:szCs w:val="24"/>
        </w:rPr>
        <w:t xml:space="preserve"> </w:t>
      </w:r>
      <w:r w:rsidRPr="007935AF">
        <w:rPr>
          <w:rFonts w:cs="Calibri"/>
          <w:color w:val="000000" w:themeColor="text1"/>
          <w:sz w:val="24"/>
          <w:szCs w:val="24"/>
        </w:rPr>
        <w:t>8 horas</w:t>
      </w:r>
    </w:p>
    <w:p w14:paraId="62B18519" w14:textId="77777777" w:rsidR="00BE0E15" w:rsidRPr="00BE0E15" w:rsidRDefault="00BE0E15" w:rsidP="00033399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</w:p>
    <w:p w14:paraId="09BB763B" w14:textId="24B584B9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5814448F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77777777" w:rsidR="009448E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0CCB4776" w14:textId="0C1B060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5. GLOSARIO DE TÉRMINOS</w:t>
      </w:r>
    </w:p>
    <w:p w14:paraId="752BF591" w14:textId="30A7540D" w:rsidR="007935AF" w:rsidRPr="007935AF" w:rsidRDefault="007935AF" w:rsidP="007935AF">
      <w:pPr>
        <w:tabs>
          <w:tab w:val="left" w:pos="1470"/>
        </w:tabs>
        <w:spacing w:after="0"/>
        <w:rPr>
          <w:rFonts w:cs="Calibri"/>
          <w:color w:val="000000" w:themeColor="text1"/>
        </w:rPr>
      </w:pPr>
      <w:r w:rsidRPr="007935AF">
        <w:rPr>
          <w:rFonts w:cs="Calibri"/>
          <w:b/>
          <w:bCs/>
          <w:color w:val="000000" w:themeColor="text1"/>
        </w:rPr>
        <w:t>Algoritmo:</w:t>
      </w:r>
      <w:r w:rsidRPr="007935AF">
        <w:rPr>
          <w:rFonts w:cs="Calibri"/>
          <w:color w:val="000000" w:themeColor="text1"/>
        </w:rPr>
        <w:br/>
        <w:t>Conjunto de pasos ordenados para resolver un problema.</w:t>
      </w:r>
    </w:p>
    <w:p w14:paraId="3278B31D" w14:textId="77777777" w:rsidR="007935AF" w:rsidRPr="007935AF" w:rsidRDefault="007935AF" w:rsidP="007935AF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7935AF">
        <w:rPr>
          <w:rFonts w:cs="Calibri"/>
          <w:b/>
          <w:bCs/>
          <w:color w:val="000000" w:themeColor="text1"/>
        </w:rPr>
        <w:t>Pseudocódigo:</w:t>
      </w:r>
      <w:r w:rsidRPr="007935AF">
        <w:rPr>
          <w:rFonts w:cs="Calibri"/>
          <w:color w:val="000000" w:themeColor="text1"/>
        </w:rPr>
        <w:br/>
        <w:t>Forma de representar algoritmos con lenguaje estructurado.</w:t>
      </w:r>
    </w:p>
    <w:p w14:paraId="5B7C3E9E" w14:textId="77777777" w:rsidR="007935AF" w:rsidRPr="007935AF" w:rsidRDefault="007935AF" w:rsidP="007935AF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7935AF">
        <w:rPr>
          <w:rFonts w:cs="Calibri"/>
          <w:b/>
          <w:bCs/>
          <w:color w:val="000000" w:themeColor="text1"/>
        </w:rPr>
        <w:t>Diagrama de flujo:</w:t>
      </w:r>
      <w:r w:rsidRPr="007935AF">
        <w:rPr>
          <w:rFonts w:cs="Calibri"/>
          <w:color w:val="000000" w:themeColor="text1"/>
        </w:rPr>
        <w:br/>
        <w:t>Representación gráfica de un algoritmo.</w:t>
      </w:r>
    </w:p>
    <w:p w14:paraId="487B207E" w14:textId="77777777" w:rsidR="007935AF" w:rsidRPr="007935AF" w:rsidRDefault="007935AF" w:rsidP="007935AF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7935AF">
        <w:rPr>
          <w:rFonts w:cs="Calibri"/>
          <w:b/>
          <w:bCs/>
          <w:color w:val="000000" w:themeColor="text1"/>
        </w:rPr>
        <w:t>Condicional:</w:t>
      </w:r>
      <w:r w:rsidRPr="007935AF">
        <w:rPr>
          <w:rFonts w:cs="Calibri"/>
          <w:color w:val="000000" w:themeColor="text1"/>
        </w:rPr>
        <w:br/>
        <w:t>Estructura que permite tomar decisiones.</w:t>
      </w:r>
    </w:p>
    <w:p w14:paraId="15ADBB07" w14:textId="240DB645" w:rsidR="009448E8" w:rsidRDefault="007935AF" w:rsidP="00E27EDB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7935AF">
        <w:rPr>
          <w:rFonts w:cs="Calibri"/>
          <w:b/>
          <w:bCs/>
          <w:color w:val="000000" w:themeColor="text1"/>
        </w:rPr>
        <w:t>Ciclo:</w:t>
      </w:r>
      <w:r w:rsidRPr="007935AF">
        <w:rPr>
          <w:rFonts w:cs="Calibri"/>
          <w:color w:val="000000" w:themeColor="text1"/>
        </w:rPr>
        <w:br/>
        <w:t>Estructura que permite repetir acciones.</w:t>
      </w:r>
    </w:p>
    <w:p w14:paraId="1B6AF121" w14:textId="77777777" w:rsidR="00E27EDB" w:rsidRPr="00E27EDB" w:rsidRDefault="00E27EDB" w:rsidP="00E27EDB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</w:p>
    <w:p w14:paraId="2E4D072E" w14:textId="77777777" w:rsidR="00F4081F" w:rsidRDefault="00B53D0D" w:rsidP="00F4081F">
      <w:pPr>
        <w:spacing w:after="0" w:line="240" w:lineRule="auto"/>
        <w:rPr>
          <w:rFonts w:cs="Calibri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6. REFERENTES BILBIOGRÁFICOS</w:t>
      </w:r>
    </w:p>
    <w:p w14:paraId="5D0798B7" w14:textId="04894ADA" w:rsidR="007935AF" w:rsidRPr="007935AF" w:rsidRDefault="007935AF" w:rsidP="007935AF">
      <w:pPr>
        <w:spacing w:after="0" w:line="240" w:lineRule="auto"/>
        <w:rPr>
          <w:rFonts w:cs="Calibri"/>
          <w:bCs/>
          <w:sz w:val="24"/>
          <w:szCs w:val="24"/>
        </w:rPr>
      </w:pPr>
      <w:r w:rsidRPr="007935AF">
        <w:rPr>
          <w:rFonts w:cs="Calibri"/>
          <w:bCs/>
          <w:sz w:val="24"/>
          <w:szCs w:val="24"/>
        </w:rPr>
        <w:t xml:space="preserve">  </w:t>
      </w:r>
      <w:hyperlink r:id="rId28" w:tgtFrame="_new" w:history="1">
        <w:r w:rsidRPr="007935AF">
          <w:rPr>
            <w:rStyle w:val="Hipervnculo"/>
            <w:rFonts w:cs="Calibri"/>
            <w:bCs/>
            <w:sz w:val="24"/>
            <w:szCs w:val="24"/>
          </w:rPr>
          <w:t>https://developer.mozilla.org/es</w:t>
        </w:r>
      </w:hyperlink>
      <w:r w:rsidRPr="007935AF">
        <w:rPr>
          <w:rFonts w:cs="Calibri"/>
          <w:bCs/>
          <w:sz w:val="24"/>
          <w:szCs w:val="24"/>
        </w:rPr>
        <w:t xml:space="preserve"> </w:t>
      </w:r>
    </w:p>
    <w:p w14:paraId="077A8345" w14:textId="22093403" w:rsidR="007935AF" w:rsidRPr="007935AF" w:rsidRDefault="007935AF" w:rsidP="007935AF">
      <w:pPr>
        <w:spacing w:after="0" w:line="240" w:lineRule="auto"/>
        <w:rPr>
          <w:rFonts w:cs="Calibri"/>
          <w:bCs/>
          <w:sz w:val="24"/>
          <w:szCs w:val="24"/>
        </w:rPr>
      </w:pPr>
      <w:r w:rsidRPr="007935AF">
        <w:rPr>
          <w:rFonts w:cs="Calibri"/>
          <w:bCs/>
          <w:sz w:val="24"/>
          <w:szCs w:val="24"/>
        </w:rPr>
        <w:t xml:space="preserve">  https://www.geeksforgeeks.org/algorithms/ </w:t>
      </w:r>
    </w:p>
    <w:p w14:paraId="020A98EE" w14:textId="561D0E03" w:rsidR="007935AF" w:rsidRPr="007935AF" w:rsidRDefault="007935AF" w:rsidP="007935AF">
      <w:pPr>
        <w:spacing w:after="0" w:line="240" w:lineRule="auto"/>
        <w:rPr>
          <w:rFonts w:cs="Calibri"/>
          <w:bCs/>
          <w:sz w:val="24"/>
          <w:szCs w:val="24"/>
        </w:rPr>
      </w:pPr>
      <w:r w:rsidRPr="007935AF">
        <w:rPr>
          <w:rFonts w:cs="Calibri"/>
          <w:bCs/>
          <w:sz w:val="24"/>
          <w:szCs w:val="24"/>
        </w:rPr>
        <w:t xml:space="preserve">  https://www.tutorialspoint.com/computer_programming </w:t>
      </w:r>
    </w:p>
    <w:p w14:paraId="6B99920A" w14:textId="33AF6866" w:rsidR="007935AF" w:rsidRPr="007935AF" w:rsidRDefault="007935AF" w:rsidP="007935AF">
      <w:pPr>
        <w:spacing w:after="0" w:line="240" w:lineRule="auto"/>
        <w:rPr>
          <w:rFonts w:cs="Calibri"/>
          <w:bCs/>
          <w:sz w:val="24"/>
          <w:szCs w:val="24"/>
        </w:rPr>
      </w:pPr>
      <w:r w:rsidRPr="007935AF">
        <w:rPr>
          <w:rFonts w:cs="Calibri"/>
          <w:bCs/>
          <w:sz w:val="24"/>
          <w:szCs w:val="24"/>
        </w:rPr>
        <w:t xml:space="preserve">  </w:t>
      </w:r>
      <w:proofErr w:type="spellStart"/>
      <w:r w:rsidRPr="007935AF">
        <w:rPr>
          <w:rFonts w:cs="Calibri"/>
          <w:bCs/>
          <w:sz w:val="24"/>
          <w:szCs w:val="24"/>
        </w:rPr>
        <w:t>Cormen</w:t>
      </w:r>
      <w:proofErr w:type="spellEnd"/>
      <w:r w:rsidRPr="007935AF">
        <w:rPr>
          <w:rFonts w:cs="Calibri"/>
          <w:bCs/>
          <w:sz w:val="24"/>
          <w:szCs w:val="24"/>
        </w:rPr>
        <w:t xml:space="preserve"> – </w:t>
      </w:r>
      <w:proofErr w:type="spellStart"/>
      <w:r w:rsidRPr="007935AF">
        <w:rPr>
          <w:rFonts w:cs="Calibri"/>
          <w:bCs/>
          <w:sz w:val="24"/>
          <w:szCs w:val="24"/>
        </w:rPr>
        <w:t>Introduction</w:t>
      </w:r>
      <w:proofErr w:type="spellEnd"/>
      <w:r w:rsidRPr="007935AF">
        <w:rPr>
          <w:rFonts w:cs="Calibri"/>
          <w:bCs/>
          <w:sz w:val="24"/>
          <w:szCs w:val="24"/>
        </w:rPr>
        <w:t xml:space="preserve"> </w:t>
      </w:r>
      <w:proofErr w:type="spellStart"/>
      <w:r w:rsidRPr="007935AF">
        <w:rPr>
          <w:rFonts w:cs="Calibri"/>
          <w:bCs/>
          <w:sz w:val="24"/>
          <w:szCs w:val="24"/>
        </w:rPr>
        <w:t>to</w:t>
      </w:r>
      <w:proofErr w:type="spellEnd"/>
      <w:r w:rsidRPr="007935AF">
        <w:rPr>
          <w:rFonts w:cs="Calibri"/>
          <w:bCs/>
          <w:sz w:val="24"/>
          <w:szCs w:val="24"/>
        </w:rPr>
        <w:t xml:space="preserve"> </w:t>
      </w:r>
      <w:proofErr w:type="spellStart"/>
      <w:r w:rsidRPr="007935AF">
        <w:rPr>
          <w:rFonts w:cs="Calibri"/>
          <w:bCs/>
          <w:sz w:val="24"/>
          <w:szCs w:val="24"/>
        </w:rPr>
        <w:t>Algorithms</w:t>
      </w:r>
      <w:proofErr w:type="spellEnd"/>
      <w:r w:rsidRPr="007935AF">
        <w:rPr>
          <w:rFonts w:cs="Calibri"/>
          <w:bCs/>
          <w:sz w:val="24"/>
          <w:szCs w:val="24"/>
        </w:rPr>
        <w:t xml:space="preserve"> </w:t>
      </w:r>
    </w:p>
    <w:p w14:paraId="13404B1E" w14:textId="6B44ECB1" w:rsidR="00BE0E15" w:rsidRDefault="007935AF" w:rsidP="007935AF">
      <w:pPr>
        <w:spacing w:after="0" w:line="240" w:lineRule="auto"/>
        <w:rPr>
          <w:rFonts w:cs="Calibri"/>
          <w:bCs/>
          <w:sz w:val="24"/>
          <w:szCs w:val="24"/>
        </w:rPr>
      </w:pPr>
      <w:r w:rsidRPr="007935AF">
        <w:rPr>
          <w:rFonts w:cs="Calibri"/>
          <w:bCs/>
          <w:sz w:val="24"/>
          <w:szCs w:val="24"/>
        </w:rPr>
        <w:t xml:space="preserve">  Pressman – Ingeniería de Software</w:t>
      </w:r>
    </w:p>
    <w:p w14:paraId="0DFD7F6B" w14:textId="77777777" w:rsidR="00833D96" w:rsidRPr="007935AF" w:rsidRDefault="00833D96" w:rsidP="00833D96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3592B6BA" w:rsidR="00B53D0D" w:rsidRPr="00F51763" w:rsidRDefault="00F4081F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Mauricio Estupiñan</w:t>
            </w:r>
          </w:p>
        </w:tc>
        <w:tc>
          <w:tcPr>
            <w:tcW w:w="1559" w:type="dxa"/>
          </w:tcPr>
          <w:p w14:paraId="78111428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1701" w:type="dxa"/>
          </w:tcPr>
          <w:p w14:paraId="423F3BFD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2551" w:type="dxa"/>
          </w:tcPr>
          <w:p w14:paraId="0EED43B0" w14:textId="40DA18F8" w:rsidR="00B53D0D" w:rsidRPr="00F51763" w:rsidRDefault="00F4081F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15/02/2026</w:t>
            </w:r>
          </w:p>
        </w:tc>
      </w:tr>
    </w:tbl>
    <w:p w14:paraId="4D6657C4" w14:textId="77777777" w:rsidR="0092729E" w:rsidRDefault="0092729E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29"/>
      <w:headerReference w:type="default" r:id="rId30"/>
      <w:footerReference w:type="default" r:id="rId31"/>
      <w:headerReference w:type="first" r:id="rId32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43257" w14:textId="77777777" w:rsidR="00C7666D" w:rsidRDefault="00C7666D">
      <w:pPr>
        <w:spacing w:after="0" w:line="240" w:lineRule="auto"/>
      </w:pPr>
      <w:r>
        <w:separator/>
      </w:r>
    </w:p>
  </w:endnote>
  <w:endnote w:type="continuationSeparator" w:id="0">
    <w:p w14:paraId="37541B6E" w14:textId="77777777" w:rsidR="00C7666D" w:rsidRDefault="00C7666D">
      <w:pPr>
        <w:spacing w:after="0" w:line="240" w:lineRule="auto"/>
      </w:pPr>
      <w:r>
        <w:continuationSeparator/>
      </w:r>
    </w:p>
  </w:endnote>
  <w:endnote w:type="continuationNotice" w:id="1">
    <w:p w14:paraId="7E1BD61F" w14:textId="77777777" w:rsidR="00C7666D" w:rsidRDefault="00C766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4AEDD" w14:textId="77777777" w:rsidR="00C7666D" w:rsidRDefault="00C7666D">
      <w:pPr>
        <w:spacing w:after="0" w:line="240" w:lineRule="auto"/>
      </w:pPr>
      <w:r>
        <w:separator/>
      </w:r>
    </w:p>
  </w:footnote>
  <w:footnote w:type="continuationSeparator" w:id="0">
    <w:p w14:paraId="428CE347" w14:textId="77777777" w:rsidR="00C7666D" w:rsidRDefault="00C7666D">
      <w:pPr>
        <w:spacing w:after="0" w:line="240" w:lineRule="auto"/>
      </w:pPr>
      <w:r>
        <w:continuationSeparator/>
      </w:r>
    </w:p>
  </w:footnote>
  <w:footnote w:type="continuationNotice" w:id="1">
    <w:p w14:paraId="0F87E701" w14:textId="77777777" w:rsidR="00C7666D" w:rsidRDefault="00C7666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60AA8" w14:textId="6D30D285" w:rsidR="00F51763" w:rsidRDefault="00000000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F2BE" w14:textId="36BC9D2D" w:rsidR="00E85AFD" w:rsidRDefault="00000000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820"/>
    <w:multiLevelType w:val="multilevel"/>
    <w:tmpl w:val="D638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1CE0"/>
    <w:multiLevelType w:val="multilevel"/>
    <w:tmpl w:val="C548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6416E"/>
    <w:multiLevelType w:val="multilevel"/>
    <w:tmpl w:val="9FD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50C4E"/>
    <w:multiLevelType w:val="multilevel"/>
    <w:tmpl w:val="56BA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34683"/>
    <w:multiLevelType w:val="multilevel"/>
    <w:tmpl w:val="8D1C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72ED9"/>
    <w:multiLevelType w:val="multilevel"/>
    <w:tmpl w:val="ECFA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279B0"/>
    <w:multiLevelType w:val="multilevel"/>
    <w:tmpl w:val="6C3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84B69"/>
    <w:multiLevelType w:val="multilevel"/>
    <w:tmpl w:val="98E4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15319"/>
    <w:multiLevelType w:val="multilevel"/>
    <w:tmpl w:val="47E2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6421F"/>
    <w:multiLevelType w:val="multilevel"/>
    <w:tmpl w:val="A5EC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33D59"/>
    <w:multiLevelType w:val="hybridMultilevel"/>
    <w:tmpl w:val="E21AA164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552720"/>
    <w:multiLevelType w:val="multilevel"/>
    <w:tmpl w:val="4DC6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95483"/>
    <w:multiLevelType w:val="multilevel"/>
    <w:tmpl w:val="D95E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21BB2"/>
    <w:multiLevelType w:val="multilevel"/>
    <w:tmpl w:val="625C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B0A7C"/>
    <w:multiLevelType w:val="multilevel"/>
    <w:tmpl w:val="DEC8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35ABC"/>
    <w:multiLevelType w:val="multilevel"/>
    <w:tmpl w:val="3594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457A5"/>
    <w:multiLevelType w:val="multilevel"/>
    <w:tmpl w:val="216A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01A96"/>
    <w:multiLevelType w:val="multilevel"/>
    <w:tmpl w:val="5F50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E6DDA"/>
    <w:multiLevelType w:val="multilevel"/>
    <w:tmpl w:val="28B4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B5317"/>
    <w:multiLevelType w:val="multilevel"/>
    <w:tmpl w:val="C2B0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C4D63"/>
    <w:multiLevelType w:val="multilevel"/>
    <w:tmpl w:val="3814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BB3525"/>
    <w:multiLevelType w:val="multilevel"/>
    <w:tmpl w:val="F28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315F4"/>
    <w:multiLevelType w:val="multilevel"/>
    <w:tmpl w:val="DAAE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0677FD"/>
    <w:multiLevelType w:val="multilevel"/>
    <w:tmpl w:val="E5BC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83929"/>
    <w:multiLevelType w:val="multilevel"/>
    <w:tmpl w:val="2E5E2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A94E04"/>
    <w:multiLevelType w:val="multilevel"/>
    <w:tmpl w:val="505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7B28788B"/>
    <w:multiLevelType w:val="multilevel"/>
    <w:tmpl w:val="678A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C6228"/>
    <w:multiLevelType w:val="multilevel"/>
    <w:tmpl w:val="CF04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D04D9"/>
    <w:multiLevelType w:val="multilevel"/>
    <w:tmpl w:val="6D78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14663A"/>
    <w:multiLevelType w:val="multilevel"/>
    <w:tmpl w:val="2B4A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44C40"/>
    <w:multiLevelType w:val="multilevel"/>
    <w:tmpl w:val="E0F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366500">
    <w:abstractNumId w:val="27"/>
  </w:num>
  <w:num w:numId="2" w16cid:durableId="1926918412">
    <w:abstractNumId w:val="12"/>
  </w:num>
  <w:num w:numId="3" w16cid:durableId="1981380688">
    <w:abstractNumId w:val="24"/>
  </w:num>
  <w:num w:numId="4" w16cid:durableId="1840072236">
    <w:abstractNumId w:val="6"/>
  </w:num>
  <w:num w:numId="5" w16cid:durableId="1595239946">
    <w:abstractNumId w:val="28"/>
  </w:num>
  <w:num w:numId="6" w16cid:durableId="1378746767">
    <w:abstractNumId w:val="13"/>
  </w:num>
  <w:num w:numId="7" w16cid:durableId="1761900863">
    <w:abstractNumId w:val="29"/>
  </w:num>
  <w:num w:numId="8" w16cid:durableId="2070105735">
    <w:abstractNumId w:val="15"/>
  </w:num>
  <w:num w:numId="9" w16cid:durableId="1963268402">
    <w:abstractNumId w:val="18"/>
  </w:num>
  <w:num w:numId="10" w16cid:durableId="287928948">
    <w:abstractNumId w:val="20"/>
  </w:num>
  <w:num w:numId="11" w16cid:durableId="1136951107">
    <w:abstractNumId w:val="4"/>
  </w:num>
  <w:num w:numId="12" w16cid:durableId="1764640824">
    <w:abstractNumId w:val="25"/>
  </w:num>
  <w:num w:numId="13" w16cid:durableId="714473552">
    <w:abstractNumId w:val="19"/>
  </w:num>
  <w:num w:numId="14" w16cid:durableId="1658729968">
    <w:abstractNumId w:val="7"/>
  </w:num>
  <w:num w:numId="15" w16cid:durableId="1866089855">
    <w:abstractNumId w:val="31"/>
  </w:num>
  <w:num w:numId="16" w16cid:durableId="245767854">
    <w:abstractNumId w:val="32"/>
  </w:num>
  <w:num w:numId="17" w16cid:durableId="2052917007">
    <w:abstractNumId w:val="3"/>
  </w:num>
  <w:num w:numId="18" w16cid:durableId="1190100663">
    <w:abstractNumId w:val="0"/>
  </w:num>
  <w:num w:numId="19" w16cid:durableId="353195326">
    <w:abstractNumId w:val="30"/>
  </w:num>
  <w:num w:numId="20" w16cid:durableId="1949777026">
    <w:abstractNumId w:val="21"/>
  </w:num>
  <w:num w:numId="21" w16cid:durableId="1490905502">
    <w:abstractNumId w:val="23"/>
  </w:num>
  <w:num w:numId="22" w16cid:durableId="260259068">
    <w:abstractNumId w:val="8"/>
  </w:num>
  <w:num w:numId="23" w16cid:durableId="1077746430">
    <w:abstractNumId w:val="16"/>
  </w:num>
  <w:num w:numId="24" w16cid:durableId="1927419852">
    <w:abstractNumId w:val="14"/>
  </w:num>
  <w:num w:numId="25" w16cid:durableId="1862357903">
    <w:abstractNumId w:val="11"/>
  </w:num>
  <w:num w:numId="26" w16cid:durableId="641538986">
    <w:abstractNumId w:val="22"/>
  </w:num>
  <w:num w:numId="27" w16cid:durableId="1467235465">
    <w:abstractNumId w:val="1"/>
  </w:num>
  <w:num w:numId="28" w16cid:durableId="1595476707">
    <w:abstractNumId w:val="9"/>
  </w:num>
  <w:num w:numId="29" w16cid:durableId="1422216324">
    <w:abstractNumId w:val="17"/>
  </w:num>
  <w:num w:numId="30" w16cid:durableId="1660649257">
    <w:abstractNumId w:val="2"/>
  </w:num>
  <w:num w:numId="31" w16cid:durableId="910231875">
    <w:abstractNumId w:val="5"/>
  </w:num>
  <w:num w:numId="32" w16cid:durableId="1735003293">
    <w:abstractNumId w:val="26"/>
  </w:num>
  <w:num w:numId="33" w16cid:durableId="2097247794">
    <w:abstractNumId w:val="1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029AB"/>
    <w:rsid w:val="00002DC7"/>
    <w:rsid w:val="00033399"/>
    <w:rsid w:val="000446CD"/>
    <w:rsid w:val="000720AA"/>
    <w:rsid w:val="000723CC"/>
    <w:rsid w:val="000935DA"/>
    <w:rsid w:val="000A648F"/>
    <w:rsid w:val="000B008A"/>
    <w:rsid w:val="000B0511"/>
    <w:rsid w:val="000B5380"/>
    <w:rsid w:val="000C285C"/>
    <w:rsid w:val="000E3051"/>
    <w:rsid w:val="000E66D7"/>
    <w:rsid w:val="000F2166"/>
    <w:rsid w:val="00117BFB"/>
    <w:rsid w:val="00167F6C"/>
    <w:rsid w:val="00172F63"/>
    <w:rsid w:val="00174851"/>
    <w:rsid w:val="001A4B1B"/>
    <w:rsid w:val="001B2DAB"/>
    <w:rsid w:val="001B46B9"/>
    <w:rsid w:val="001C508E"/>
    <w:rsid w:val="001D75C8"/>
    <w:rsid w:val="001F3C73"/>
    <w:rsid w:val="002050CD"/>
    <w:rsid w:val="00216745"/>
    <w:rsid w:val="0021778E"/>
    <w:rsid w:val="00233A9B"/>
    <w:rsid w:val="00290CF8"/>
    <w:rsid w:val="002D12AD"/>
    <w:rsid w:val="002E0F5A"/>
    <w:rsid w:val="002E60BD"/>
    <w:rsid w:val="002F1CD6"/>
    <w:rsid w:val="0031126E"/>
    <w:rsid w:val="003163ED"/>
    <w:rsid w:val="003232D5"/>
    <w:rsid w:val="003605B2"/>
    <w:rsid w:val="00362DE7"/>
    <w:rsid w:val="003630EC"/>
    <w:rsid w:val="003633CC"/>
    <w:rsid w:val="00370D9E"/>
    <w:rsid w:val="0038578C"/>
    <w:rsid w:val="00395869"/>
    <w:rsid w:val="003A64C4"/>
    <w:rsid w:val="003B2FA3"/>
    <w:rsid w:val="003B493D"/>
    <w:rsid w:val="00400D09"/>
    <w:rsid w:val="0040102B"/>
    <w:rsid w:val="00417AA3"/>
    <w:rsid w:val="00424075"/>
    <w:rsid w:val="004360C9"/>
    <w:rsid w:val="00444A2D"/>
    <w:rsid w:val="00451A05"/>
    <w:rsid w:val="004673B2"/>
    <w:rsid w:val="004775E0"/>
    <w:rsid w:val="00484992"/>
    <w:rsid w:val="00495F80"/>
    <w:rsid w:val="004A5DA9"/>
    <w:rsid w:val="004E1564"/>
    <w:rsid w:val="004F0AA5"/>
    <w:rsid w:val="00502891"/>
    <w:rsid w:val="00504738"/>
    <w:rsid w:val="0051361F"/>
    <w:rsid w:val="005242C6"/>
    <w:rsid w:val="00537159"/>
    <w:rsid w:val="0055290B"/>
    <w:rsid w:val="00553E9D"/>
    <w:rsid w:val="005744F7"/>
    <w:rsid w:val="00576E15"/>
    <w:rsid w:val="005931AF"/>
    <w:rsid w:val="005A33F0"/>
    <w:rsid w:val="005D3455"/>
    <w:rsid w:val="005D762E"/>
    <w:rsid w:val="005E2F69"/>
    <w:rsid w:val="005E716B"/>
    <w:rsid w:val="005F22C0"/>
    <w:rsid w:val="00604A19"/>
    <w:rsid w:val="00646F55"/>
    <w:rsid w:val="006866E9"/>
    <w:rsid w:val="006A0BF0"/>
    <w:rsid w:val="00702E2E"/>
    <w:rsid w:val="0070610F"/>
    <w:rsid w:val="00743A27"/>
    <w:rsid w:val="007534CE"/>
    <w:rsid w:val="007553B0"/>
    <w:rsid w:val="00761526"/>
    <w:rsid w:val="00763DBE"/>
    <w:rsid w:val="007659AA"/>
    <w:rsid w:val="007935AF"/>
    <w:rsid w:val="007C3AB2"/>
    <w:rsid w:val="007D4273"/>
    <w:rsid w:val="007F0011"/>
    <w:rsid w:val="00815D58"/>
    <w:rsid w:val="00833D96"/>
    <w:rsid w:val="00834292"/>
    <w:rsid w:val="00845E20"/>
    <w:rsid w:val="00846585"/>
    <w:rsid w:val="008620BC"/>
    <w:rsid w:val="0087489B"/>
    <w:rsid w:val="00880A59"/>
    <w:rsid w:val="00886060"/>
    <w:rsid w:val="00890EEB"/>
    <w:rsid w:val="008D2FC2"/>
    <w:rsid w:val="008D48E0"/>
    <w:rsid w:val="008D7773"/>
    <w:rsid w:val="008F5A23"/>
    <w:rsid w:val="009015A5"/>
    <w:rsid w:val="0092729E"/>
    <w:rsid w:val="00937828"/>
    <w:rsid w:val="009448E8"/>
    <w:rsid w:val="009957AE"/>
    <w:rsid w:val="009A62BC"/>
    <w:rsid w:val="009B6B97"/>
    <w:rsid w:val="009C288C"/>
    <w:rsid w:val="009D3278"/>
    <w:rsid w:val="00A020A8"/>
    <w:rsid w:val="00A17590"/>
    <w:rsid w:val="00A30720"/>
    <w:rsid w:val="00A63563"/>
    <w:rsid w:val="00A72B33"/>
    <w:rsid w:val="00A846B9"/>
    <w:rsid w:val="00A92164"/>
    <w:rsid w:val="00A93D42"/>
    <w:rsid w:val="00AB341B"/>
    <w:rsid w:val="00AF79AC"/>
    <w:rsid w:val="00B03D78"/>
    <w:rsid w:val="00B334B2"/>
    <w:rsid w:val="00B352B6"/>
    <w:rsid w:val="00B37BFF"/>
    <w:rsid w:val="00B457AB"/>
    <w:rsid w:val="00B53D0D"/>
    <w:rsid w:val="00B67A68"/>
    <w:rsid w:val="00B83D1A"/>
    <w:rsid w:val="00BA3E8C"/>
    <w:rsid w:val="00BA649D"/>
    <w:rsid w:val="00BA681C"/>
    <w:rsid w:val="00BB464D"/>
    <w:rsid w:val="00BE0E15"/>
    <w:rsid w:val="00BE4981"/>
    <w:rsid w:val="00BE7A54"/>
    <w:rsid w:val="00BF4C3A"/>
    <w:rsid w:val="00C40C7E"/>
    <w:rsid w:val="00C7666D"/>
    <w:rsid w:val="00C77ABA"/>
    <w:rsid w:val="00C93611"/>
    <w:rsid w:val="00CA46F1"/>
    <w:rsid w:val="00CA7209"/>
    <w:rsid w:val="00CB4F6B"/>
    <w:rsid w:val="00CC084F"/>
    <w:rsid w:val="00CC09B2"/>
    <w:rsid w:val="00CE69A9"/>
    <w:rsid w:val="00CF66F5"/>
    <w:rsid w:val="00D11770"/>
    <w:rsid w:val="00D216BF"/>
    <w:rsid w:val="00D277E1"/>
    <w:rsid w:val="00D83FDF"/>
    <w:rsid w:val="00D85CF8"/>
    <w:rsid w:val="00DC52B5"/>
    <w:rsid w:val="00DD7DE9"/>
    <w:rsid w:val="00E05355"/>
    <w:rsid w:val="00E27EDB"/>
    <w:rsid w:val="00E34F6F"/>
    <w:rsid w:val="00E413A0"/>
    <w:rsid w:val="00E477AF"/>
    <w:rsid w:val="00E5319B"/>
    <w:rsid w:val="00E54187"/>
    <w:rsid w:val="00E81BD1"/>
    <w:rsid w:val="00E84005"/>
    <w:rsid w:val="00E85AFD"/>
    <w:rsid w:val="00E944FC"/>
    <w:rsid w:val="00EA2DE6"/>
    <w:rsid w:val="00EB21B5"/>
    <w:rsid w:val="00EB5C81"/>
    <w:rsid w:val="00ED7411"/>
    <w:rsid w:val="00EE736D"/>
    <w:rsid w:val="00F2679D"/>
    <w:rsid w:val="00F3159F"/>
    <w:rsid w:val="00F4081F"/>
    <w:rsid w:val="00F439FE"/>
    <w:rsid w:val="00F46C83"/>
    <w:rsid w:val="00F51763"/>
    <w:rsid w:val="00F57EB1"/>
    <w:rsid w:val="00F67240"/>
    <w:rsid w:val="00F71D10"/>
    <w:rsid w:val="00F97D5C"/>
    <w:rsid w:val="00FB155A"/>
    <w:rsid w:val="00FB5843"/>
    <w:rsid w:val="00FE057B"/>
    <w:rsid w:val="00FE7202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0C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F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4081F"/>
    <w:rPr>
      <w:color w:val="356A95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0CF8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U3CGMyjzlvM?si=_3Po3675ZF8j6H6o" TargetMode="External"/><Relationship Id="rId18" Type="http://schemas.openxmlformats.org/officeDocument/2006/relationships/hyperlink" Target="https://www.youtube.com/watch?v=Z4AOP7-b1RM" TargetMode="External"/><Relationship Id="rId26" Type="http://schemas.openxmlformats.org/officeDocument/2006/relationships/hyperlink" Target="https://www.hackerrank.com/domains/algorithms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youtu.be/xqvEb6Iqtuw?si=fuqRWZb7RIvwrzLu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devdocs-io.translate.goog/javascript/?_x_tr_sl=en&amp;_x_tr_tl=es&amp;_x_tr_hl=es&amp;_x_tr_pto=tc&amp;_x_tr_hist=true" TargetMode="External"/><Relationship Id="rId17" Type="http://schemas.openxmlformats.org/officeDocument/2006/relationships/hyperlink" Target="https://www.youtube.com/watch?v=RqQ1d1qEWlE" TargetMode="External"/><Relationship Id="rId25" Type="http://schemas.openxmlformats.org/officeDocument/2006/relationships/hyperlink" Target="https://youtu.be/iJvLAZ8MJ2E?si=7Aiszu9-2Wi8G0EU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Kp4Mvapo5kc" TargetMode="External"/><Relationship Id="rId20" Type="http://schemas.openxmlformats.org/officeDocument/2006/relationships/hyperlink" Target="https://youtu.be/Q1OCWeXSE_4?si=VffrhfthJeF0GfjE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-python-org.translate.goog/es/3.14/reference/introduction.html?_x_tr_sl=en&amp;_x_tr_tl=es&amp;_x_tr_hl=es&amp;_x_tr_pto=tc" TargetMode="External"/><Relationship Id="rId24" Type="http://schemas.openxmlformats.org/officeDocument/2006/relationships/hyperlink" Target="https://www.youtube.com/watch?v=DLikpfc64cA" TargetMode="External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hyperlink" Target="https://www.geeksforgeeks.org/fundamentals-of-algorithms/" TargetMode="External"/><Relationship Id="rId23" Type="http://schemas.openxmlformats.org/officeDocument/2006/relationships/hyperlink" Target="https://youtu.be/Ffw7feC5Ptc?si=lC9DxYIpmOvvFLWW" TargetMode="External"/><Relationship Id="rId28" Type="http://schemas.openxmlformats.org/officeDocument/2006/relationships/hyperlink" Target="https://developer.mozilla.org/es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youtu.be/qytdWAwdvHs?si=ijB31t8YF3vWZIZd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youtu.be/9ifwAPFxpu0?si=y_2Lqorre3kGpJgy" TargetMode="External"/><Relationship Id="rId22" Type="http://schemas.openxmlformats.org/officeDocument/2006/relationships/hyperlink" Target="https://youtu.be/vZJlQzptBCo?si=PsE-QV4NhT3XnLOE" TargetMode="External"/><Relationship Id="rId27" Type="http://schemas.openxmlformats.org/officeDocument/2006/relationships/hyperlink" Target="https://www.codewars.com/" TargetMode="External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3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</Template>
  <TotalTime>2852</TotalTime>
  <Pages>17</Pages>
  <Words>2557</Words>
  <Characters>14065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APRENDIZ</cp:lastModifiedBy>
  <cp:revision>21</cp:revision>
  <cp:lastPrinted>2016-06-08T13:42:00Z</cp:lastPrinted>
  <dcterms:created xsi:type="dcterms:W3CDTF">2026-04-16T16:57:00Z</dcterms:created>
  <dcterms:modified xsi:type="dcterms:W3CDTF">2026-05-12T21:44:00Z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0x010100E6FB40559C53924D9947EEC60714F600</vt:lpwstr>
  </property>
  <property fmtid="{D5CDD505-2E9C-101B-9397-08002B2CF9AE}" pid="3" name="MediaServiceImageTags">
    <vt:lpwstr/>
  </property>
  <property fmtid="{D5CDD505-2E9C-101B-9397-08002B2CF9AE}" pid="4" name="GrammarlyDocumentId">
    <vt:lpwstr>3d700877213b83c1f6f7a8dba73ed352631d8e03bf48ecc4f79bd5b83e8bc98b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2026-04-16T16:00:35Z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235a4bd2-6a04-4fcb-9ed5-3f3e83cf6c1b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