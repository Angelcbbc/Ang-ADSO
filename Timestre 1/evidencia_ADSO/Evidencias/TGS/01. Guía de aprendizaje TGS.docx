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5146533C" w14:textId="7FA0CD77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>
        <w:rPr>
          <w:rFonts w:ascii="Arial" w:hAnsi="Arial" w:cs="Arial"/>
          <w:sz w:val="20"/>
          <w:szCs w:val="20"/>
        </w:rPr>
        <w:t xml:space="preserve">Análisis y Desarrollo de Software </w:t>
      </w:r>
    </w:p>
    <w:p w14:paraId="11F40DA0" w14:textId="7C4A11CB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>
        <w:rPr>
          <w:rFonts w:ascii="Arial" w:hAnsi="Arial" w:cs="Arial"/>
          <w:sz w:val="20"/>
          <w:szCs w:val="20"/>
        </w:rPr>
        <w:t>228118</w:t>
      </w:r>
    </w:p>
    <w:p w14:paraId="5ABB6B05" w14:textId="2101C8F3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51763">
        <w:rPr>
          <w:rFonts w:ascii="Calibri" w:hAnsi="Calibri" w:cs="Calibri"/>
          <w:sz w:val="24"/>
          <w:szCs w:val="24"/>
        </w:rPr>
        <w:t xml:space="preserve">Formativo </w:t>
      </w:r>
      <w:r w:rsidR="24891A0C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 w:rsidRPr="003A05FE">
        <w:rPr>
          <w:rFonts w:ascii="Arial" w:hAnsi="Arial" w:cs="Arial"/>
          <w:sz w:val="20"/>
          <w:szCs w:val="20"/>
        </w:rPr>
        <w:t>Construcción de software integrador de tecnologías orientadas a servicios.</w:t>
      </w:r>
    </w:p>
    <w:p w14:paraId="4564519F" w14:textId="713F6695" w:rsidR="00C77ABA" w:rsidRPr="00C77ABA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 </w:t>
      </w:r>
      <w:r w:rsidR="00C77ABA">
        <w:rPr>
          <w:rFonts w:ascii="Calibri" w:hAnsi="Calibri" w:cs="Calibri"/>
          <w:sz w:val="24"/>
          <w:szCs w:val="24"/>
        </w:rPr>
        <w:t>Análisis</w:t>
      </w:r>
    </w:p>
    <w:p w14:paraId="66D83556" w14:textId="7B5C349D" w:rsidR="00B53D0D" w:rsidRPr="00BE0E15" w:rsidRDefault="00B53D0D">
      <w:pPr>
        <w:pStyle w:val="Prrafodelista"/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 w:rsidRPr="00BE7A54">
        <w:rPr>
          <w:rFonts w:ascii="Calibri" w:hAnsi="Calibri" w:cs="Calibri"/>
          <w:sz w:val="24"/>
          <w:szCs w:val="24"/>
        </w:rPr>
        <w:br/>
      </w:r>
      <w:r w:rsidR="00833D96" w:rsidRPr="00833D96">
        <w:rPr>
          <w:rFonts w:ascii="Calibri" w:hAnsi="Calibri" w:cs="Calibri"/>
          <w:sz w:val="24"/>
          <w:szCs w:val="24"/>
        </w:rPr>
        <w:t>Elaborar prototipo del sistema como estrategia para validar los modelos de análisis desarrollados</w:t>
      </w:r>
      <w:r w:rsidR="00BE7A54" w:rsidRPr="00BE0E15">
        <w:rPr>
          <w:rFonts w:ascii="Calibri" w:hAnsi="Calibri" w:cs="Calibri"/>
          <w:sz w:val="24"/>
          <w:szCs w:val="24"/>
        </w:rPr>
        <w:t>.</w:t>
      </w:r>
    </w:p>
    <w:p w14:paraId="0F830893" w14:textId="6F6E2151" w:rsidR="00B53D0D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55DD733F" w14:textId="2413965B" w:rsidR="0040102B" w:rsidRDefault="008A4C47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8A4C47">
        <w:rPr>
          <w:rFonts w:ascii="Calibri" w:hAnsi="Calibri" w:cs="Calibri"/>
          <w:sz w:val="24"/>
          <w:szCs w:val="24"/>
        </w:rPr>
        <w:t xml:space="preserve">38392 - ESTABLECER REQUISITOS DE LA SOLUCIÓN DE SOFTWARE DE ACUERDO CON ESTÁNDARES Y </w:t>
      </w:r>
      <w:proofErr w:type="gramStart"/>
      <w:r w:rsidRPr="008A4C47">
        <w:rPr>
          <w:rFonts w:ascii="Calibri" w:hAnsi="Calibri" w:cs="Calibri"/>
          <w:sz w:val="24"/>
          <w:szCs w:val="24"/>
        </w:rPr>
        <w:t>PROCEDIMIENTOTÉCNICO.</w:t>
      </w:r>
      <w:r w:rsidR="00BE0E15">
        <w:rPr>
          <w:rFonts w:ascii="Calibri" w:hAnsi="Calibri" w:cs="Calibri"/>
          <w:sz w:val="24"/>
          <w:szCs w:val="24"/>
        </w:rPr>
        <w:t>.</w:t>
      </w:r>
      <w:proofErr w:type="gramEnd"/>
    </w:p>
    <w:p w14:paraId="23379A1B" w14:textId="77777777" w:rsidR="00BE0E15" w:rsidRPr="00F51763" w:rsidRDefault="00BE0E15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30ECAB32" w14:textId="6F010534" w:rsidR="00B53D0D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</w:p>
    <w:p w14:paraId="3C7DC83D" w14:textId="3C6D526F" w:rsidR="007935AF" w:rsidRPr="00F51763" w:rsidRDefault="008A4C47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8A4C47">
        <w:rPr>
          <w:rFonts w:ascii="Calibri" w:hAnsi="Calibri" w:cs="Calibri"/>
          <w:sz w:val="24"/>
          <w:szCs w:val="24"/>
        </w:rPr>
        <w:t>593346 - 01 CARACTERIZAR LOS PROCESOS DE LA ORGANIZACIÓN DE ACUERDO CON EL SOFTWARE A CONSTRUIR.</w:t>
      </w:r>
    </w:p>
    <w:p w14:paraId="2F477666" w14:textId="54EAAC14" w:rsid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  <w:r w:rsidR="00BE7A54">
        <w:rPr>
          <w:rFonts w:ascii="Calibri" w:hAnsi="Calibri" w:cs="Calibri"/>
          <w:sz w:val="24"/>
          <w:szCs w:val="24"/>
        </w:rPr>
        <w:t>40 horas</w:t>
      </w:r>
    </w:p>
    <w:p w14:paraId="5D403FC1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13049382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397A442D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4AF40AFB" w14:textId="77777777" w:rsidR="007935AF" w:rsidRDefault="007935AF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77B6E47B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6D4706F0" w14:textId="77777777" w:rsidR="00C77ABA" w:rsidRPr="0040102B" w:rsidRDefault="00C77ABA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2. PRESENTACIÓN</w:t>
      </w:r>
    </w:p>
    <w:p w14:paraId="1DA46D31" w14:textId="3ACCCC18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635069A7" w14:textId="43D9F8EE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Estimado aprendiz,</w:t>
      </w:r>
    </w:p>
    <w:p w14:paraId="47F4E4F0" w14:textId="50BC352F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En esta fase del proceso formativo usted desarrollará habilidades fundamentales para comprender cómo funcionan los sistemas en diferentes contextos, aplicando los principios de la Teoría General de Sistemas (TGS) y el enfoque sistémico.</w:t>
      </w:r>
    </w:p>
    <w:p w14:paraId="23E35E46" w14:textId="5F511A00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Comprender los sistemas permite analizar problemas de manera integral, identificando sus componentes, relaciones e interacciones. Esto es clave en el desarrollo de software, ya que un sistema informático no funciona de forma aislada, sino que interactúa con usuarios, procesos y otros sistemas.</w:t>
      </w:r>
    </w:p>
    <w:p w14:paraId="14EAF74D" w14:textId="3D4F1D3B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A través de esta guía, usted aprenderá a reconocer los elementos de un sistema, su estructura, sus tipos y su comportamiento, así como a aplicar el enfoque sistémico para analizar situaciones del mundo real.</w:t>
      </w:r>
    </w:p>
    <w:p w14:paraId="73634EFB" w14:textId="77777777" w:rsidR="008A4C47" w:rsidRDefault="008A4C47" w:rsidP="008A4C47">
      <w:pPr>
        <w:tabs>
          <w:tab w:val="left" w:pos="4320"/>
          <w:tab w:val="left" w:pos="4485"/>
          <w:tab w:val="left" w:pos="5445"/>
        </w:tabs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Se fortalecerán competencias como el pensamiento analítico, la visión integral y la capacidad de modelar soluciones, fundamentales en la formación de un desarrollador de software.</w:t>
      </w:r>
    </w:p>
    <w:p w14:paraId="05E7627C" w14:textId="455F483E" w:rsidR="00B53D0D" w:rsidRPr="00F51763" w:rsidRDefault="00B53D0D" w:rsidP="008A4C47">
      <w:pPr>
        <w:tabs>
          <w:tab w:val="left" w:pos="4320"/>
          <w:tab w:val="left" w:pos="4485"/>
          <w:tab w:val="left" w:pos="5445"/>
        </w:tabs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7379A93D" w14:textId="1D5E7728" w:rsidR="008A4C47" w:rsidRDefault="008A4C47" w:rsidP="008A4C47">
      <w:pPr>
        <w:tabs>
          <w:tab w:val="left" w:pos="4320"/>
          <w:tab w:val="left" w:pos="4485"/>
          <w:tab w:val="left" w:pos="5445"/>
        </w:tabs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En esta guía, el aprendiz desarrollará actividades orientadas a comprender los sistemas desde una perspectiva integral, identificando sus componentes, relaciones y funcionamiento dentro de un contexto determinado</w:t>
      </w:r>
      <w:r>
        <w:rPr>
          <w:rFonts w:cs="Calibri"/>
          <w:sz w:val="24"/>
          <w:szCs w:val="24"/>
        </w:rPr>
        <w:t>.</w:t>
      </w:r>
    </w:p>
    <w:p w14:paraId="7D9E4CD0" w14:textId="55C14B7C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 refle</w:t>
      </w:r>
      <w:r w:rsidR="007553B0" w:rsidRPr="00F51763">
        <w:rPr>
          <w:rFonts w:cs="Calibri"/>
          <w:b/>
          <w:bCs/>
          <w:sz w:val="24"/>
          <w:szCs w:val="24"/>
          <w:lang w:val="es-MX"/>
        </w:rPr>
        <w:t>xi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ón inicial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0D5E97CA" w14:textId="77777777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b/>
          <w:bCs/>
          <w:sz w:val="24"/>
          <w:szCs w:val="24"/>
        </w:rPr>
      </w:pPr>
      <w:r w:rsidRPr="008A4C47">
        <w:rPr>
          <w:rFonts w:cs="Calibri"/>
          <w:b/>
          <w:bCs/>
          <w:sz w:val="24"/>
          <w:szCs w:val="24"/>
        </w:rPr>
        <w:t>Descripción de la actividad:</w:t>
      </w:r>
    </w:p>
    <w:p w14:paraId="00F1CF98" w14:textId="77777777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El aprendiz reflexionará sobre cómo los sistemas están presentes en la vida cotidiana.</w:t>
      </w:r>
    </w:p>
    <w:p w14:paraId="57B597F7" w14:textId="77777777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Se plantea la siguiente situación:</w:t>
      </w:r>
    </w:p>
    <w:p w14:paraId="6C93BCD7" w14:textId="77777777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b/>
          <w:bCs/>
          <w:sz w:val="24"/>
          <w:szCs w:val="24"/>
        </w:rPr>
        <w:t>“Un sistema falla y afecta múltiples procesos dentro de una organización.”</w:t>
      </w:r>
    </w:p>
    <w:p w14:paraId="7AC06ECD" w14:textId="77777777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A partir de esto, el aprendiz responderá:</w:t>
      </w:r>
    </w:p>
    <w:p w14:paraId="4367A17D" w14:textId="77777777" w:rsidR="008A4C47" w:rsidRDefault="008A4C47">
      <w:pPr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  <w:highlight w:val="lightGray"/>
        </w:rPr>
      </w:pPr>
      <w:r w:rsidRPr="0073760B">
        <w:rPr>
          <w:rFonts w:cs="Calibri"/>
          <w:sz w:val="24"/>
          <w:szCs w:val="24"/>
          <w:highlight w:val="lightGray"/>
        </w:rPr>
        <w:t xml:space="preserve">¿Qué es un sistema en la vida cotidiana? </w:t>
      </w:r>
    </w:p>
    <w:p w14:paraId="185CA1CF" w14:textId="14CC6D54" w:rsidR="0073760B" w:rsidRPr="0073760B" w:rsidRDefault="00892A9E">
      <w:pPr>
        <w:pStyle w:val="Prrafodelista"/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el conjunto de personas u objetos que interactúan entre si con un mismo fin, esto se ve representado en la vida cotidiana o </w:t>
      </w:r>
      <w:proofErr w:type="spellStart"/>
      <w:r>
        <w:rPr>
          <w:rFonts w:ascii="Times New Roman" w:hAnsi="Times New Roman" w:cs="Times New Roman"/>
          <w:sz w:val="24"/>
          <w:szCs w:val="24"/>
        </w:rPr>
        <w:t>almenos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mi caso cuando: tomo transporte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compro en un supermercado, voy a un restaurante cafetería, también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sitemas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no </w:t>
      </w:r>
      <w:proofErr w:type="gramStart"/>
      <w:r>
        <w:rPr>
          <w:rFonts w:ascii="Times New Roman" w:hAnsi="Times New Roman" w:cs="Times New Roman"/>
          <w:sz w:val="24"/>
          <w:szCs w:val="24"/>
        </w:rPr>
        <w:t>vemos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pero existen y hacen parte de nuestra vida cotidiana como los sistemas abstractos o el sistema natural el cual funciona sin intervención humana</w:t>
      </w:r>
    </w:p>
    <w:p w14:paraId="79AB0B5A" w14:textId="77777777" w:rsidR="008A4C47" w:rsidRPr="00F2236E" w:rsidRDefault="008A4C47">
      <w:pPr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  <w:highlight w:val="lightGray"/>
        </w:rPr>
      </w:pPr>
      <w:r w:rsidRPr="00F2236E">
        <w:rPr>
          <w:rFonts w:cs="Calibri"/>
          <w:sz w:val="24"/>
          <w:szCs w:val="24"/>
          <w:highlight w:val="lightGray"/>
        </w:rPr>
        <w:t xml:space="preserve">¿Qué elementos cree que componen un sistema? </w:t>
      </w:r>
    </w:p>
    <w:p w14:paraId="48F0B369" w14:textId="208AD639" w:rsidR="00892A9E" w:rsidRDefault="00892A9E">
      <w:pPr>
        <w:pStyle w:val="Prrafodelista"/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2A9E">
        <w:rPr>
          <w:rFonts w:ascii="Times New Roman" w:hAnsi="Times New Roman" w:cs="Times New Roman"/>
          <w:sz w:val="24"/>
          <w:szCs w:val="24"/>
        </w:rPr>
        <w:lastRenderedPageBreak/>
        <w:t>Entrada (Input): Información, recursos o datos que ingresan a un sistema para ser procesados</w:t>
      </w:r>
    </w:p>
    <w:p w14:paraId="3D5ACA6B" w14:textId="77777777" w:rsidR="00F2236E" w:rsidRDefault="00F2236E" w:rsidP="00F2236E">
      <w:pPr>
        <w:pStyle w:val="Prrafodelista"/>
        <w:tabs>
          <w:tab w:val="left" w:pos="4320"/>
          <w:tab w:val="left" w:pos="4485"/>
          <w:tab w:val="left" w:pos="544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6A59E3A" w14:textId="3D6A5F48" w:rsidR="00892A9E" w:rsidRDefault="00892A9E">
      <w:pPr>
        <w:pStyle w:val="Prrafodelista"/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2A9E">
        <w:rPr>
          <w:rFonts w:ascii="Times New Roman" w:hAnsi="Times New Roman" w:cs="Times New Roman"/>
          <w:sz w:val="24"/>
          <w:szCs w:val="24"/>
        </w:rPr>
        <w:t xml:space="preserve">Salida (Output):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2A9E">
        <w:rPr>
          <w:rFonts w:ascii="Times New Roman" w:hAnsi="Times New Roman" w:cs="Times New Roman"/>
          <w:sz w:val="24"/>
          <w:szCs w:val="24"/>
        </w:rPr>
        <w:t>Resultado generado por el sistema después de procesar las entradas.</w:t>
      </w:r>
    </w:p>
    <w:p w14:paraId="58CCD40C" w14:textId="77777777" w:rsidR="00F2236E" w:rsidRDefault="00F2236E" w:rsidP="00F2236E">
      <w:pPr>
        <w:pStyle w:val="Prrafodelista"/>
        <w:tabs>
          <w:tab w:val="left" w:pos="4320"/>
          <w:tab w:val="left" w:pos="4485"/>
          <w:tab w:val="left" w:pos="544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6A2D650" w14:textId="70EFF28F" w:rsidR="00892A9E" w:rsidRDefault="00892A9E">
      <w:pPr>
        <w:pStyle w:val="Prrafodelista"/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2A9E">
        <w:rPr>
          <w:rFonts w:ascii="Times New Roman" w:hAnsi="Times New Roman" w:cs="Times New Roman"/>
          <w:sz w:val="24"/>
          <w:szCs w:val="24"/>
        </w:rPr>
        <w:t>Proceso: Conjunto de actividades que transforman las entradas en resultados.</w:t>
      </w:r>
    </w:p>
    <w:p w14:paraId="355E77E2" w14:textId="77777777" w:rsidR="00F2236E" w:rsidRDefault="00F2236E" w:rsidP="00F2236E">
      <w:pPr>
        <w:pStyle w:val="Prrafodelista"/>
        <w:tabs>
          <w:tab w:val="left" w:pos="4320"/>
          <w:tab w:val="left" w:pos="4485"/>
          <w:tab w:val="left" w:pos="544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3733C6D" w14:textId="4578B62D" w:rsidR="00892A9E" w:rsidRDefault="00892A9E">
      <w:pPr>
        <w:pStyle w:val="Prrafodelista"/>
        <w:numPr>
          <w:ilvl w:val="0"/>
          <w:numId w:val="31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2A9E">
        <w:rPr>
          <w:rFonts w:ascii="Times New Roman" w:hAnsi="Times New Roman" w:cs="Times New Roman"/>
          <w:sz w:val="24"/>
          <w:szCs w:val="24"/>
        </w:rPr>
        <w:t>Retroalimentación (</w:t>
      </w:r>
      <w:proofErr w:type="spellStart"/>
      <w:r w:rsidRPr="00892A9E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892A9E">
        <w:rPr>
          <w:rFonts w:ascii="Times New Roman" w:hAnsi="Times New Roman" w:cs="Times New Roman"/>
          <w:sz w:val="24"/>
          <w:szCs w:val="24"/>
        </w:rPr>
        <w:t>): Información que retorna al sistema para evaluar y mejorar su funcionamient</w:t>
      </w:r>
      <w:r w:rsidR="00F2236E">
        <w:rPr>
          <w:rFonts w:ascii="Times New Roman" w:hAnsi="Times New Roman" w:cs="Times New Roman"/>
          <w:sz w:val="24"/>
          <w:szCs w:val="24"/>
        </w:rPr>
        <w:t>o.</w:t>
      </w:r>
    </w:p>
    <w:p w14:paraId="4CDEAD02" w14:textId="77777777" w:rsidR="00F2236E" w:rsidRPr="00892A9E" w:rsidRDefault="00F2236E" w:rsidP="00F2236E">
      <w:pPr>
        <w:pStyle w:val="Prrafodelista"/>
        <w:tabs>
          <w:tab w:val="left" w:pos="4320"/>
          <w:tab w:val="left" w:pos="4485"/>
          <w:tab w:val="left" w:pos="544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0441F17" w14:textId="686BB6E2" w:rsidR="00892A9E" w:rsidRDefault="008A4C47">
      <w:pPr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  <w:highlight w:val="lightGray"/>
        </w:rPr>
      </w:pPr>
      <w:r w:rsidRPr="00F2236E">
        <w:rPr>
          <w:rFonts w:cs="Calibri"/>
          <w:sz w:val="24"/>
          <w:szCs w:val="24"/>
          <w:highlight w:val="lightGray"/>
        </w:rPr>
        <w:t xml:space="preserve">¿Qué ocurre cuando una parte del sistema falla? </w:t>
      </w:r>
    </w:p>
    <w:p w14:paraId="3B45568B" w14:textId="2698F1B9" w:rsidR="00F2236E" w:rsidRPr="00B92FA9" w:rsidRDefault="00F2236E">
      <w:pPr>
        <w:pStyle w:val="Prrafodelista"/>
        <w:numPr>
          <w:ilvl w:val="0"/>
          <w:numId w:val="32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Cuando una parte del sistema falla podemos afirmar que el </w:t>
      </w:r>
      <w:proofErr w:type="spellStart"/>
      <w:r>
        <w:rPr>
          <w:rFonts w:ascii="Times New Roman" w:hAnsi="Times New Roman" w:cs="Times New Roman"/>
          <w:sz w:val="24"/>
          <w:szCs w:val="24"/>
        </w:rPr>
        <w:t>sitema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general va a fallar es diferente cuando se presenta un obstáculo a cuando una parte falla y también puede depender del tipo de sistema del cual estamos hablando, en el caso de un sistema cerrado donde no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interacion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el entorno </w:t>
      </w:r>
      <w:r w:rsidR="004309F3">
        <w:rPr>
          <w:rFonts w:ascii="Times New Roman" w:hAnsi="Times New Roman" w:cs="Times New Roman"/>
          <w:sz w:val="24"/>
          <w:szCs w:val="24"/>
        </w:rPr>
        <w:t xml:space="preserve">podemos afirmar que el sistema en general fallara, según el video proporcionado podemos ver que sumando las partes creamos algos grande lo que al final se vuelve un sistema y una falla en cualquiera de sus partes </w:t>
      </w:r>
      <w:proofErr w:type="spellStart"/>
      <w:r w:rsidR="004309F3">
        <w:rPr>
          <w:rFonts w:ascii="Times New Roman" w:hAnsi="Times New Roman" w:cs="Times New Roman"/>
          <w:sz w:val="24"/>
          <w:szCs w:val="24"/>
        </w:rPr>
        <w:t>interumpe</w:t>
      </w:r>
      <w:proofErr w:type="spellEnd"/>
      <w:r w:rsidR="004309F3">
        <w:rPr>
          <w:rFonts w:ascii="Times New Roman" w:hAnsi="Times New Roman" w:cs="Times New Roman"/>
          <w:sz w:val="24"/>
          <w:szCs w:val="24"/>
        </w:rPr>
        <w:t xml:space="preserve"> o </w:t>
      </w:r>
      <w:r w:rsidR="00B92FA9">
        <w:rPr>
          <w:rFonts w:ascii="Times New Roman" w:hAnsi="Times New Roman" w:cs="Times New Roman"/>
          <w:sz w:val="24"/>
          <w:szCs w:val="24"/>
        </w:rPr>
        <w:t>directamente genera una falla en el sistema.</w:t>
      </w:r>
    </w:p>
    <w:p w14:paraId="03D172DB" w14:textId="77777777" w:rsidR="00B92FA9" w:rsidRPr="00F2236E" w:rsidRDefault="00B92FA9" w:rsidP="00B92FA9">
      <w:pPr>
        <w:pStyle w:val="Prrafodelista"/>
        <w:tabs>
          <w:tab w:val="left" w:pos="4320"/>
          <w:tab w:val="left" w:pos="4485"/>
          <w:tab w:val="left" w:pos="5445"/>
        </w:tabs>
        <w:spacing w:after="0"/>
        <w:ind w:left="1440"/>
        <w:jc w:val="both"/>
        <w:rPr>
          <w:rFonts w:cs="Calibri"/>
          <w:sz w:val="24"/>
          <w:szCs w:val="24"/>
        </w:rPr>
      </w:pPr>
    </w:p>
    <w:p w14:paraId="66111355" w14:textId="77777777" w:rsidR="008A4C47" w:rsidRPr="008A4C47" w:rsidRDefault="008A4C47">
      <w:pPr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¿Por qué es importante ver los problemas de manera integral y no aislada? </w:t>
      </w:r>
    </w:p>
    <w:p w14:paraId="381F83F0" w14:textId="77777777" w:rsidR="008A4C47" w:rsidRPr="008A4C47" w:rsidRDefault="008A4C47">
      <w:pPr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¿Puede existir un sistema sin interacción entre sus partes? </w:t>
      </w:r>
    </w:p>
    <w:p w14:paraId="2C1562C8" w14:textId="77777777" w:rsidR="008A4C47" w:rsidRDefault="008A4C47" w:rsidP="008A4C47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Se realizará socialización de respuestas en grupo.</w:t>
      </w:r>
    </w:p>
    <w:p w14:paraId="471397FB" w14:textId="77777777" w:rsidR="00F7590F" w:rsidRPr="008A4C47" w:rsidRDefault="00F7590F" w:rsidP="008A4C47">
      <w:p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</w:p>
    <w:p w14:paraId="1F0CBB48" w14:textId="77777777" w:rsidR="008A4C47" w:rsidRPr="008A4C47" w:rsidRDefault="008A4C47" w:rsidP="008A4C47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8A4C47">
        <w:rPr>
          <w:rFonts w:cs="Calibri"/>
          <w:b/>
          <w:bCs/>
          <w:sz w:val="24"/>
          <w:szCs w:val="24"/>
        </w:rPr>
        <w:t>Recursos:</w:t>
      </w:r>
    </w:p>
    <w:p w14:paraId="46796DAE" w14:textId="7340F359" w:rsidR="008A4C47" w:rsidRPr="00F7590F" w:rsidRDefault="008A4C47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 </w:t>
      </w:r>
      <w:hyperlink r:id="rId11" w:history="1">
        <w:r w:rsidRPr="008A4C47">
          <w:rPr>
            <w:rStyle w:val="Hipervnculo"/>
            <w:rFonts w:cs="Calibri"/>
            <w:sz w:val="24"/>
            <w:szCs w:val="24"/>
          </w:rPr>
          <w:t xml:space="preserve">Video: </w:t>
        </w:r>
        <w:r w:rsidRPr="008A4C47">
          <w:rPr>
            <w:rStyle w:val="Hipervnculo"/>
            <w:rFonts w:cs="Calibri"/>
            <w:i/>
            <w:iCs/>
            <w:sz w:val="24"/>
            <w:szCs w:val="24"/>
          </w:rPr>
          <w:t>¿Qué es un sistema?</w:t>
        </w:r>
      </w:hyperlink>
      <w:r w:rsidRPr="008A4C47">
        <w:rPr>
          <w:rFonts w:cs="Calibri"/>
          <w:i/>
          <w:iCs/>
          <w:sz w:val="24"/>
          <w:szCs w:val="24"/>
        </w:rPr>
        <w:t xml:space="preserve"> </w:t>
      </w:r>
    </w:p>
    <w:p w14:paraId="13BB29A9" w14:textId="7F1A6B6E" w:rsidR="00F7590F" w:rsidRDefault="00F7590F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hyperlink r:id="rId12" w:history="1">
        <w:r w:rsidRPr="00F7590F">
          <w:rPr>
            <w:rStyle w:val="Hipervnculo"/>
            <w:rFonts w:cs="Calibri"/>
            <w:sz w:val="24"/>
            <w:szCs w:val="24"/>
          </w:rPr>
          <w:t xml:space="preserve"> Video: </w:t>
        </w:r>
        <w:r w:rsidRPr="00F7590F">
          <w:rPr>
            <w:rStyle w:val="Hipervnculo"/>
            <w:rFonts w:cs="Calibri"/>
            <w:i/>
            <w:iCs/>
            <w:sz w:val="24"/>
            <w:szCs w:val="24"/>
          </w:rPr>
          <w:t>Pensamiento sistémico explicado</w:t>
        </w:r>
      </w:hyperlink>
    </w:p>
    <w:p w14:paraId="2F9A088F" w14:textId="05823C13" w:rsidR="008A4C47" w:rsidRPr="00F7590F" w:rsidRDefault="00F7590F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/>
        <w:jc w:val="both"/>
        <w:rPr>
          <w:rFonts w:cs="Calibri"/>
          <w:sz w:val="24"/>
          <w:szCs w:val="24"/>
        </w:rPr>
      </w:pPr>
      <w:hyperlink r:id="rId13" w:history="1">
        <w:r w:rsidRPr="00F7590F">
          <w:rPr>
            <w:rStyle w:val="Hipervnculo"/>
            <w:rFonts w:cs="Calibri"/>
            <w:sz w:val="24"/>
            <w:szCs w:val="24"/>
          </w:rPr>
          <w:t>Documento PDF (introducción):</w:t>
        </w:r>
      </w:hyperlink>
    </w:p>
    <w:p w14:paraId="4C6C22B8" w14:textId="77777777" w:rsidR="007935AF" w:rsidRPr="007935AF" w:rsidRDefault="00000000" w:rsidP="007935AF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2FD09834">
          <v:rect id="_x0000_i1025" style="width:0;height:1.5pt" o:hralign="center" o:hrstd="t" o:hr="t" fillcolor="#a0a0a0" stroked="f"/>
        </w:pict>
      </w:r>
    </w:p>
    <w:p w14:paraId="2B0A6E54" w14:textId="2F623B2B" w:rsidR="007935AF" w:rsidRPr="007935AF" w:rsidRDefault="007935AF" w:rsidP="007935AF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7935AF">
        <w:rPr>
          <w:rFonts w:eastAsia="Arial" w:cs="Calibri"/>
          <w:b/>
          <w:bCs/>
          <w:sz w:val="24"/>
          <w:szCs w:val="24"/>
        </w:rPr>
        <w:t>Duración:</w:t>
      </w:r>
      <w:r>
        <w:rPr>
          <w:rFonts w:eastAsia="Arial" w:cs="Calibri"/>
          <w:b/>
          <w:bCs/>
          <w:sz w:val="24"/>
          <w:szCs w:val="24"/>
        </w:rPr>
        <w:t xml:space="preserve"> </w:t>
      </w:r>
      <w:r w:rsidRPr="007935AF">
        <w:rPr>
          <w:rFonts w:eastAsia="Arial" w:cs="Calibri"/>
          <w:b/>
          <w:bCs/>
          <w:sz w:val="24"/>
          <w:szCs w:val="24"/>
        </w:rPr>
        <w:t>4 horas</w:t>
      </w:r>
    </w:p>
    <w:p w14:paraId="0123A3CF" w14:textId="77777777" w:rsidR="0040102B" w:rsidRPr="0040102B" w:rsidRDefault="0040102B" w:rsidP="00BE7A54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231AB9C4" w14:textId="74EB7E1C" w:rsidR="00C77ABA" w:rsidRPr="00C77ABA" w:rsidRDefault="00FE7202" w:rsidP="00BE0E15">
      <w:pPr>
        <w:pStyle w:val="Default"/>
        <w:spacing w:line="360" w:lineRule="auto"/>
        <w:jc w:val="both"/>
        <w:rPr>
          <w:rFonts w:eastAsia="Arial" w:cs="Calibri"/>
          <w:b/>
          <w:bCs/>
        </w:rPr>
      </w:pPr>
      <w:r w:rsidRPr="00F51763">
        <w:rPr>
          <w:rFonts w:ascii="Calibri" w:hAnsi="Calibri" w:cs="Calibri"/>
          <w:b/>
          <w:bCs/>
        </w:rPr>
        <w:t xml:space="preserve">3.2 </w:t>
      </w:r>
      <w:r w:rsidR="00451A05" w:rsidRPr="00F51763">
        <w:rPr>
          <w:rFonts w:ascii="Calibri" w:hAnsi="Calibri" w:cs="Calibri"/>
          <w:b/>
          <w:bCs/>
        </w:rPr>
        <w:t xml:space="preserve">Actividades de </w:t>
      </w:r>
      <w:r w:rsidR="00BA649D" w:rsidRPr="00F51763">
        <w:rPr>
          <w:rFonts w:ascii="Calibri" w:hAnsi="Calibri" w:cs="Calibri"/>
          <w:b/>
          <w:bCs/>
        </w:rPr>
        <w:t xml:space="preserve">contextualización e identificación de </w:t>
      </w:r>
      <w:r w:rsidR="0E399CB2" w:rsidRPr="00F51763">
        <w:rPr>
          <w:rFonts w:ascii="Calibri" w:hAnsi="Calibri" w:cs="Calibri"/>
          <w:b/>
          <w:bCs/>
        </w:rPr>
        <w:t>conocimientos</w:t>
      </w:r>
      <w:r w:rsidR="00BA649D" w:rsidRPr="00F51763">
        <w:rPr>
          <w:rFonts w:ascii="Calibri" w:hAnsi="Calibri" w:cs="Calibri"/>
          <w:b/>
          <w:bCs/>
        </w:rPr>
        <w:t xml:space="preserve"> necesarios para el aprendizaje:</w:t>
      </w:r>
    </w:p>
    <w:p w14:paraId="79F05DE9" w14:textId="77777777" w:rsidR="007935AF" w:rsidRPr="007935AF" w:rsidRDefault="007935AF" w:rsidP="007935AF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7935AF">
        <w:rPr>
          <w:rFonts w:eastAsia="Arial" w:cs="Calibri"/>
          <w:b/>
          <w:bCs/>
          <w:sz w:val="24"/>
          <w:szCs w:val="24"/>
        </w:rPr>
        <w:t>Descripción de la actividad:</w:t>
      </w:r>
    </w:p>
    <w:p w14:paraId="5429B97D" w14:textId="77777777" w:rsidR="008A4C47" w:rsidRPr="008A4C47" w:rsidRDefault="008A4C47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El aprendiz realizará una investigación guiada sobre los conceptos fundamentales de la Teoría General de Sistemas y el enfoque sistémico.</w:t>
      </w:r>
    </w:p>
    <w:p w14:paraId="5FBDE526" w14:textId="77777777" w:rsidR="008A4C47" w:rsidRPr="008A4C47" w:rsidRDefault="00000000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53481039">
          <v:rect id="_x0000_i1026" style="width:0;height:1.5pt" o:hralign="center" o:hrstd="t" o:hr="t" fillcolor="#a0a0a0" stroked="f"/>
        </w:pict>
      </w:r>
    </w:p>
    <w:p w14:paraId="130CBC7F" w14:textId="77777777" w:rsidR="008A4C47" w:rsidRPr="008A4C47" w:rsidRDefault="008A4C47" w:rsidP="008A4C47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B92FA9">
        <w:rPr>
          <w:rFonts w:cs="Calibri"/>
          <w:b/>
          <w:bCs/>
          <w:sz w:val="24"/>
          <w:szCs w:val="24"/>
          <w:highlight w:val="lightGray"/>
        </w:rPr>
        <w:lastRenderedPageBreak/>
        <w:t>1. Introducción a la Teoría General de Sistemas</w:t>
      </w:r>
    </w:p>
    <w:p w14:paraId="6AA817DF" w14:textId="77777777" w:rsidR="008A4C47" w:rsidRPr="008A4C47" w:rsidRDefault="008A4C47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Investigar:</w:t>
      </w:r>
    </w:p>
    <w:p w14:paraId="4DA8A7A5" w14:textId="77777777" w:rsidR="008A4C47" w:rsidRDefault="008A4C47">
      <w:pPr>
        <w:numPr>
          <w:ilvl w:val="0"/>
          <w:numId w:val="4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¿Qué es la Teoría General de Sistemas? </w:t>
      </w:r>
    </w:p>
    <w:p w14:paraId="2DDFF2DB" w14:textId="59C3C53A" w:rsidR="0055488B" w:rsidRDefault="0055488B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55488B">
        <w:rPr>
          <w:rFonts w:ascii="Times New Roman" w:hAnsi="Times New Roman" w:cs="Times New Roman"/>
          <w:sz w:val="24"/>
          <w:szCs w:val="24"/>
        </w:rPr>
        <w:t>onsisten en módulos ordenados de piezas que se encuentran interrelacionadas y que interactúan entre sí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5488B">
        <w:rPr>
          <w:rFonts w:ascii="Times New Roman" w:hAnsi="Times New Roman" w:cs="Times New Roman"/>
          <w:sz w:val="24"/>
          <w:szCs w:val="24"/>
        </w:rPr>
        <w:t xml:space="preserve"> la utilización de los mismos conceptos para describir los rasgos principales de sistemas diferentes, la búsqueda de leyes generales que facilitan la comprensión de la dinámica de cualquier sistema y la formalización de </w:t>
      </w:r>
      <w:proofErr w:type="spellStart"/>
      <w:r w:rsidRPr="0055488B">
        <w:rPr>
          <w:rFonts w:ascii="Times New Roman" w:hAnsi="Times New Roman" w:cs="Times New Roman"/>
          <w:sz w:val="24"/>
          <w:szCs w:val="24"/>
        </w:rPr>
        <w:t>lasdescripciones</w:t>
      </w:r>
      <w:proofErr w:type="spellEnd"/>
      <w:r w:rsidRPr="0055488B">
        <w:rPr>
          <w:rFonts w:ascii="Times New Roman" w:hAnsi="Times New Roman" w:cs="Times New Roman"/>
          <w:sz w:val="24"/>
          <w:szCs w:val="24"/>
        </w:rPr>
        <w:t xml:space="preserve"> de la realidad. En conclusión, puede resaltarse que posee un carácter dinámico, multidimensional y multidisciplinario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EDC679" w14:textId="4CE4C2F3" w:rsidR="0055488B" w:rsidRDefault="00666F83" w:rsidP="0055488B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66F83">
        <w:rPr>
          <w:rFonts w:ascii="Times New Roman" w:hAnsi="Times New Roman" w:cs="Times New Roman"/>
          <w:sz w:val="24"/>
          <w:szCs w:val="24"/>
        </w:rPr>
        <w:t>la TGS se caracteriza por su perspectiva holística e integradora, en donde lo importante son las relaciones y los conjuntos que a partir de ellas emergen.</w:t>
      </w:r>
    </w:p>
    <w:p w14:paraId="2C370812" w14:textId="5E01DF4E" w:rsidR="0055488B" w:rsidRDefault="00666F83" w:rsidP="00666F83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66F83">
        <w:rPr>
          <w:rFonts w:ascii="Times New Roman" w:hAnsi="Times New Roman" w:cs="Times New Roman"/>
          <w:sz w:val="24"/>
          <w:szCs w:val="24"/>
        </w:rPr>
        <w:t xml:space="preserve">Cada sistema, al trabajar de </w:t>
      </w:r>
      <w:proofErr w:type="spellStart"/>
      <w:r w:rsidRPr="00666F83">
        <w:rPr>
          <w:rFonts w:ascii="Times New Roman" w:hAnsi="Times New Roman" w:cs="Times New Roman"/>
          <w:sz w:val="24"/>
          <w:szCs w:val="24"/>
        </w:rPr>
        <w:t>maneraordenada</w:t>
      </w:r>
      <w:proofErr w:type="spellEnd"/>
      <w:r w:rsidRPr="00666F83">
        <w:rPr>
          <w:rFonts w:ascii="Times New Roman" w:hAnsi="Times New Roman" w:cs="Times New Roman"/>
          <w:sz w:val="24"/>
          <w:szCs w:val="24"/>
        </w:rPr>
        <w:t xml:space="preserve"> y coordinada, origina que durante </w:t>
      </w:r>
      <w:proofErr w:type="spellStart"/>
      <w:r w:rsidRPr="00666F83">
        <w:rPr>
          <w:rFonts w:ascii="Times New Roman" w:hAnsi="Times New Roman" w:cs="Times New Roman"/>
          <w:sz w:val="24"/>
          <w:szCs w:val="24"/>
        </w:rPr>
        <w:t>eltrabajo</w:t>
      </w:r>
      <w:proofErr w:type="spellEnd"/>
      <w:r w:rsidRPr="00666F83">
        <w:rPr>
          <w:rFonts w:ascii="Times New Roman" w:hAnsi="Times New Roman" w:cs="Times New Roman"/>
          <w:sz w:val="24"/>
          <w:szCs w:val="24"/>
        </w:rPr>
        <w:t xml:space="preserve"> se genere sinergia, lo que significa </w:t>
      </w:r>
      <w:proofErr w:type="spellStart"/>
      <w:r w:rsidRPr="00666F83">
        <w:rPr>
          <w:rFonts w:ascii="Times New Roman" w:hAnsi="Times New Roman" w:cs="Times New Roman"/>
          <w:sz w:val="24"/>
          <w:szCs w:val="24"/>
        </w:rPr>
        <w:t>elresultado</w:t>
      </w:r>
      <w:proofErr w:type="spellEnd"/>
      <w:r w:rsidRPr="00666F83">
        <w:rPr>
          <w:rFonts w:ascii="Times New Roman" w:hAnsi="Times New Roman" w:cs="Times New Roman"/>
          <w:sz w:val="24"/>
          <w:szCs w:val="24"/>
        </w:rPr>
        <w:t xml:space="preserve"> del trabajo en equipo donde </w:t>
      </w:r>
      <w:proofErr w:type="spellStart"/>
      <w:r w:rsidRPr="00666F83">
        <w:rPr>
          <w:rFonts w:ascii="Times New Roman" w:hAnsi="Times New Roman" w:cs="Times New Roman"/>
          <w:sz w:val="24"/>
          <w:szCs w:val="24"/>
        </w:rPr>
        <w:t>loselementos</w:t>
      </w:r>
      <w:proofErr w:type="spellEnd"/>
      <w:r w:rsidRPr="00666F83">
        <w:rPr>
          <w:rFonts w:ascii="Times New Roman" w:hAnsi="Times New Roman" w:cs="Times New Roman"/>
          <w:sz w:val="24"/>
          <w:szCs w:val="24"/>
        </w:rPr>
        <w:t xml:space="preserve"> interactúan entre sí con la </w:t>
      </w:r>
      <w:proofErr w:type="spellStart"/>
      <w:r w:rsidRPr="00666F83">
        <w:rPr>
          <w:rFonts w:ascii="Times New Roman" w:hAnsi="Times New Roman" w:cs="Times New Roman"/>
          <w:sz w:val="24"/>
          <w:szCs w:val="24"/>
        </w:rPr>
        <w:t>finalidadde</w:t>
      </w:r>
      <w:proofErr w:type="spellEnd"/>
      <w:r w:rsidRPr="00666F83">
        <w:rPr>
          <w:rFonts w:ascii="Times New Roman" w:hAnsi="Times New Roman" w:cs="Times New Roman"/>
          <w:sz w:val="24"/>
          <w:szCs w:val="24"/>
        </w:rPr>
        <w:t xml:space="preserve"> alcanzar algún objetivo, es mayor que </w:t>
      </w:r>
      <w:proofErr w:type="spellStart"/>
      <w:r w:rsidRPr="00666F83">
        <w:rPr>
          <w:rFonts w:ascii="Times New Roman" w:hAnsi="Times New Roman" w:cs="Times New Roman"/>
          <w:sz w:val="24"/>
          <w:szCs w:val="24"/>
        </w:rPr>
        <w:t>sianalizamos</w:t>
      </w:r>
      <w:proofErr w:type="spellEnd"/>
      <w:r w:rsidRPr="00666F83">
        <w:rPr>
          <w:rFonts w:ascii="Times New Roman" w:hAnsi="Times New Roman" w:cs="Times New Roman"/>
          <w:sz w:val="24"/>
          <w:szCs w:val="24"/>
        </w:rPr>
        <w:t xml:space="preserve"> el resultado de cada uno de </w:t>
      </w:r>
      <w:proofErr w:type="spellStart"/>
      <w:r w:rsidRPr="00666F83">
        <w:rPr>
          <w:rFonts w:ascii="Times New Roman" w:hAnsi="Times New Roman" w:cs="Times New Roman"/>
          <w:sz w:val="24"/>
          <w:szCs w:val="24"/>
        </w:rPr>
        <w:t>losintegrantes</w:t>
      </w:r>
      <w:proofErr w:type="spellEnd"/>
      <w:r w:rsidRPr="00666F83">
        <w:rPr>
          <w:rFonts w:ascii="Times New Roman" w:hAnsi="Times New Roman" w:cs="Times New Roman"/>
          <w:sz w:val="24"/>
          <w:szCs w:val="24"/>
        </w:rPr>
        <w:t xml:space="preserve"> por separado</w:t>
      </w:r>
    </w:p>
    <w:p w14:paraId="2D074151" w14:textId="77777777" w:rsidR="00666F83" w:rsidRPr="00666F83" w:rsidRDefault="00666F83" w:rsidP="00666F83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A34326A" w14:textId="77777777" w:rsidR="008A4C47" w:rsidRDefault="008A4C47">
      <w:pPr>
        <w:numPr>
          <w:ilvl w:val="0"/>
          <w:numId w:val="4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¿Quién fue Ludwig </w:t>
      </w:r>
      <w:proofErr w:type="spellStart"/>
      <w:r w:rsidRPr="008A4C47">
        <w:rPr>
          <w:rFonts w:cs="Calibri"/>
          <w:sz w:val="24"/>
          <w:szCs w:val="24"/>
        </w:rPr>
        <w:t>von</w:t>
      </w:r>
      <w:proofErr w:type="spellEnd"/>
      <w:r w:rsidRPr="008A4C47">
        <w:rPr>
          <w:rFonts w:cs="Calibri"/>
          <w:sz w:val="24"/>
          <w:szCs w:val="24"/>
        </w:rPr>
        <w:t xml:space="preserve"> Bertalanffy? </w:t>
      </w:r>
    </w:p>
    <w:p w14:paraId="76893A14" w14:textId="54AA10FB" w:rsidR="00666F83" w:rsidRDefault="00666F83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6F83">
        <w:rPr>
          <w:rFonts w:ascii="Times New Roman" w:hAnsi="Times New Roman" w:cs="Times New Roman"/>
          <w:b/>
          <w:bCs/>
          <w:sz w:val="24"/>
          <w:szCs w:val="24"/>
        </w:rPr>
        <w:t>(1901-1972) fue un biólogo y filósofo austriaco, reconocido fundamentalmente como el padre de la Teoría General de Sistemas (TGS).</w:t>
      </w:r>
    </w:p>
    <w:p w14:paraId="257A9AF9" w14:textId="77777777" w:rsidR="00666F83" w:rsidRDefault="00666F83" w:rsidP="00666F83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7AE22" w14:textId="739992EB" w:rsidR="00666F83" w:rsidRDefault="00666F83" w:rsidP="00666F83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66F83">
        <w:rPr>
          <w:rFonts w:ascii="Times New Roman" w:hAnsi="Times New Roman" w:cs="Times New Roman"/>
          <w:sz w:val="24"/>
          <w:szCs w:val="24"/>
        </w:rPr>
        <w:t>Estudió en la Universidad de Innsbruck y en la Universidad de Viena, doctorándose en 1926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666F83">
        <w:rPr>
          <w:rFonts w:ascii="Times New Roman" w:hAnsi="Times New Roman" w:cs="Times New Roman"/>
          <w:sz w:val="24"/>
          <w:szCs w:val="24"/>
        </w:rPr>
        <w:t>jerció como profesor de biología en la Universidad de Viena hasta 1948. Posteriormente, emigró a Estados Unidos, donde trabajó en diversas universidades.</w:t>
      </w:r>
    </w:p>
    <w:p w14:paraId="34E10527" w14:textId="308A5FB5" w:rsidR="00666F83" w:rsidRDefault="00666F83" w:rsidP="00666F83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 aportes principales fueron:</w:t>
      </w:r>
      <w:r w:rsidR="00897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7BD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="00897BDD">
        <w:rPr>
          <w:rFonts w:ascii="Times New Roman" w:hAnsi="Times New Roman" w:cs="Times New Roman"/>
          <w:sz w:val="24"/>
          <w:szCs w:val="24"/>
        </w:rPr>
        <w:t xml:space="preserve"> general de sistemas (TGS), Sistemas abiertos,</w:t>
      </w:r>
    </w:p>
    <w:p w14:paraId="0B333E3E" w14:textId="6DAC5987" w:rsidR="00897BDD" w:rsidRDefault="00897BDD" w:rsidP="00666F83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Perspectiva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organimisca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Biologia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3BBE3A" w14:textId="57C1099B" w:rsidR="00666F83" w:rsidRDefault="00897BDD" w:rsidP="00897BDD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Empezo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desarrollar su teoría en 1930 pero no fue </w:t>
      </w:r>
      <w:proofErr w:type="spellStart"/>
      <w:r>
        <w:rPr>
          <w:rFonts w:ascii="Times New Roman" w:hAnsi="Times New Roman" w:cs="Times New Roman"/>
          <w:sz w:val="24"/>
          <w:szCs w:val="24"/>
        </w:rPr>
        <w:t>si 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hasta 1936 que publico un trabajo importante explicando que los principios de un </w:t>
      </w:r>
      <w:proofErr w:type="spellStart"/>
      <w:r>
        <w:rPr>
          <w:rFonts w:ascii="Times New Roman" w:hAnsi="Times New Roman" w:cs="Times New Roman"/>
          <w:sz w:val="24"/>
          <w:szCs w:val="24"/>
        </w:rPr>
        <w:t>sitema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biológico podrían aplicarse a otros campos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conocimeinto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la TGS </w:t>
      </w:r>
      <w:r w:rsidRPr="00897BDD">
        <w:rPr>
          <w:rFonts w:ascii="Times New Roman" w:hAnsi="Times New Roman" w:cs="Times New Roman"/>
          <w:sz w:val="24"/>
          <w:szCs w:val="24"/>
        </w:rPr>
        <w:t>busca entender y analizar los sistemas complejos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3AE2E0" w14:textId="77777777" w:rsidR="00897BDD" w:rsidRPr="00897BDD" w:rsidRDefault="00897BDD" w:rsidP="00897BDD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4416E0C" w14:textId="71BFCD13" w:rsidR="00666F83" w:rsidRPr="00666F83" w:rsidRDefault="00666F83" w:rsidP="00666F83">
      <w:pPr>
        <w:pStyle w:val="Prrafodelista"/>
        <w:spacing w:after="0" w:line="360" w:lineRule="auto"/>
        <w:ind w:left="1080"/>
        <w:jc w:val="both"/>
        <w:rPr>
          <w:rFonts w:cs="Calibri"/>
          <w:sz w:val="24"/>
          <w:szCs w:val="24"/>
        </w:rPr>
      </w:pPr>
    </w:p>
    <w:p w14:paraId="1F7F05AB" w14:textId="77777777" w:rsidR="008A4C47" w:rsidRDefault="008A4C47">
      <w:pPr>
        <w:numPr>
          <w:ilvl w:val="0"/>
          <w:numId w:val="4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lastRenderedPageBreak/>
        <w:t xml:space="preserve">Importancia de la TGS en el desarrollo de software </w:t>
      </w:r>
    </w:p>
    <w:p w14:paraId="4D3E365A" w14:textId="1ADC74F9" w:rsidR="004504FC" w:rsidRDefault="004504FC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4504FC">
        <w:rPr>
          <w:rFonts w:ascii="Times New Roman" w:hAnsi="Times New Roman" w:cs="Times New Roman"/>
          <w:sz w:val="24"/>
          <w:szCs w:val="24"/>
        </w:rPr>
        <w:t>ambia la forma en que se entiende y se construyen los sistemas. En lugar de ver un programa como piezas aisladas, lo trata como un conjunto de elementos interconectados que trabajan juntos.</w:t>
      </w:r>
    </w:p>
    <w:p w14:paraId="2D0A9552" w14:textId="116AA2D1" w:rsidR="004504FC" w:rsidRDefault="004504FC" w:rsidP="004504FC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4504FC">
        <w:rPr>
          <w:rFonts w:ascii="Times New Roman" w:hAnsi="Times New Roman" w:cs="Times New Roman"/>
          <w:sz w:val="24"/>
          <w:szCs w:val="24"/>
        </w:rPr>
        <w:t>yuda a entender que un software no son solo líneas de código, sino un sistema donde todo está relacionado: usuarios, base de datos, interfaces, servidores, etc.</w:t>
      </w:r>
    </w:p>
    <w:p w14:paraId="49788994" w14:textId="5B7FDAAC" w:rsidR="004504FC" w:rsidRPr="004504FC" w:rsidRDefault="004504FC" w:rsidP="004504FC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TGS </w:t>
      </w:r>
      <w:r w:rsidRPr="004504FC">
        <w:rPr>
          <w:rFonts w:ascii="Times New Roman" w:hAnsi="Times New Roman" w:cs="Times New Roman"/>
          <w:sz w:val="24"/>
          <w:szCs w:val="24"/>
        </w:rPr>
        <w:t>hace que el software sea más claro y fácil de mantener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504FC">
        <w:rPr>
          <w:rFonts w:ascii="Times New Roman" w:hAnsi="Times New Roman" w:cs="Times New Roman"/>
          <w:sz w:val="24"/>
          <w:szCs w:val="24"/>
        </w:rPr>
        <w:t>ayuda</w:t>
      </w:r>
      <w:r>
        <w:rPr>
          <w:rFonts w:ascii="Times New Roman" w:hAnsi="Times New Roman" w:cs="Times New Roman"/>
          <w:sz w:val="24"/>
          <w:szCs w:val="24"/>
        </w:rPr>
        <w:t>ndo</w:t>
      </w:r>
      <w:r w:rsidRPr="004504FC">
        <w:rPr>
          <w:rFonts w:ascii="Times New Roman" w:hAnsi="Times New Roman" w:cs="Times New Roman"/>
          <w:sz w:val="24"/>
          <w:szCs w:val="24"/>
        </w:rPr>
        <w:t xml:space="preserve"> a ver cómo cada parte depende de la otra y cómo mejorar el flujo completo.</w:t>
      </w:r>
    </w:p>
    <w:p w14:paraId="743F970A" w14:textId="77777777" w:rsidR="00073BA3" w:rsidRPr="00F7590F" w:rsidRDefault="00073BA3" w:rsidP="00073BA3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7590F">
        <w:rPr>
          <w:rFonts w:cs="Calibri"/>
          <w:b/>
          <w:bCs/>
          <w:sz w:val="24"/>
          <w:szCs w:val="24"/>
        </w:rPr>
        <w:t>Recursos:</w:t>
      </w:r>
    </w:p>
    <w:p w14:paraId="46925A3C" w14:textId="77777777" w:rsidR="00073BA3" w:rsidRPr="00F7590F" w:rsidRDefault="00073BA3">
      <w:pPr>
        <w:numPr>
          <w:ilvl w:val="0"/>
          <w:numId w:val="11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7590F">
        <w:rPr>
          <w:rFonts w:cs="Calibri"/>
          <w:sz w:val="24"/>
          <w:szCs w:val="24"/>
        </w:rPr>
        <w:t xml:space="preserve"> </w:t>
      </w:r>
      <w:hyperlink r:id="rId14" w:history="1">
        <w:r w:rsidRPr="00F7590F">
          <w:rPr>
            <w:rStyle w:val="Hipervnculo"/>
            <w:rFonts w:cs="Calibri"/>
            <w:sz w:val="24"/>
            <w:szCs w:val="24"/>
          </w:rPr>
          <w:t>Descargar PDF Teoría General de Sistemas (fundamentos)</w:t>
        </w:r>
      </w:hyperlink>
      <w:r w:rsidRPr="00F7590F">
        <w:rPr>
          <w:rFonts w:cs="Calibri"/>
          <w:sz w:val="24"/>
          <w:szCs w:val="24"/>
        </w:rPr>
        <w:t xml:space="preserve"> </w:t>
      </w:r>
    </w:p>
    <w:p w14:paraId="779C9685" w14:textId="77777777" w:rsidR="00073BA3" w:rsidRPr="00F7590F" w:rsidRDefault="00073BA3">
      <w:pPr>
        <w:numPr>
          <w:ilvl w:val="0"/>
          <w:numId w:val="11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7590F">
        <w:rPr>
          <w:rFonts w:cs="Calibri"/>
          <w:sz w:val="24"/>
          <w:szCs w:val="24"/>
        </w:rPr>
        <w:t xml:space="preserve"> </w:t>
      </w:r>
      <w:hyperlink r:id="rId15" w:history="1">
        <w:r w:rsidRPr="00F7590F">
          <w:rPr>
            <w:rStyle w:val="Hipervnculo"/>
            <w:rFonts w:cs="Calibri"/>
            <w:sz w:val="24"/>
            <w:szCs w:val="24"/>
          </w:rPr>
          <w:t>Ver documento académico introductorio TGS</w:t>
        </w:r>
      </w:hyperlink>
      <w:r w:rsidRPr="00F7590F">
        <w:rPr>
          <w:rFonts w:cs="Calibri"/>
          <w:sz w:val="24"/>
          <w:szCs w:val="24"/>
        </w:rPr>
        <w:t xml:space="preserve"> </w:t>
      </w:r>
    </w:p>
    <w:p w14:paraId="4D476DA4" w14:textId="77777777" w:rsidR="00073BA3" w:rsidRPr="00F7590F" w:rsidRDefault="00073BA3">
      <w:pPr>
        <w:numPr>
          <w:ilvl w:val="0"/>
          <w:numId w:val="11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F7590F">
        <w:rPr>
          <w:rFonts w:cs="Calibri"/>
          <w:sz w:val="24"/>
          <w:szCs w:val="24"/>
        </w:rPr>
        <w:t xml:space="preserve"> </w:t>
      </w:r>
      <w:hyperlink r:id="rId16" w:history="1">
        <w:r w:rsidRPr="00F7590F">
          <w:rPr>
            <w:rStyle w:val="Hipervnculo"/>
            <w:rFonts w:cs="Calibri"/>
            <w:sz w:val="24"/>
            <w:szCs w:val="24"/>
          </w:rPr>
          <w:t>Artículo académico: enfoque práctico de la TGS</w:t>
        </w:r>
      </w:hyperlink>
      <w:r w:rsidRPr="00F7590F">
        <w:rPr>
          <w:rFonts w:cs="Calibri"/>
          <w:sz w:val="24"/>
          <w:szCs w:val="24"/>
        </w:rPr>
        <w:t xml:space="preserve"> </w:t>
      </w:r>
    </w:p>
    <w:p w14:paraId="6AD1232E" w14:textId="4467E667" w:rsidR="00073BA3" w:rsidRPr="008A4C47" w:rsidRDefault="00073BA3" w:rsidP="00073BA3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7590F">
        <w:rPr>
          <w:rFonts w:cs="Calibri"/>
          <w:sz w:val="24"/>
          <w:szCs w:val="24"/>
        </w:rPr>
        <w:t>La TGS busca identificar principios comunes a todos los sistemas y entender sus relaciones e interacciones</w:t>
      </w:r>
    </w:p>
    <w:p w14:paraId="67093FF2" w14:textId="77777777" w:rsidR="008A4C47" w:rsidRPr="008A4C47" w:rsidRDefault="00000000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0EA346C2">
          <v:rect id="_x0000_i1027" style="width:0;height:1.5pt" o:hralign="center" o:hrstd="t" o:hr="t" fillcolor="#a0a0a0" stroked="f"/>
        </w:pict>
      </w:r>
    </w:p>
    <w:p w14:paraId="68E7040C" w14:textId="77777777" w:rsidR="008A4C47" w:rsidRPr="008A4C47" w:rsidRDefault="008A4C47" w:rsidP="008A4C47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8A4C47">
        <w:rPr>
          <w:rFonts w:cs="Calibri"/>
          <w:b/>
          <w:bCs/>
          <w:sz w:val="24"/>
          <w:szCs w:val="24"/>
        </w:rPr>
        <w:t>2. Concepto de sistema</w:t>
      </w:r>
    </w:p>
    <w:p w14:paraId="01933819" w14:textId="77777777" w:rsidR="008A4C47" w:rsidRPr="008A4C47" w:rsidRDefault="008A4C47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Identificar:</w:t>
      </w:r>
    </w:p>
    <w:p w14:paraId="07DBD49A" w14:textId="77777777" w:rsidR="008A4C47" w:rsidRPr="008A4C47" w:rsidRDefault="008A4C47">
      <w:pPr>
        <w:numPr>
          <w:ilvl w:val="0"/>
          <w:numId w:val="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Definición de sistema </w:t>
      </w:r>
    </w:p>
    <w:p w14:paraId="1777D04C" w14:textId="77777777" w:rsidR="008A4C47" w:rsidRPr="008A4C47" w:rsidRDefault="008A4C47">
      <w:pPr>
        <w:numPr>
          <w:ilvl w:val="0"/>
          <w:numId w:val="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Elementos de un sistema: </w:t>
      </w:r>
    </w:p>
    <w:p w14:paraId="6A7EA300" w14:textId="77777777" w:rsidR="008A4C47" w:rsidRPr="008A4C47" w:rsidRDefault="008A4C47">
      <w:pPr>
        <w:numPr>
          <w:ilvl w:val="1"/>
          <w:numId w:val="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Entrada </w:t>
      </w:r>
    </w:p>
    <w:p w14:paraId="17401FB7" w14:textId="77777777" w:rsidR="008A4C47" w:rsidRPr="008A4C47" w:rsidRDefault="008A4C47">
      <w:pPr>
        <w:numPr>
          <w:ilvl w:val="1"/>
          <w:numId w:val="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Proceso </w:t>
      </w:r>
    </w:p>
    <w:p w14:paraId="120D7012" w14:textId="77777777" w:rsidR="008A4C47" w:rsidRPr="008A4C47" w:rsidRDefault="008A4C47">
      <w:pPr>
        <w:numPr>
          <w:ilvl w:val="1"/>
          <w:numId w:val="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Salida </w:t>
      </w:r>
    </w:p>
    <w:p w14:paraId="28912C0C" w14:textId="77777777" w:rsidR="008A4C47" w:rsidRDefault="008A4C47">
      <w:pPr>
        <w:numPr>
          <w:ilvl w:val="1"/>
          <w:numId w:val="5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Retroalimentación </w:t>
      </w:r>
    </w:p>
    <w:p w14:paraId="2F419A65" w14:textId="77777777" w:rsidR="00073BA3" w:rsidRPr="00073BA3" w:rsidRDefault="00073BA3" w:rsidP="00073BA3">
      <w:pPr>
        <w:spacing w:after="0" w:line="360" w:lineRule="auto"/>
        <w:jc w:val="both"/>
        <w:rPr>
          <w:rFonts w:cs="Calibri"/>
          <w:sz w:val="24"/>
          <w:szCs w:val="24"/>
        </w:rPr>
      </w:pPr>
      <w:r w:rsidRPr="00073BA3">
        <w:rPr>
          <w:rFonts w:cs="Calibri"/>
          <w:b/>
          <w:bCs/>
          <w:sz w:val="24"/>
          <w:szCs w:val="24"/>
        </w:rPr>
        <w:t>Recursos:</w:t>
      </w:r>
    </w:p>
    <w:p w14:paraId="02CCE744" w14:textId="23B3525A" w:rsidR="00073BA3" w:rsidRPr="00073BA3" w:rsidRDefault="00073BA3">
      <w:pPr>
        <w:numPr>
          <w:ilvl w:val="0"/>
          <w:numId w:val="18"/>
        </w:numPr>
        <w:spacing w:after="0" w:line="360" w:lineRule="auto"/>
        <w:jc w:val="both"/>
        <w:rPr>
          <w:rFonts w:cs="Calibri"/>
          <w:sz w:val="24"/>
          <w:szCs w:val="24"/>
        </w:rPr>
      </w:pPr>
      <w:hyperlink r:id="rId17" w:history="1">
        <w:r w:rsidRPr="00073BA3">
          <w:rPr>
            <w:rStyle w:val="Hipervnculo"/>
            <w:rFonts w:cs="Calibri"/>
            <w:sz w:val="24"/>
            <w:szCs w:val="24"/>
          </w:rPr>
          <w:t xml:space="preserve"> Documento sobre elementos de un sistema (entrada, proceso, salida)</w:t>
        </w:r>
      </w:hyperlink>
      <w:r w:rsidRPr="00073BA3">
        <w:rPr>
          <w:rFonts w:cs="Calibri"/>
          <w:sz w:val="24"/>
          <w:szCs w:val="24"/>
        </w:rPr>
        <w:t xml:space="preserve"> </w:t>
      </w:r>
    </w:p>
    <w:p w14:paraId="2972A939" w14:textId="53CECA0D" w:rsidR="00073BA3" w:rsidRPr="008A4C47" w:rsidRDefault="00073BA3" w:rsidP="00073BA3">
      <w:pPr>
        <w:spacing w:after="0" w:line="360" w:lineRule="auto"/>
        <w:jc w:val="both"/>
        <w:rPr>
          <w:rFonts w:cs="Calibri"/>
          <w:sz w:val="24"/>
          <w:szCs w:val="24"/>
        </w:rPr>
      </w:pPr>
      <w:r w:rsidRPr="00073BA3">
        <w:rPr>
          <w:rFonts w:cs="Calibri"/>
          <w:sz w:val="24"/>
          <w:szCs w:val="24"/>
        </w:rPr>
        <w:t>Un sistema está compuesto por elementos interrelacionados que interactúan entre sí para cumplir un objetivo</w:t>
      </w:r>
    </w:p>
    <w:p w14:paraId="6453831A" w14:textId="77777777" w:rsidR="008A4C47" w:rsidRPr="008A4C47" w:rsidRDefault="00000000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28DE311B">
          <v:rect id="_x0000_i1028" style="width:0;height:1.5pt" o:hralign="center" o:hrstd="t" o:hr="t" fillcolor="#a0a0a0" stroked="f"/>
        </w:pict>
      </w:r>
    </w:p>
    <w:p w14:paraId="72D965DE" w14:textId="77777777" w:rsidR="008A4C47" w:rsidRPr="008A4C47" w:rsidRDefault="008A4C47" w:rsidP="008A4C47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B92FA9">
        <w:rPr>
          <w:rFonts w:cs="Calibri"/>
          <w:b/>
          <w:bCs/>
          <w:sz w:val="24"/>
          <w:szCs w:val="24"/>
          <w:highlight w:val="lightGray"/>
        </w:rPr>
        <w:t>3. Tipos de sistemas</w:t>
      </w:r>
    </w:p>
    <w:p w14:paraId="1925E54B" w14:textId="77777777" w:rsidR="008A4C47" w:rsidRPr="008A4C47" w:rsidRDefault="008A4C47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lastRenderedPageBreak/>
        <w:t>Clasificar:</w:t>
      </w:r>
    </w:p>
    <w:p w14:paraId="5DDA3A99" w14:textId="77777777" w:rsidR="008A4C47" w:rsidRDefault="008A4C47">
      <w:pPr>
        <w:numPr>
          <w:ilvl w:val="0"/>
          <w:numId w:val="6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Sistemas abiertos y cerrados </w:t>
      </w:r>
    </w:p>
    <w:p w14:paraId="16BC7A3D" w14:textId="18098717" w:rsidR="004504FC" w:rsidRDefault="004504FC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04FC">
        <w:rPr>
          <w:rFonts w:ascii="Times New Roman" w:hAnsi="Times New Roman" w:cs="Times New Roman"/>
          <w:b/>
          <w:bCs/>
          <w:sz w:val="24"/>
          <w:szCs w:val="24"/>
        </w:rPr>
        <w:t>Abiertos</w:t>
      </w:r>
    </w:p>
    <w:p w14:paraId="2C74D88C" w14:textId="79DEEBE3" w:rsidR="004504FC" w:rsidRDefault="00386988" w:rsidP="004504FC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Existe un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intercambi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materia y energía con aquello que lo rodea sea la tierra, células plantas animales o </w:t>
      </w:r>
      <w:proofErr w:type="spellStart"/>
      <w:r>
        <w:rPr>
          <w:rFonts w:ascii="Times New Roman" w:hAnsi="Times New Roman" w:cs="Times New Roman"/>
          <w:sz w:val="24"/>
          <w:szCs w:val="24"/>
        </w:rPr>
        <w:t>peronas</w:t>
      </w:r>
      <w:proofErr w:type="spellEnd"/>
    </w:p>
    <w:p w14:paraId="7C37CC53" w14:textId="1FB86482" w:rsidR="00386988" w:rsidRDefault="00386988" w:rsidP="004504FC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86988">
        <w:rPr>
          <w:rFonts w:ascii="Times New Roman" w:hAnsi="Times New Roman" w:cs="Times New Roman"/>
          <w:sz w:val="24"/>
          <w:szCs w:val="24"/>
        </w:rPr>
        <w:t xml:space="preserve">son aquellos que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seencuentran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en relación con el medio </w:t>
      </w:r>
      <w:proofErr w:type="spellStart"/>
      <w:proofErr w:type="gramStart"/>
      <w:r w:rsidRPr="00386988">
        <w:rPr>
          <w:rFonts w:ascii="Times New Roman" w:hAnsi="Times New Roman" w:cs="Times New Roman"/>
          <w:sz w:val="24"/>
          <w:szCs w:val="24"/>
        </w:rPr>
        <w:t>circundante;a</w:t>
      </w:r>
      <w:proofErr w:type="spellEnd"/>
      <w:proofErr w:type="gramEnd"/>
      <w:r w:rsidRPr="00386988">
        <w:rPr>
          <w:rFonts w:ascii="Times New Roman" w:hAnsi="Times New Roman" w:cs="Times New Roman"/>
          <w:sz w:val="24"/>
          <w:szCs w:val="24"/>
        </w:rPr>
        <w:t xml:space="preserve"> medida que los sistemas van siendo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máscomplejos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, las conductas de esos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sistemastienden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a tomar en cuenta su medio, su </w:t>
      </w:r>
      <w:proofErr w:type="spellStart"/>
      <w:proofErr w:type="gramStart"/>
      <w:r w:rsidRPr="00386988">
        <w:rPr>
          <w:rFonts w:ascii="Times New Roman" w:hAnsi="Times New Roman" w:cs="Times New Roman"/>
          <w:sz w:val="24"/>
          <w:szCs w:val="24"/>
        </w:rPr>
        <w:t>entorno,es</w:t>
      </w:r>
      <w:proofErr w:type="spellEnd"/>
      <w:proofErr w:type="gramEnd"/>
      <w:r w:rsidRPr="00386988">
        <w:rPr>
          <w:rFonts w:ascii="Times New Roman" w:hAnsi="Times New Roman" w:cs="Times New Roman"/>
          <w:sz w:val="24"/>
          <w:szCs w:val="24"/>
        </w:rPr>
        <w:t xml:space="preserve"> decir, su totalidad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E7A6CC" w14:textId="33DD21D6" w:rsidR="00386988" w:rsidRDefault="00386988" w:rsidP="004504FC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86988">
        <w:rPr>
          <w:rFonts w:ascii="Times New Roman" w:hAnsi="Times New Roman" w:cs="Times New Roman"/>
          <w:sz w:val="24"/>
          <w:szCs w:val="24"/>
        </w:rPr>
        <w:t xml:space="preserve">Generalmente este tipo de sistemas son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losque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tienen un periodo de vida más largo ya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quese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encuentran en una constante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retroalimen-tación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de los resultados que están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obteniendopor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lo que pueden mejorarse y actualizarse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oincluso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sufrir una reingeniería, si así se requiere</w:t>
      </w:r>
    </w:p>
    <w:p w14:paraId="3A9538DE" w14:textId="77777777" w:rsidR="00386988" w:rsidRPr="00386988" w:rsidRDefault="00386988" w:rsidP="004504FC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EA68621" w14:textId="2C13AE56" w:rsidR="004504FC" w:rsidRDefault="004504FC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Cerrados</w:t>
      </w:r>
    </w:p>
    <w:p w14:paraId="3EC4633C" w14:textId="7E715D8A" w:rsidR="00386988" w:rsidRDefault="00386988" w:rsidP="00386988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existe un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intecambio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>
        <w:rPr>
          <w:rFonts w:ascii="Times New Roman" w:hAnsi="Times New Roman" w:cs="Times New Roman"/>
          <w:sz w:val="24"/>
          <w:szCs w:val="24"/>
        </w:rPr>
        <w:t>materia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pero si de energía, la materia no entra ni </w:t>
      </w:r>
      <w:proofErr w:type="gramStart"/>
      <w:r>
        <w:rPr>
          <w:rFonts w:ascii="Times New Roman" w:hAnsi="Times New Roman" w:cs="Times New Roman"/>
          <w:sz w:val="24"/>
          <w:szCs w:val="24"/>
        </w:rPr>
        <w:t>sale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pero si pierde y gana energía</w:t>
      </w:r>
    </w:p>
    <w:p w14:paraId="540296E6" w14:textId="73A39460" w:rsidR="00386988" w:rsidRDefault="00386988" w:rsidP="00386988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386988">
        <w:rPr>
          <w:rFonts w:ascii="Times New Roman" w:hAnsi="Times New Roman" w:cs="Times New Roman"/>
          <w:sz w:val="24"/>
          <w:szCs w:val="24"/>
        </w:rPr>
        <w:t xml:space="preserve">son aquellos que se encuentran aislados por completo de su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ambienteexterno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. No tienen mecanismos de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recolecciónde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información del exterior, por lo que tienden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adesaparecer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al no contar con una retroalimentación que les dé información sobre el </w:t>
      </w:r>
      <w:proofErr w:type="spellStart"/>
      <w:r w:rsidRPr="00386988">
        <w:rPr>
          <w:rFonts w:ascii="Times New Roman" w:hAnsi="Times New Roman" w:cs="Times New Roman"/>
          <w:sz w:val="24"/>
          <w:szCs w:val="24"/>
        </w:rPr>
        <w:t>resultadode</w:t>
      </w:r>
      <w:proofErr w:type="spellEnd"/>
      <w:r w:rsidRPr="00386988">
        <w:rPr>
          <w:rFonts w:ascii="Times New Roman" w:hAnsi="Times New Roman" w:cs="Times New Roman"/>
          <w:sz w:val="24"/>
          <w:szCs w:val="24"/>
        </w:rPr>
        <w:t xml:space="preserve"> sus acciones pasadas</w:t>
      </w:r>
    </w:p>
    <w:p w14:paraId="4373DAFD" w14:textId="77777777" w:rsidR="00386988" w:rsidRPr="00386988" w:rsidRDefault="00386988" w:rsidP="00386988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3AF3D7B5" w14:textId="747C779E" w:rsidR="004504FC" w:rsidRDefault="00386988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Aislado</w:t>
      </w:r>
    </w:p>
    <w:p w14:paraId="0CE7000B" w14:textId="0B41E0C1" w:rsidR="00386988" w:rsidRPr="00386988" w:rsidRDefault="00386988" w:rsidP="00386988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lo </w:t>
      </w:r>
      <w:proofErr w:type="gramStart"/>
      <w:r>
        <w:rPr>
          <w:rFonts w:ascii="Times New Roman" w:hAnsi="Times New Roman" w:cs="Times New Roman"/>
          <w:sz w:val="24"/>
          <w:szCs w:val="24"/>
        </w:rPr>
        <w:t>pidieron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pero un sistema aislado es aquel que no </w:t>
      </w:r>
      <w:proofErr w:type="spellStart"/>
      <w:r>
        <w:rPr>
          <w:rFonts w:ascii="Times New Roman" w:hAnsi="Times New Roman" w:cs="Times New Roman"/>
          <w:sz w:val="24"/>
          <w:szCs w:val="24"/>
        </w:rPr>
        <w:t>tinene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intercambio de materia ni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energia</w:t>
      </w:r>
      <w:proofErr w:type="spellEnd"/>
    </w:p>
    <w:p w14:paraId="1806DCF2" w14:textId="77777777" w:rsidR="008A4C47" w:rsidRDefault="008A4C47">
      <w:pPr>
        <w:numPr>
          <w:ilvl w:val="0"/>
          <w:numId w:val="6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Sistemas naturales y artificiales </w:t>
      </w:r>
    </w:p>
    <w:p w14:paraId="356A1014" w14:textId="218D20E2" w:rsidR="00AF17D8" w:rsidRDefault="00AF17D8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17D8">
        <w:rPr>
          <w:rFonts w:ascii="Times New Roman" w:hAnsi="Times New Roman" w:cs="Times New Roman"/>
          <w:b/>
          <w:bCs/>
          <w:sz w:val="24"/>
          <w:szCs w:val="24"/>
        </w:rPr>
        <w:t>Naturales</w:t>
      </w:r>
    </w:p>
    <w:p w14:paraId="02F70EE4" w14:textId="5495073B" w:rsidR="00AF17D8" w:rsidRPr="00AF17D8" w:rsidRDefault="00AF17D8" w:rsidP="00AF17D8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 aquel</w:t>
      </w:r>
      <w:r w:rsidR="001530AB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os que existen en la naturaleza sin tener que haber sido creados por el humano como son el caso </w:t>
      </w:r>
      <w:proofErr w:type="spellStart"/>
      <w:r>
        <w:rPr>
          <w:rFonts w:ascii="Times New Roman" w:hAnsi="Times New Roman" w:cs="Times New Roman"/>
          <w:sz w:val="24"/>
          <w:szCs w:val="24"/>
        </w:rPr>
        <w:t>de 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sistema humano, el sistema solar, el </w:t>
      </w:r>
      <w:proofErr w:type="spellStart"/>
      <w:r>
        <w:rPr>
          <w:rFonts w:ascii="Times New Roman" w:hAnsi="Times New Roman" w:cs="Times New Roman"/>
          <w:sz w:val="24"/>
          <w:szCs w:val="24"/>
        </w:rPr>
        <w:t>cilo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 agua o los propios </w:t>
      </w:r>
      <w:proofErr w:type="spellStart"/>
      <w:r>
        <w:rPr>
          <w:rFonts w:ascii="Times New Roman" w:hAnsi="Times New Roman" w:cs="Times New Roman"/>
          <w:sz w:val="24"/>
          <w:szCs w:val="24"/>
        </w:rPr>
        <w:t>ecositemas</w:t>
      </w:r>
      <w:proofErr w:type="spellEnd"/>
    </w:p>
    <w:p w14:paraId="07963AAF" w14:textId="1026B331" w:rsidR="00AF17D8" w:rsidRPr="00AF17D8" w:rsidRDefault="00AF17D8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Artificiales</w:t>
      </w:r>
    </w:p>
    <w:p w14:paraId="5ED6DCAF" w14:textId="3CE4ABB0" w:rsidR="00AF17D8" w:rsidRPr="00AF17D8" w:rsidRDefault="001530AB" w:rsidP="00AF17D8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aquellos sistemas que crea el humano con fines y propósitos ya definidos, son </w:t>
      </w:r>
      <w:proofErr w:type="spellStart"/>
      <w:r>
        <w:rPr>
          <w:rFonts w:ascii="Times New Roman" w:hAnsi="Times New Roman" w:cs="Times New Roman"/>
          <w:sz w:val="24"/>
          <w:szCs w:val="24"/>
        </w:rPr>
        <w:t>fabricas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redes de transporte, y claramente </w:t>
      </w:r>
      <w:proofErr w:type="spellStart"/>
      <w:r>
        <w:rPr>
          <w:rFonts w:ascii="Times New Roman" w:hAnsi="Times New Roman" w:cs="Times New Roman"/>
          <w:sz w:val="24"/>
          <w:szCs w:val="24"/>
        </w:rPr>
        <w:t>sofwares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56EFD4" w14:textId="2B9B48E5" w:rsidR="008A4C47" w:rsidRDefault="008A4C47">
      <w:pPr>
        <w:numPr>
          <w:ilvl w:val="0"/>
          <w:numId w:val="6"/>
        </w:numPr>
        <w:spacing w:after="0" w:line="360" w:lineRule="auto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lastRenderedPageBreak/>
        <w:t>Sistemas físicos y abstractos</w:t>
      </w:r>
    </w:p>
    <w:p w14:paraId="05F0C2C0" w14:textId="3E96A3B7" w:rsidR="001530AB" w:rsidRPr="001530AB" w:rsidRDefault="001530AB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proofErr w:type="spellStart"/>
      <w:r w:rsidRPr="001530AB">
        <w:rPr>
          <w:rFonts w:ascii="Times New Roman" w:hAnsi="Times New Roman" w:cs="Times New Roman"/>
          <w:b/>
          <w:bCs/>
          <w:sz w:val="24"/>
          <w:szCs w:val="24"/>
        </w:rPr>
        <w:t>Fisicos</w:t>
      </w:r>
      <w:proofErr w:type="spellEnd"/>
    </w:p>
    <w:p w14:paraId="696573D9" w14:textId="6FFC2E43" w:rsidR="001530AB" w:rsidRPr="001530AB" w:rsidRDefault="001530AB" w:rsidP="001530AB">
      <w:pPr>
        <w:pStyle w:val="Prrafodelista"/>
        <w:spacing w:after="0" w:line="360" w:lineRule="auto"/>
        <w:ind w:left="1080"/>
        <w:jc w:val="both"/>
        <w:rPr>
          <w:rFonts w:cs="Calibri"/>
          <w:sz w:val="24"/>
          <w:szCs w:val="24"/>
        </w:rPr>
      </w:pPr>
      <w:r w:rsidRPr="001530AB">
        <w:rPr>
          <w:rFonts w:ascii="Times New Roman" w:hAnsi="Times New Roman" w:cs="Times New Roman"/>
          <w:sz w:val="24"/>
          <w:szCs w:val="24"/>
        </w:rPr>
        <w:t xml:space="preserve">Son sistemas que se pueden ver y tocar porque están formadas de materiales, existen en un espacio o </w:t>
      </w:r>
      <w:proofErr w:type="spellStart"/>
      <w:r w:rsidRPr="001530AB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1530AB">
        <w:rPr>
          <w:rFonts w:ascii="Times New Roman" w:hAnsi="Times New Roman" w:cs="Times New Roman"/>
          <w:sz w:val="24"/>
          <w:szCs w:val="24"/>
        </w:rPr>
        <w:t xml:space="preserve"> conformada por objetos que se pueden ver y tocar</w:t>
      </w:r>
    </w:p>
    <w:p w14:paraId="605A39FB" w14:textId="1AD7FFDA" w:rsidR="001530AB" w:rsidRPr="001530AB" w:rsidRDefault="001530AB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proofErr w:type="spellStart"/>
      <w:r w:rsidRPr="001530AB">
        <w:rPr>
          <w:rFonts w:ascii="Times New Roman" w:hAnsi="Times New Roman" w:cs="Times New Roman"/>
          <w:b/>
          <w:bCs/>
          <w:sz w:val="24"/>
          <w:szCs w:val="24"/>
        </w:rPr>
        <w:t>Abstrsctos</w:t>
      </w:r>
      <w:proofErr w:type="spellEnd"/>
    </w:p>
    <w:p w14:paraId="025EB5F0" w14:textId="4E9324DF" w:rsidR="001530AB" w:rsidRPr="001530AB" w:rsidRDefault="001530AB" w:rsidP="001530AB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se puede ver ni tocar ya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conformado por ideas conceptos o reglas no es físico no es tangible sen entiende con el pensamiento</w:t>
      </w:r>
    </w:p>
    <w:p w14:paraId="39D50CF3" w14:textId="77777777" w:rsidR="00073BA3" w:rsidRDefault="00073BA3" w:rsidP="00073BA3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073BA3">
        <w:rPr>
          <w:rFonts w:cs="Calibri"/>
          <w:b/>
          <w:bCs/>
          <w:sz w:val="24"/>
          <w:szCs w:val="24"/>
        </w:rPr>
        <w:t>Recursos:</w:t>
      </w:r>
    </w:p>
    <w:p w14:paraId="45D2F66E" w14:textId="7D298349" w:rsidR="00073BA3" w:rsidRDefault="00073BA3">
      <w:pPr>
        <w:pStyle w:val="Prrafodelista"/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hyperlink r:id="rId18" w:history="1">
        <w:r w:rsidRPr="00073BA3">
          <w:rPr>
            <w:rStyle w:val="Hipervnculo"/>
            <w:rFonts w:ascii="Calibri" w:hAnsi="Calibri" w:cs="Calibri"/>
            <w:sz w:val="24"/>
            <w:szCs w:val="24"/>
          </w:rPr>
          <w:t>Documento académico</w:t>
        </w:r>
      </w:hyperlink>
    </w:p>
    <w:p w14:paraId="26A48E95" w14:textId="26F7A3A9" w:rsidR="00073BA3" w:rsidRPr="00073BA3" w:rsidRDefault="00073BA3">
      <w:pPr>
        <w:pStyle w:val="Prrafodelista"/>
        <w:numPr>
          <w:ilvl w:val="0"/>
          <w:numId w:val="19"/>
        </w:num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Video: </w:t>
      </w:r>
      <w:hyperlink r:id="rId19" w:history="1">
        <w:r w:rsidRPr="00073BA3">
          <w:rPr>
            <w:rStyle w:val="Hipervnculo"/>
            <w:rFonts w:ascii="Calibri" w:hAnsi="Calibri" w:cs="Calibri"/>
            <w:sz w:val="24"/>
            <w:szCs w:val="24"/>
          </w:rPr>
          <w:t>Sistemas Abiertos, Cerrados y Aislados</w:t>
        </w:r>
      </w:hyperlink>
    </w:p>
    <w:p w14:paraId="720904C3" w14:textId="77777777" w:rsidR="00073BA3" w:rsidRPr="008A4C47" w:rsidRDefault="00073BA3" w:rsidP="00073BA3">
      <w:pPr>
        <w:spacing w:after="0" w:line="360" w:lineRule="auto"/>
        <w:ind w:left="360"/>
        <w:jc w:val="both"/>
        <w:rPr>
          <w:rFonts w:cs="Calibri"/>
          <w:sz w:val="24"/>
          <w:szCs w:val="24"/>
        </w:rPr>
      </w:pPr>
    </w:p>
    <w:p w14:paraId="543B6F88" w14:textId="77777777" w:rsidR="008A4C47" w:rsidRPr="008A4C47" w:rsidRDefault="00000000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6F0EAE39">
          <v:rect id="_x0000_i1029" style="width:0;height:1.5pt" o:hralign="center" o:hrstd="t" o:hr="t" fillcolor="#a0a0a0" stroked="f"/>
        </w:pict>
      </w:r>
    </w:p>
    <w:p w14:paraId="0732943E" w14:textId="77777777" w:rsidR="008A4C47" w:rsidRPr="008A4C47" w:rsidRDefault="008A4C47" w:rsidP="008A4C47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8A4C47">
        <w:rPr>
          <w:rFonts w:cs="Calibri"/>
          <w:b/>
          <w:bCs/>
          <w:sz w:val="24"/>
          <w:szCs w:val="24"/>
        </w:rPr>
        <w:t>4. Enfoque sistémico</w:t>
      </w:r>
    </w:p>
    <w:p w14:paraId="3A6DCE37" w14:textId="77777777" w:rsidR="008A4C47" w:rsidRPr="008A4C47" w:rsidRDefault="008A4C47" w:rsidP="008A4C47">
      <w:p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Investigar:</w:t>
      </w:r>
    </w:p>
    <w:p w14:paraId="218CD698" w14:textId="77777777" w:rsidR="008A4C47" w:rsidRPr="008A4C47" w:rsidRDefault="008A4C47">
      <w:pPr>
        <w:numPr>
          <w:ilvl w:val="0"/>
          <w:numId w:val="7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¿Qué es el enfoque sistémico? </w:t>
      </w:r>
    </w:p>
    <w:p w14:paraId="33114B0E" w14:textId="77777777" w:rsidR="008A4C47" w:rsidRPr="008A4C47" w:rsidRDefault="008A4C47">
      <w:pPr>
        <w:numPr>
          <w:ilvl w:val="0"/>
          <w:numId w:val="7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Características: </w:t>
      </w:r>
    </w:p>
    <w:p w14:paraId="397916A7" w14:textId="77777777" w:rsidR="008A4C47" w:rsidRPr="008A4C47" w:rsidRDefault="008A4C47">
      <w:pPr>
        <w:numPr>
          <w:ilvl w:val="1"/>
          <w:numId w:val="7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Interrelación </w:t>
      </w:r>
    </w:p>
    <w:p w14:paraId="7566D1D7" w14:textId="77777777" w:rsidR="008A4C47" w:rsidRPr="008A4C47" w:rsidRDefault="008A4C47">
      <w:pPr>
        <w:numPr>
          <w:ilvl w:val="1"/>
          <w:numId w:val="7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Globalidad </w:t>
      </w:r>
    </w:p>
    <w:p w14:paraId="048D28C2" w14:textId="77777777" w:rsidR="008A4C47" w:rsidRDefault="008A4C47">
      <w:pPr>
        <w:numPr>
          <w:ilvl w:val="1"/>
          <w:numId w:val="7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Propósito </w:t>
      </w:r>
    </w:p>
    <w:p w14:paraId="7824327D" w14:textId="77777777" w:rsidR="00073BA3" w:rsidRPr="005B71A2" w:rsidRDefault="00073BA3" w:rsidP="005B71A2">
      <w:pPr>
        <w:spacing w:after="0"/>
        <w:jc w:val="both"/>
        <w:rPr>
          <w:rFonts w:cs="Calibri"/>
          <w:b/>
          <w:bCs/>
          <w:sz w:val="24"/>
          <w:szCs w:val="24"/>
        </w:rPr>
      </w:pPr>
      <w:r w:rsidRPr="005B71A2">
        <w:rPr>
          <w:rFonts w:cs="Calibri"/>
          <w:b/>
          <w:bCs/>
          <w:sz w:val="24"/>
          <w:szCs w:val="24"/>
        </w:rPr>
        <w:t>Recursos:</w:t>
      </w:r>
    </w:p>
    <w:p w14:paraId="64FA79EC" w14:textId="355980FB" w:rsidR="00073BA3" w:rsidRDefault="00073BA3">
      <w:pPr>
        <w:pStyle w:val="NormalWeb"/>
        <w:numPr>
          <w:ilvl w:val="1"/>
          <w:numId w:val="7"/>
        </w:numPr>
        <w:spacing w:after="0" w:afterAutospacing="0" w:line="276" w:lineRule="auto"/>
      </w:pPr>
      <w:hyperlink r:id="rId20" w:history="1">
        <w:r w:rsidRPr="00073BA3">
          <w:rPr>
            <w:rStyle w:val="Hipervnculo"/>
          </w:rPr>
          <w:t>Documento sobre enfoque sistémico</w:t>
        </w:r>
      </w:hyperlink>
    </w:p>
    <w:p w14:paraId="6C9103DD" w14:textId="643DFF93" w:rsidR="00073BA3" w:rsidRDefault="00073BA3">
      <w:pPr>
        <w:pStyle w:val="NormalWeb"/>
        <w:numPr>
          <w:ilvl w:val="1"/>
          <w:numId w:val="7"/>
        </w:numPr>
        <w:spacing w:after="0" w:afterAutospacing="0"/>
      </w:pPr>
      <w:r>
        <w:t xml:space="preserve">Video:  </w:t>
      </w:r>
      <w:hyperlink r:id="rId21" w:history="1">
        <w:r w:rsidRPr="005B71A2">
          <w:rPr>
            <w:rStyle w:val="Hipervnculo"/>
          </w:rPr>
          <w:t>Conceptos generales de los sistemas de información</w:t>
        </w:r>
      </w:hyperlink>
    </w:p>
    <w:p w14:paraId="3823CA05" w14:textId="37DE4499" w:rsidR="00073BA3" w:rsidRDefault="00073BA3" w:rsidP="00073BA3">
      <w:pPr>
        <w:pStyle w:val="NormalWeb"/>
      </w:pPr>
      <w:r>
        <w:t xml:space="preserve">El enfoque sistémico permite analizar problemas de forma integral considerando todas sus relaciones </w:t>
      </w:r>
    </w:p>
    <w:p w14:paraId="2B260672" w14:textId="77777777" w:rsidR="00073BA3" w:rsidRPr="008A4C47" w:rsidRDefault="00073BA3" w:rsidP="00073BA3">
      <w:pPr>
        <w:spacing w:after="0"/>
        <w:jc w:val="both"/>
        <w:rPr>
          <w:rFonts w:cs="Calibri"/>
          <w:sz w:val="24"/>
          <w:szCs w:val="24"/>
        </w:rPr>
      </w:pPr>
    </w:p>
    <w:p w14:paraId="3661537F" w14:textId="77777777" w:rsidR="008A4C47" w:rsidRPr="008A4C47" w:rsidRDefault="00000000" w:rsidP="008A4C47">
      <w:pPr>
        <w:spacing w:after="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213EC39C">
          <v:rect id="_x0000_i1030" style="width:0;height:1.5pt" o:hralign="center" o:hrstd="t" o:hr="t" fillcolor="#a0a0a0" stroked="f"/>
        </w:pict>
      </w:r>
    </w:p>
    <w:p w14:paraId="4ECD11BE" w14:textId="77777777" w:rsidR="008A4C47" w:rsidRPr="008A4C47" w:rsidRDefault="008A4C47" w:rsidP="008A4C47">
      <w:pPr>
        <w:spacing w:after="0"/>
        <w:jc w:val="both"/>
        <w:rPr>
          <w:rFonts w:cs="Calibri"/>
          <w:b/>
          <w:bCs/>
          <w:sz w:val="24"/>
          <w:szCs w:val="24"/>
        </w:rPr>
      </w:pPr>
      <w:r w:rsidRPr="008A4C47">
        <w:rPr>
          <w:rFonts w:cs="Calibri"/>
          <w:b/>
          <w:bCs/>
          <w:sz w:val="24"/>
          <w:szCs w:val="24"/>
        </w:rPr>
        <w:t>5. Aplicación en software</w:t>
      </w:r>
    </w:p>
    <w:p w14:paraId="2C2E815D" w14:textId="02D8AB8E" w:rsidR="008A4C47" w:rsidRDefault="008A4C47">
      <w:pPr>
        <w:numPr>
          <w:ilvl w:val="0"/>
          <w:numId w:val="8"/>
        </w:numPr>
        <w:spacing w:after="0"/>
        <w:jc w:val="both"/>
        <w:rPr>
          <w:rFonts w:cs="Calibri"/>
          <w:sz w:val="24"/>
          <w:szCs w:val="24"/>
          <w:highlight w:val="lightGray"/>
        </w:rPr>
      </w:pPr>
      <w:r w:rsidRPr="00B92FA9">
        <w:rPr>
          <w:rFonts w:cs="Calibri"/>
          <w:sz w:val="24"/>
          <w:szCs w:val="24"/>
          <w:highlight w:val="lightGray"/>
        </w:rPr>
        <w:t>Relación entre sistemas y software</w:t>
      </w:r>
    </w:p>
    <w:p w14:paraId="6FA62EF8" w14:textId="77777777" w:rsidR="001B21A8" w:rsidRDefault="001B21A8">
      <w:pPr>
        <w:pStyle w:val="Prrafodelista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>el software es un tipo de sistema, y además sirve para crear, controlar o mejorar otros sistemas, un conjunto de elementos que interactúan para cumplir un objetivo.</w:t>
      </w:r>
    </w:p>
    <w:p w14:paraId="6784E737" w14:textId="77777777" w:rsidR="001B21A8" w:rsidRDefault="001B21A8" w:rsidP="001B21A8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56F243BD" w14:textId="77777777" w:rsidR="001B21A8" w:rsidRPr="001B21A8" w:rsidRDefault="001B21A8" w:rsidP="001B21A8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5564D3B5" w14:textId="77777777" w:rsidR="001B21A8" w:rsidRPr="001B21A8" w:rsidRDefault="001B21A8">
      <w:pPr>
        <w:pStyle w:val="Prrafodelista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lastRenderedPageBreak/>
        <w:t>Tiene:</w:t>
      </w:r>
    </w:p>
    <w:p w14:paraId="181AAB16" w14:textId="77777777" w:rsidR="001B21A8" w:rsidRPr="001B21A8" w:rsidRDefault="001B21A8">
      <w:pPr>
        <w:pStyle w:val="Prrafodelista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>Entrada (input)</w:t>
      </w:r>
    </w:p>
    <w:p w14:paraId="522226C9" w14:textId="77777777" w:rsidR="001B21A8" w:rsidRPr="001B21A8" w:rsidRDefault="001B21A8">
      <w:pPr>
        <w:pStyle w:val="Prrafodelista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>Proceso</w:t>
      </w:r>
    </w:p>
    <w:p w14:paraId="19D8EA42" w14:textId="77777777" w:rsidR="001B21A8" w:rsidRDefault="001B21A8">
      <w:pPr>
        <w:pStyle w:val="Prrafodelista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 xml:space="preserve">Salida (output)    </w:t>
      </w:r>
    </w:p>
    <w:p w14:paraId="38410AB9" w14:textId="0C5E5469" w:rsidR="001B21A8" w:rsidRDefault="001B21A8" w:rsidP="001B21A8">
      <w:pPr>
        <w:pStyle w:val="Prrafodelista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</w:p>
    <w:p w14:paraId="734F0361" w14:textId="77777777" w:rsidR="001B21A8" w:rsidRDefault="001B21A8" w:rsidP="001B21A8">
      <w:pPr>
        <w:pStyle w:val="Prrafodelista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Pr="001B21A8">
        <w:rPr>
          <w:rFonts w:ascii="Times New Roman" w:hAnsi="Times New Roman" w:cs="Times New Roman"/>
          <w:sz w:val="24"/>
          <w:szCs w:val="24"/>
        </w:rPr>
        <w:t xml:space="preserve">o solo es un sistema por sí mismo, también forma parte de sistemas más grandes  </w:t>
      </w:r>
    </w:p>
    <w:p w14:paraId="2472EF49" w14:textId="77777777" w:rsidR="001B21A8" w:rsidRDefault="001B21A8" w:rsidP="001B21A8">
      <w:pPr>
        <w:pStyle w:val="Prrafodelista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672CFAF4" w14:textId="3941980D" w:rsidR="001B21A8" w:rsidRPr="001B21A8" w:rsidRDefault="001B21A8" w:rsidP="001B21A8">
      <w:pPr>
        <w:pStyle w:val="Prrafodelista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>Ejemplos:</w:t>
      </w:r>
    </w:p>
    <w:p w14:paraId="763B8CDF" w14:textId="77777777" w:rsidR="001B21A8" w:rsidRDefault="001B21A8">
      <w:pPr>
        <w:pStyle w:val="Prrafodelista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>En un banco:</w:t>
      </w:r>
    </w:p>
    <w:p w14:paraId="5217BADC" w14:textId="77777777" w:rsidR="001B21A8" w:rsidRDefault="001B21A8" w:rsidP="001B21A8">
      <w:pPr>
        <w:pStyle w:val="Prrafodelista"/>
        <w:spacing w:after="0"/>
        <w:ind w:left="1800"/>
        <w:jc w:val="both"/>
        <w:rPr>
          <w:rFonts w:ascii="Times New Roman" w:hAnsi="Times New Roman"/>
          <w:sz w:val="24"/>
          <w:szCs w:val="24"/>
        </w:rPr>
      </w:pPr>
      <w:r w:rsidRPr="001B21A8">
        <w:rPr>
          <w:rFonts w:ascii="Times New Roman" w:hAnsi="Times New Roman"/>
          <w:sz w:val="24"/>
          <w:szCs w:val="24"/>
        </w:rPr>
        <w:t>Sistema completo → banco</w:t>
      </w:r>
    </w:p>
    <w:p w14:paraId="4138A1E6" w14:textId="77777777" w:rsidR="001B21A8" w:rsidRDefault="001B21A8" w:rsidP="001B21A8">
      <w:pPr>
        <w:pStyle w:val="Prrafodelista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>Software → app, base de datos, cajeros</w:t>
      </w:r>
    </w:p>
    <w:p w14:paraId="17DF4EFB" w14:textId="77777777" w:rsidR="001B21A8" w:rsidRDefault="001B21A8">
      <w:pPr>
        <w:pStyle w:val="Prrafodelista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>En una fábrica:</w:t>
      </w:r>
    </w:p>
    <w:p w14:paraId="0C5655AE" w14:textId="77777777" w:rsidR="001B21A8" w:rsidRDefault="001B21A8" w:rsidP="001B21A8">
      <w:pPr>
        <w:pStyle w:val="Prrafodelista"/>
        <w:spacing w:after="0"/>
        <w:ind w:left="1800"/>
        <w:jc w:val="both"/>
        <w:rPr>
          <w:rFonts w:ascii="Times New Roman" w:hAnsi="Times New Roman"/>
          <w:sz w:val="24"/>
          <w:szCs w:val="24"/>
        </w:rPr>
      </w:pPr>
      <w:r w:rsidRPr="001B21A8">
        <w:rPr>
          <w:rFonts w:ascii="Times New Roman" w:hAnsi="Times New Roman"/>
          <w:sz w:val="24"/>
          <w:szCs w:val="24"/>
        </w:rPr>
        <w:t>Sistema completo → producción</w:t>
      </w:r>
    </w:p>
    <w:p w14:paraId="30B890DB" w14:textId="6721A9A2" w:rsidR="001B21A8" w:rsidRDefault="001B21A8" w:rsidP="001B21A8">
      <w:pPr>
        <w:pStyle w:val="Prrafodelista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1B21A8">
        <w:rPr>
          <w:rFonts w:ascii="Times New Roman" w:hAnsi="Times New Roman" w:cs="Times New Roman"/>
          <w:sz w:val="24"/>
          <w:szCs w:val="24"/>
        </w:rPr>
        <w:t>Software → control de máquinas</w:t>
      </w:r>
    </w:p>
    <w:p w14:paraId="7EC80BC9" w14:textId="77777777" w:rsidR="009B34AE" w:rsidRDefault="009B34AE" w:rsidP="001B21A8">
      <w:pPr>
        <w:pStyle w:val="Prrafodelista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8448725" w14:textId="50FC3D48" w:rsidR="009B34AE" w:rsidRDefault="009B34AE" w:rsidP="009B34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Es </w:t>
      </w:r>
      <w:proofErr w:type="gramStart"/>
      <w:r>
        <w:rPr>
          <w:rFonts w:ascii="Times New Roman" w:hAnsi="Times New Roman"/>
          <w:sz w:val="24"/>
          <w:szCs w:val="24"/>
        </w:rPr>
        <w:t>decir</w:t>
      </w:r>
      <w:proofErr w:type="gramEnd"/>
      <w:r>
        <w:rPr>
          <w:rFonts w:ascii="Times New Roman" w:hAnsi="Times New Roman"/>
          <w:sz w:val="24"/>
          <w:szCs w:val="24"/>
        </w:rPr>
        <w:t xml:space="preserve"> e</w:t>
      </w:r>
      <w:r w:rsidRPr="009B34AE">
        <w:rPr>
          <w:rFonts w:ascii="Times New Roman" w:hAnsi="Times New Roman"/>
          <w:sz w:val="24"/>
          <w:szCs w:val="24"/>
        </w:rPr>
        <w:t>l software es un tipo de sistema porque está formado por elementos que interactúan para cumplir un objetivo, mediante entradas, procesos y salidas. Además, no solo funciona como un sistema independiente, sino que también forma parte de sistemas más grandes, como bancos o fábricas. El software permite automatizar procesos, mejorar la eficiencia, integrar diferentes sistemas, apoyar la toma de decisiones y adaptarse mediante retroalimentación, lo que lo convierte en un componente fundamental en la mayoría de los sistemas modernos.</w:t>
      </w:r>
    </w:p>
    <w:p w14:paraId="31AF75AA" w14:textId="77777777" w:rsidR="009B34AE" w:rsidRPr="009B34AE" w:rsidRDefault="009B34AE" w:rsidP="009B34A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0F259060" w14:textId="77777777" w:rsidR="008A4C47" w:rsidRDefault="008A4C47">
      <w:pPr>
        <w:numPr>
          <w:ilvl w:val="0"/>
          <w:numId w:val="8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Ejemplos de sistemas informáticos </w:t>
      </w:r>
    </w:p>
    <w:p w14:paraId="26834BAA" w14:textId="77777777" w:rsidR="001B21A8" w:rsidRDefault="001B21A8" w:rsidP="001B21A8">
      <w:pPr>
        <w:spacing w:after="0"/>
        <w:ind w:left="720"/>
        <w:jc w:val="both"/>
        <w:rPr>
          <w:rFonts w:cs="Calibri"/>
          <w:sz w:val="24"/>
          <w:szCs w:val="24"/>
        </w:rPr>
      </w:pPr>
    </w:p>
    <w:p w14:paraId="13415CC1" w14:textId="2338B98A" w:rsidR="005B71A2" w:rsidRDefault="005B71A2" w:rsidP="005B71A2">
      <w:pPr>
        <w:spacing w:after="0"/>
        <w:ind w:left="360"/>
        <w:jc w:val="both"/>
        <w:rPr>
          <w:rFonts w:cs="Calibri"/>
          <w:b/>
          <w:bCs/>
          <w:sz w:val="24"/>
          <w:szCs w:val="24"/>
        </w:rPr>
      </w:pPr>
      <w:r w:rsidRPr="005B71A2">
        <w:rPr>
          <w:rFonts w:cs="Calibri"/>
          <w:b/>
          <w:bCs/>
          <w:sz w:val="24"/>
          <w:szCs w:val="24"/>
        </w:rPr>
        <w:t>Recursos</w:t>
      </w:r>
    </w:p>
    <w:p w14:paraId="7BF65740" w14:textId="2857C66B" w:rsidR="005B71A2" w:rsidRDefault="005B71A2">
      <w:pPr>
        <w:pStyle w:val="Prrafodelista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</w:rPr>
      </w:pPr>
      <w:hyperlink r:id="rId22" w:history="1">
        <w:r w:rsidRPr="005B71A2">
          <w:rPr>
            <w:rStyle w:val="Hipervnculo"/>
            <w:rFonts w:ascii="Calibri" w:hAnsi="Calibri" w:cs="Calibri"/>
            <w:sz w:val="24"/>
            <w:szCs w:val="24"/>
          </w:rPr>
          <w:t>un enfoque estratégico para la planificación institucional</w:t>
        </w:r>
      </w:hyperlink>
    </w:p>
    <w:p w14:paraId="6CE1261F" w14:textId="4FBABDA5" w:rsidR="005B71A2" w:rsidRPr="005B71A2" w:rsidRDefault="005B71A2">
      <w:pPr>
        <w:pStyle w:val="Prrafodelista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</w:rPr>
      </w:pPr>
      <w:hyperlink r:id="rId23" w:history="1">
        <w:r w:rsidRPr="005B71A2">
          <w:rPr>
            <w:rStyle w:val="Hipervnculo"/>
            <w:rFonts w:ascii="Calibri" w:hAnsi="Calibri" w:cs="Calibri"/>
            <w:sz w:val="24"/>
            <w:szCs w:val="24"/>
          </w:rPr>
          <w:t xml:space="preserve">Video: Conceptos y Generalidades </w:t>
        </w:r>
      </w:hyperlink>
      <w:r>
        <w:rPr>
          <w:rFonts w:ascii="Calibri" w:hAnsi="Calibri" w:cs="Calibri"/>
          <w:sz w:val="24"/>
          <w:szCs w:val="24"/>
        </w:rPr>
        <w:t xml:space="preserve"> </w:t>
      </w:r>
    </w:p>
    <w:p w14:paraId="2F206035" w14:textId="77777777" w:rsidR="008A4C47" w:rsidRPr="008A4C47" w:rsidRDefault="00000000" w:rsidP="008A4C47">
      <w:pPr>
        <w:spacing w:after="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7FE2F7BB">
          <v:rect id="_x0000_i1031" style="width:0;height:1.5pt" o:hralign="center" o:hrstd="t" o:hr="t" fillcolor="#a0a0a0" stroked="f"/>
        </w:pict>
      </w:r>
    </w:p>
    <w:p w14:paraId="0817A6FA" w14:textId="77777777" w:rsidR="008A4C47" w:rsidRPr="008A4C47" w:rsidRDefault="008A4C47" w:rsidP="008A4C47">
      <w:pPr>
        <w:spacing w:after="0"/>
        <w:jc w:val="both"/>
        <w:rPr>
          <w:rFonts w:cs="Calibri"/>
          <w:b/>
          <w:bCs/>
          <w:sz w:val="24"/>
          <w:szCs w:val="24"/>
        </w:rPr>
      </w:pPr>
      <w:r w:rsidRPr="008A4C47">
        <w:rPr>
          <w:rFonts w:cs="Calibri"/>
          <w:b/>
          <w:bCs/>
          <w:sz w:val="24"/>
          <w:szCs w:val="24"/>
        </w:rPr>
        <w:t>Producto esperado:</w:t>
      </w:r>
    </w:p>
    <w:p w14:paraId="0E6D7082" w14:textId="77777777" w:rsidR="008A4C47" w:rsidRPr="008A4C47" w:rsidRDefault="008A4C47" w:rsidP="008A4C47">
      <w:p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>Documento que contenga:</w:t>
      </w:r>
    </w:p>
    <w:p w14:paraId="1781DABC" w14:textId="77777777" w:rsidR="008A4C47" w:rsidRPr="008A4C47" w:rsidRDefault="008A4C47">
      <w:pPr>
        <w:numPr>
          <w:ilvl w:val="0"/>
          <w:numId w:val="9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Definiciones </w:t>
      </w:r>
    </w:p>
    <w:p w14:paraId="6BB117EA" w14:textId="77777777" w:rsidR="008A4C47" w:rsidRPr="008A4C47" w:rsidRDefault="008A4C47">
      <w:pPr>
        <w:numPr>
          <w:ilvl w:val="0"/>
          <w:numId w:val="9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Ejemplos </w:t>
      </w:r>
    </w:p>
    <w:p w14:paraId="03EF6000" w14:textId="77777777" w:rsidR="008A4C47" w:rsidRPr="008A4C47" w:rsidRDefault="008A4C47">
      <w:pPr>
        <w:numPr>
          <w:ilvl w:val="0"/>
          <w:numId w:val="9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Clasificación de sistemas </w:t>
      </w:r>
    </w:p>
    <w:p w14:paraId="11429A5F" w14:textId="77777777" w:rsidR="008A4C47" w:rsidRPr="008A4C47" w:rsidRDefault="008A4C47">
      <w:pPr>
        <w:numPr>
          <w:ilvl w:val="0"/>
          <w:numId w:val="9"/>
        </w:numPr>
        <w:spacing w:after="0"/>
        <w:jc w:val="both"/>
        <w:rPr>
          <w:rFonts w:cs="Calibri"/>
          <w:sz w:val="24"/>
          <w:szCs w:val="24"/>
        </w:rPr>
      </w:pPr>
      <w:r w:rsidRPr="008A4C47">
        <w:rPr>
          <w:rFonts w:cs="Calibri"/>
          <w:sz w:val="24"/>
          <w:szCs w:val="24"/>
        </w:rPr>
        <w:t xml:space="preserve">Aplicación en software </w:t>
      </w:r>
    </w:p>
    <w:p w14:paraId="4328F518" w14:textId="77777777" w:rsidR="008A4C47" w:rsidRPr="008A4C47" w:rsidRDefault="00000000" w:rsidP="008A4C47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4146CCC0">
          <v:rect id="_x0000_i1032" style="width:0;height:1.5pt" o:hralign="center" o:hrstd="t" o:hr="t" fillcolor="#a0a0a0" stroked="f"/>
        </w:pict>
      </w:r>
    </w:p>
    <w:p w14:paraId="6884BADE" w14:textId="77777777" w:rsidR="00F7590F" w:rsidRPr="00F7590F" w:rsidRDefault="00F7590F" w:rsidP="008A4C47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154F779B" w14:textId="55BA5611" w:rsidR="008A4C47" w:rsidRPr="008A4C47" w:rsidRDefault="008A4C47" w:rsidP="008A4C47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8A4C47">
        <w:rPr>
          <w:rFonts w:cs="Calibri"/>
          <w:b/>
          <w:bCs/>
          <w:sz w:val="24"/>
          <w:szCs w:val="24"/>
        </w:rPr>
        <w:t>Duración: 8 horas</w:t>
      </w:r>
    </w:p>
    <w:p w14:paraId="12C8499F" w14:textId="77777777" w:rsidR="00833D96" w:rsidRPr="008A4C47" w:rsidRDefault="00833D96" w:rsidP="00451A05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6F61CE59" w14:textId="16363095" w:rsidR="007935AF" w:rsidRPr="00833D96" w:rsidRDefault="00FE7202" w:rsidP="007935AF">
      <w:pPr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51763">
        <w:rPr>
          <w:rFonts w:cs="Calibri"/>
          <w:b/>
          <w:bCs/>
          <w:sz w:val="24"/>
          <w:szCs w:val="24"/>
        </w:rPr>
        <w:t xml:space="preserve">3.3 </w:t>
      </w:r>
      <w:r w:rsidR="00CC084F" w:rsidRPr="00F51763">
        <w:rPr>
          <w:rFonts w:cs="Calibri"/>
          <w:b/>
          <w:bCs/>
          <w:sz w:val="24"/>
          <w:szCs w:val="24"/>
        </w:rPr>
        <w:t xml:space="preserve">Actividades de </w:t>
      </w:r>
      <w:r w:rsidR="09EDA5A2" w:rsidRPr="00F51763">
        <w:rPr>
          <w:rFonts w:cs="Calibri"/>
          <w:b/>
          <w:bCs/>
          <w:sz w:val="24"/>
          <w:szCs w:val="24"/>
        </w:rPr>
        <w:t>apropiación</w:t>
      </w:r>
      <w:r w:rsidR="00CC084F" w:rsidRPr="00F51763">
        <w:rPr>
          <w:rFonts w:cs="Calibri"/>
          <w:b/>
          <w:bCs/>
          <w:sz w:val="24"/>
          <w:szCs w:val="24"/>
        </w:rPr>
        <w:t xml:space="preserve">: </w:t>
      </w:r>
    </w:p>
    <w:p w14:paraId="07D7BF4A" w14:textId="77777777" w:rsidR="007935AF" w:rsidRPr="007935AF" w:rsidRDefault="007935AF" w:rsidP="007935A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7935AF">
        <w:rPr>
          <w:rFonts w:cs="Calibri"/>
          <w:b/>
          <w:bCs/>
          <w:color w:val="000000"/>
          <w:sz w:val="24"/>
          <w:szCs w:val="24"/>
          <w:lang w:eastAsia="es-ES"/>
        </w:rPr>
        <w:t>Descripción de la actividad:</w:t>
      </w:r>
    </w:p>
    <w:p w14:paraId="73D8340B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>El aprendiz desarrollará un caso práctico donde aplicará los conceptos de sistemas para analizar una situación real.</w:t>
      </w:r>
    </w:p>
    <w:p w14:paraId="48517C7D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60CA5EE8">
          <v:rect id="_x0000_i1033" style="width:0;height:1.5pt" o:hralign="center" o:hrstd="t" o:hr="t" fillcolor="#a0a0a0" stroked="f"/>
        </w:pict>
      </w:r>
    </w:p>
    <w:p w14:paraId="79218FDD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🧩</w:t>
      </w: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Caso práctico: Sistema de ventas de una tienda</w:t>
      </w:r>
    </w:p>
    <w:p w14:paraId="179903EE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>Una tienda presenta problemas en el control de ventas, inventario y atención al cliente.</w:t>
      </w:r>
    </w:p>
    <w:p w14:paraId="643871A3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4EA7C94A">
          <v:rect id="_x0000_i1034" style="width:0;height:1.5pt" o:hralign="center" o:hrstd="t" o:hr="t" fillcolor="#a0a0a0" stroked="f"/>
        </w:pict>
      </w:r>
    </w:p>
    <w:p w14:paraId="646C728C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🚀</w:t>
      </w: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Actividades</w:t>
      </w:r>
    </w:p>
    <w:p w14:paraId="2F735A20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1. Identificación del sistema</w:t>
      </w:r>
    </w:p>
    <w:p w14:paraId="77553B5D" w14:textId="77777777" w:rsidR="00F7590F" w:rsidRPr="00F7590F" w:rsidRDefault="00F7590F">
      <w:pPr>
        <w:numPr>
          <w:ilvl w:val="0"/>
          <w:numId w:val="12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Describir el sistema analizado </w:t>
      </w:r>
    </w:p>
    <w:p w14:paraId="1BD35267" w14:textId="77777777" w:rsidR="00F7590F" w:rsidRPr="00F7590F" w:rsidRDefault="00F7590F">
      <w:pPr>
        <w:numPr>
          <w:ilvl w:val="0"/>
          <w:numId w:val="12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Definir su propósito </w:t>
      </w:r>
    </w:p>
    <w:p w14:paraId="150CF763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15E20203">
          <v:rect id="_x0000_i1035" style="width:0;height:1.5pt" o:hralign="center" o:hrstd="t" o:hr="t" fillcolor="#a0a0a0" stroked="f"/>
        </w:pict>
      </w:r>
    </w:p>
    <w:p w14:paraId="2D7B4CC2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2. Identificación de elementos</w:t>
      </w:r>
    </w:p>
    <w:p w14:paraId="6E3C865D" w14:textId="6FFDC0E8" w:rsidR="00F7590F" w:rsidRPr="00F7590F" w:rsidRDefault="00F7590F">
      <w:pPr>
        <w:numPr>
          <w:ilvl w:val="0"/>
          <w:numId w:val="1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>Entradas (</w:t>
      </w:r>
      <w:proofErr w:type="spellStart"/>
      <w:r w:rsidRPr="00F7590F">
        <w:rPr>
          <w:rFonts w:cs="Calibri"/>
          <w:color w:val="000000"/>
          <w:sz w:val="24"/>
          <w:szCs w:val="24"/>
          <w:lang w:eastAsia="es-ES"/>
        </w:rPr>
        <w:t>ej</w:t>
      </w:r>
      <w:proofErr w:type="spellEnd"/>
      <w:r w:rsidRPr="00F7590F">
        <w:rPr>
          <w:rFonts w:cs="Calibri"/>
          <w:color w:val="000000"/>
          <w:sz w:val="24"/>
          <w:szCs w:val="24"/>
          <w:lang w:eastAsia="es-ES"/>
        </w:rPr>
        <w:t>: datos del cliente, productos)</w:t>
      </w:r>
    </w:p>
    <w:p w14:paraId="22FBA076" w14:textId="77777777" w:rsidR="00F7590F" w:rsidRPr="00F7590F" w:rsidRDefault="00F7590F">
      <w:pPr>
        <w:numPr>
          <w:ilvl w:val="0"/>
          <w:numId w:val="1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Procesos (registro de venta) </w:t>
      </w:r>
    </w:p>
    <w:p w14:paraId="2A47A051" w14:textId="77777777" w:rsidR="00F7590F" w:rsidRPr="00F7590F" w:rsidRDefault="00F7590F">
      <w:pPr>
        <w:numPr>
          <w:ilvl w:val="0"/>
          <w:numId w:val="1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Salidas (factura, reporte) </w:t>
      </w:r>
    </w:p>
    <w:p w14:paraId="18DE07EA" w14:textId="77777777" w:rsidR="00F7590F" w:rsidRPr="00F7590F" w:rsidRDefault="00F7590F">
      <w:pPr>
        <w:numPr>
          <w:ilvl w:val="0"/>
          <w:numId w:val="1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Retroalimentación </w:t>
      </w:r>
    </w:p>
    <w:p w14:paraId="18E2503C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1A73F6AC">
          <v:rect id="_x0000_i1036" style="width:0;height:1.5pt" o:hralign="center" o:hrstd="t" o:hr="t" fillcolor="#a0a0a0" stroked="f"/>
        </w:pict>
      </w:r>
    </w:p>
    <w:p w14:paraId="3D2CD86D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3. Clasificación del sistema</w:t>
      </w:r>
    </w:p>
    <w:p w14:paraId="7C77A423" w14:textId="77777777" w:rsidR="00F7590F" w:rsidRPr="00F7590F" w:rsidRDefault="00F7590F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Tipo de sistema (abierto/cerrado) </w:t>
      </w:r>
    </w:p>
    <w:p w14:paraId="14E0CB0D" w14:textId="77777777" w:rsidR="00F7590F" w:rsidRPr="00F7590F" w:rsidRDefault="00F7590F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Naturaleza (físico/abstracto) </w:t>
      </w:r>
    </w:p>
    <w:p w14:paraId="0EDA80C6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6DCAE632">
          <v:rect id="_x0000_i1037" style="width:0;height:1.5pt" o:hralign="center" o:hrstd="t" o:hr="t" fillcolor="#a0a0a0" stroked="f"/>
        </w:pict>
      </w:r>
    </w:p>
    <w:p w14:paraId="6F8AF79B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4. Análisis sistémico</w:t>
      </w:r>
    </w:p>
    <w:p w14:paraId="4149E0AE" w14:textId="77777777" w:rsidR="00F7590F" w:rsidRPr="00F7590F" w:rsidRDefault="00F7590F">
      <w:pPr>
        <w:numPr>
          <w:ilvl w:val="0"/>
          <w:numId w:val="1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Identificar relaciones entre los elementos </w:t>
      </w:r>
    </w:p>
    <w:p w14:paraId="4A3D584A" w14:textId="77777777" w:rsidR="00F7590F" w:rsidRPr="00F7590F" w:rsidRDefault="00F7590F">
      <w:pPr>
        <w:numPr>
          <w:ilvl w:val="0"/>
          <w:numId w:val="1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Explicar qué ocurre si falla un componente </w:t>
      </w:r>
    </w:p>
    <w:p w14:paraId="2E70E9FF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1BEDF178">
          <v:rect id="_x0000_i1038" style="width:0;height:1.5pt" o:hralign="center" o:hrstd="t" o:hr="t" fillcolor="#a0a0a0" stroked="f"/>
        </w:pict>
      </w:r>
    </w:p>
    <w:p w14:paraId="3CCDB0AE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lastRenderedPageBreak/>
        <w:t>🔹</w:t>
      </w: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5. Documento de análisis</w:t>
      </w:r>
    </w:p>
    <w:p w14:paraId="39FFE345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>El aprendiz deberá entregar:</w:t>
      </w:r>
    </w:p>
    <w:p w14:paraId="28BEA2AA" w14:textId="77777777" w:rsidR="00F7590F" w:rsidRPr="00F7590F" w:rsidRDefault="00F7590F">
      <w:pPr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Descripción del sistema </w:t>
      </w:r>
    </w:p>
    <w:p w14:paraId="34730A02" w14:textId="77777777" w:rsidR="00F7590F" w:rsidRPr="00F7590F" w:rsidRDefault="00F7590F">
      <w:pPr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Elementos del sistema </w:t>
      </w:r>
    </w:p>
    <w:p w14:paraId="3C53B5AF" w14:textId="77777777" w:rsidR="00F7590F" w:rsidRPr="00F7590F" w:rsidRDefault="00F7590F">
      <w:pPr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Clasificación </w:t>
      </w:r>
    </w:p>
    <w:p w14:paraId="726DD4EF" w14:textId="77777777" w:rsidR="00F7590F" w:rsidRPr="00F7590F" w:rsidRDefault="00F7590F">
      <w:pPr>
        <w:numPr>
          <w:ilvl w:val="0"/>
          <w:numId w:val="1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Análisis sistémico </w:t>
      </w:r>
    </w:p>
    <w:p w14:paraId="7A8ED745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12555240">
          <v:rect id="_x0000_i1039" style="width:0;height:1.5pt" o:hralign="center" o:hrstd="t" o:hr="t" fillcolor="#a0a0a0" stroked="f"/>
        </w:pict>
      </w:r>
    </w:p>
    <w:p w14:paraId="54E57B69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>Evidencias de aprendizaje:</w:t>
      </w:r>
    </w:p>
    <w:p w14:paraId="02BC430A" w14:textId="77777777" w:rsidR="00F7590F" w:rsidRPr="00F7590F" w:rsidRDefault="00F7590F">
      <w:pPr>
        <w:numPr>
          <w:ilvl w:val="0"/>
          <w:numId w:val="1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Documento de análisis </w:t>
      </w:r>
    </w:p>
    <w:p w14:paraId="0B648C96" w14:textId="77777777" w:rsidR="00F7590F" w:rsidRPr="00F7590F" w:rsidRDefault="00F7590F">
      <w:pPr>
        <w:numPr>
          <w:ilvl w:val="0"/>
          <w:numId w:val="1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Identificación de elementos del sistema </w:t>
      </w:r>
    </w:p>
    <w:p w14:paraId="2B720194" w14:textId="77777777" w:rsidR="00F7590F" w:rsidRPr="00F7590F" w:rsidRDefault="00F7590F">
      <w:pPr>
        <w:numPr>
          <w:ilvl w:val="0"/>
          <w:numId w:val="1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F7590F">
        <w:rPr>
          <w:rFonts w:cs="Calibri"/>
          <w:color w:val="000000"/>
          <w:sz w:val="24"/>
          <w:szCs w:val="24"/>
          <w:lang w:eastAsia="es-ES"/>
        </w:rPr>
        <w:t xml:space="preserve">Clasificación correcta </w:t>
      </w:r>
    </w:p>
    <w:p w14:paraId="4FB3663E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6E4129EE">
          <v:rect id="_x0000_i1040" style="width:0;height:1.5pt" o:hralign="center" o:hrstd="t" o:hr="t" fillcolor="#a0a0a0" stroked="f"/>
        </w:pict>
      </w:r>
    </w:p>
    <w:p w14:paraId="30664129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>Instrumentos de evaluación: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820"/>
        <w:gridCol w:w="1150"/>
      </w:tblGrid>
      <w:tr w:rsidR="00F7590F" w:rsidRPr="00F7590F" w14:paraId="52E32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EA1F3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0F7E23C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0AEF46A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No cumple</w:t>
            </w:r>
          </w:p>
        </w:tc>
      </w:tr>
      <w:tr w:rsidR="00F7590F" w:rsidRPr="00F7590F" w14:paraId="7772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EACF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cs="Calibri"/>
                <w:color w:val="000000"/>
                <w:sz w:val="24"/>
                <w:szCs w:val="24"/>
                <w:lang w:eastAsia="es-ES"/>
              </w:rPr>
              <w:t>Identificación del sistema</w:t>
            </w:r>
          </w:p>
        </w:tc>
        <w:tc>
          <w:tcPr>
            <w:tcW w:w="0" w:type="auto"/>
            <w:vAlign w:val="center"/>
            <w:hideMark/>
          </w:tcPr>
          <w:p w14:paraId="4DBFEEC0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3716C9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F7590F" w:rsidRPr="00F7590F" w14:paraId="07854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99AE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cs="Calibri"/>
                <w:color w:val="000000"/>
                <w:sz w:val="24"/>
                <w:szCs w:val="24"/>
                <w:lang w:eastAsia="es-ES"/>
              </w:rPr>
              <w:t>Elementos definidos</w:t>
            </w:r>
          </w:p>
        </w:tc>
        <w:tc>
          <w:tcPr>
            <w:tcW w:w="0" w:type="auto"/>
            <w:vAlign w:val="center"/>
            <w:hideMark/>
          </w:tcPr>
          <w:p w14:paraId="2758A2DF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6D05D4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F7590F" w:rsidRPr="00F7590F" w14:paraId="37CA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908F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cs="Calibri"/>
                <w:color w:val="000000"/>
                <w:sz w:val="24"/>
                <w:szCs w:val="24"/>
                <w:lang w:eastAsia="es-ES"/>
              </w:rPr>
              <w:t>Clasificación correcta</w:t>
            </w:r>
          </w:p>
        </w:tc>
        <w:tc>
          <w:tcPr>
            <w:tcW w:w="0" w:type="auto"/>
            <w:vAlign w:val="center"/>
            <w:hideMark/>
          </w:tcPr>
          <w:p w14:paraId="36868223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3B376E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F7590F" w:rsidRPr="00F7590F" w14:paraId="3BD1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77F2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cs="Calibri"/>
                <w:color w:val="000000"/>
                <w:sz w:val="24"/>
                <w:szCs w:val="24"/>
                <w:lang w:eastAsia="es-ES"/>
              </w:rPr>
              <w:t>Análisis sistémico</w:t>
            </w:r>
          </w:p>
        </w:tc>
        <w:tc>
          <w:tcPr>
            <w:tcW w:w="0" w:type="auto"/>
            <w:vAlign w:val="center"/>
            <w:hideMark/>
          </w:tcPr>
          <w:p w14:paraId="1DF55EF9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F7590F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9494B0D" w14:textId="77777777" w:rsidR="00F7590F" w:rsidRPr="00F7590F" w:rsidRDefault="00F7590F" w:rsidP="00F7590F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</w:tbl>
    <w:p w14:paraId="5E1FC033" w14:textId="77777777" w:rsidR="00F7590F" w:rsidRPr="00F7590F" w:rsidRDefault="00000000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54F270A4">
          <v:rect id="_x0000_i1041" style="width:0;height:1.5pt" o:hralign="center" o:hrstd="t" o:hr="t" fillcolor="#a0a0a0" stroked="f"/>
        </w:pict>
      </w:r>
    </w:p>
    <w:p w14:paraId="031D3EE5" w14:textId="77777777" w:rsidR="00F7590F" w:rsidRPr="00F7590F" w:rsidRDefault="00F7590F" w:rsidP="00F7590F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7590F">
        <w:rPr>
          <w:rFonts w:cs="Calibri"/>
          <w:b/>
          <w:bCs/>
          <w:color w:val="000000"/>
          <w:sz w:val="24"/>
          <w:szCs w:val="24"/>
          <w:lang w:eastAsia="es-ES"/>
        </w:rPr>
        <w:t>Duración: 12 horas</w:t>
      </w:r>
    </w:p>
    <w:p w14:paraId="5BC09AE0" w14:textId="77777777" w:rsidR="00C77ABA" w:rsidRPr="00833D96" w:rsidRDefault="00C77ABA" w:rsidP="00833D96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</w:p>
    <w:p w14:paraId="42C352DF" w14:textId="63DB8DFB" w:rsidR="00815D58" w:rsidRPr="00F51763" w:rsidRDefault="00FE7202" w:rsidP="00451A05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3.4 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Actividades </w:t>
      </w:r>
      <w:r w:rsidR="007D4273" w:rsidRPr="00F51763">
        <w:rPr>
          <w:rFonts w:cs="Calibri"/>
          <w:b/>
          <w:bCs/>
          <w:color w:val="000000"/>
          <w:sz w:val="24"/>
          <w:szCs w:val="24"/>
          <w:lang w:eastAsia="es-ES"/>
        </w:rPr>
        <w:t>d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>e Transferencia el Conocimiento:</w:t>
      </w:r>
    </w:p>
    <w:p w14:paraId="4C656A86" w14:textId="77777777" w:rsidR="007935AF" w:rsidRPr="007935AF" w:rsidRDefault="007935AF" w:rsidP="007935AF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7935AF">
        <w:rPr>
          <w:rFonts w:cs="Calibri"/>
          <w:b/>
          <w:bCs/>
          <w:color w:val="000000" w:themeColor="text1"/>
          <w:sz w:val="24"/>
          <w:szCs w:val="24"/>
        </w:rPr>
        <w:t>Descripción de la actividad:</w:t>
      </w:r>
    </w:p>
    <w:p w14:paraId="70F61846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>El aprendiz aplicará los conocimientos adquiridos en un escenario real simulado, utilizando el enfoque sistémico para analizar una problemática organizacional.</w:t>
      </w:r>
    </w:p>
    <w:p w14:paraId="2C0E1B55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43E2B951">
          <v:rect id="_x0000_i1042" style="width:0;height:1.5pt" o:hralign="center" o:hrstd="t" o:hr="t" fillcolor="#a0a0a0" stroked="f"/>
        </w:pict>
      </w:r>
    </w:p>
    <w:p w14:paraId="343B66EB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🧩</w:t>
      </w:r>
      <w:r w:rsidRPr="005B71A2">
        <w:rPr>
          <w:rFonts w:cs="Calibri"/>
          <w:b/>
          <w:bCs/>
          <w:color w:val="000000" w:themeColor="text1"/>
          <w:sz w:val="24"/>
          <w:szCs w:val="24"/>
        </w:rPr>
        <w:t xml:space="preserve"> Caso práctico: Sistema de gestión académica</w:t>
      </w:r>
    </w:p>
    <w:p w14:paraId="65E81372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lastRenderedPageBreak/>
        <w:t>Una institución educativa presenta problemas en la gestión de estudiantes, calificaciones y horarios debido a la falta de integración entre procesos.</w:t>
      </w:r>
    </w:p>
    <w:p w14:paraId="133EE099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6BEC3C74">
          <v:rect id="_x0000_i1043" style="width:0;height:1.5pt" o:hralign="center" o:hrstd="t" o:hr="t" fillcolor="#a0a0a0" stroked="f"/>
        </w:pict>
      </w:r>
    </w:p>
    <w:p w14:paraId="6E3AFB70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🚀</w:t>
      </w:r>
      <w:r w:rsidRPr="005B71A2">
        <w:rPr>
          <w:rFonts w:cs="Calibri"/>
          <w:b/>
          <w:bCs/>
          <w:color w:val="000000" w:themeColor="text1"/>
          <w:sz w:val="24"/>
          <w:szCs w:val="24"/>
        </w:rPr>
        <w:t xml:space="preserve"> Actividades a desarrollar</w:t>
      </w:r>
    </w:p>
    <w:p w14:paraId="67CCD7D2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5B71A2">
        <w:rPr>
          <w:rFonts w:cs="Calibri"/>
          <w:b/>
          <w:bCs/>
          <w:color w:val="000000" w:themeColor="text1"/>
          <w:sz w:val="24"/>
          <w:szCs w:val="24"/>
        </w:rPr>
        <w:t xml:space="preserve"> 1. Análisis del sistema</w:t>
      </w:r>
    </w:p>
    <w:p w14:paraId="38806EED" w14:textId="77777777" w:rsidR="005B71A2" w:rsidRPr="005B71A2" w:rsidRDefault="005B71A2">
      <w:pPr>
        <w:numPr>
          <w:ilvl w:val="0"/>
          <w:numId w:val="21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Identificar el problema principal </w:t>
      </w:r>
    </w:p>
    <w:p w14:paraId="322C598F" w14:textId="77777777" w:rsidR="005B71A2" w:rsidRPr="005B71A2" w:rsidRDefault="005B71A2">
      <w:pPr>
        <w:numPr>
          <w:ilvl w:val="0"/>
          <w:numId w:val="21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Definir el propósito del sistema </w:t>
      </w:r>
    </w:p>
    <w:p w14:paraId="6A748628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60D81AC9">
          <v:rect id="_x0000_i1044" style="width:0;height:1.5pt" o:hralign="center" o:hrstd="t" o:hr="t" fillcolor="#a0a0a0" stroked="f"/>
        </w:pict>
      </w:r>
    </w:p>
    <w:p w14:paraId="134BAA1D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5B71A2">
        <w:rPr>
          <w:rFonts w:cs="Calibri"/>
          <w:b/>
          <w:bCs/>
          <w:color w:val="000000" w:themeColor="text1"/>
          <w:sz w:val="24"/>
          <w:szCs w:val="24"/>
        </w:rPr>
        <w:t xml:space="preserve"> 2. Identificación de elementos</w:t>
      </w:r>
    </w:p>
    <w:p w14:paraId="58C9DE7E" w14:textId="77777777" w:rsidR="005B71A2" w:rsidRPr="005B71A2" w:rsidRDefault="005B71A2">
      <w:pPr>
        <w:numPr>
          <w:ilvl w:val="0"/>
          <w:numId w:val="22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Entradas </w:t>
      </w:r>
    </w:p>
    <w:p w14:paraId="53697E4F" w14:textId="77777777" w:rsidR="005B71A2" w:rsidRPr="005B71A2" w:rsidRDefault="005B71A2">
      <w:pPr>
        <w:numPr>
          <w:ilvl w:val="0"/>
          <w:numId w:val="22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Procesos </w:t>
      </w:r>
    </w:p>
    <w:p w14:paraId="111F842E" w14:textId="77777777" w:rsidR="005B71A2" w:rsidRPr="005B71A2" w:rsidRDefault="005B71A2">
      <w:pPr>
        <w:numPr>
          <w:ilvl w:val="0"/>
          <w:numId w:val="22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Salidas </w:t>
      </w:r>
    </w:p>
    <w:p w14:paraId="011E8646" w14:textId="77777777" w:rsidR="005B71A2" w:rsidRPr="005B71A2" w:rsidRDefault="005B71A2">
      <w:pPr>
        <w:numPr>
          <w:ilvl w:val="0"/>
          <w:numId w:val="22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Retroalimentación </w:t>
      </w:r>
    </w:p>
    <w:p w14:paraId="0B11C954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5D88798B">
          <v:rect id="_x0000_i1045" style="width:0;height:1.5pt" o:hralign="center" o:hrstd="t" o:hr="t" fillcolor="#a0a0a0" stroked="f"/>
        </w:pict>
      </w:r>
    </w:p>
    <w:p w14:paraId="44656133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5B71A2">
        <w:rPr>
          <w:rFonts w:cs="Calibri"/>
          <w:b/>
          <w:bCs/>
          <w:color w:val="000000" w:themeColor="text1"/>
          <w:sz w:val="24"/>
          <w:szCs w:val="24"/>
        </w:rPr>
        <w:t xml:space="preserve"> 3. Clasificación del sistema</w:t>
      </w:r>
    </w:p>
    <w:p w14:paraId="004EC406" w14:textId="77777777" w:rsidR="005B71A2" w:rsidRPr="005B71A2" w:rsidRDefault="005B71A2">
      <w:pPr>
        <w:numPr>
          <w:ilvl w:val="0"/>
          <w:numId w:val="23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Tipo de sistema </w:t>
      </w:r>
    </w:p>
    <w:p w14:paraId="68C2D7EB" w14:textId="77777777" w:rsidR="005B71A2" w:rsidRPr="005B71A2" w:rsidRDefault="005B71A2">
      <w:pPr>
        <w:numPr>
          <w:ilvl w:val="0"/>
          <w:numId w:val="23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Características </w:t>
      </w:r>
    </w:p>
    <w:p w14:paraId="15E245FD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57ABB23F">
          <v:rect id="_x0000_i1046" style="width:0;height:1.5pt" o:hralign="center" o:hrstd="t" o:hr="t" fillcolor="#a0a0a0" stroked="f"/>
        </w:pict>
      </w:r>
    </w:p>
    <w:p w14:paraId="24A3C730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5B71A2">
        <w:rPr>
          <w:rFonts w:cs="Calibri"/>
          <w:b/>
          <w:bCs/>
          <w:color w:val="000000" w:themeColor="text1"/>
          <w:sz w:val="24"/>
          <w:szCs w:val="24"/>
        </w:rPr>
        <w:t xml:space="preserve"> 4. Aplicación del enfoque sistémico</w:t>
      </w:r>
    </w:p>
    <w:p w14:paraId="3A1D52D5" w14:textId="77777777" w:rsidR="005B71A2" w:rsidRPr="005B71A2" w:rsidRDefault="005B71A2">
      <w:pPr>
        <w:numPr>
          <w:ilvl w:val="0"/>
          <w:numId w:val="24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Relación entre componentes </w:t>
      </w:r>
    </w:p>
    <w:p w14:paraId="11FF796B" w14:textId="77777777" w:rsidR="005B71A2" w:rsidRPr="005B71A2" w:rsidRDefault="005B71A2">
      <w:pPr>
        <w:numPr>
          <w:ilvl w:val="0"/>
          <w:numId w:val="24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Impacto de fallas </w:t>
      </w:r>
    </w:p>
    <w:p w14:paraId="10E1AEA7" w14:textId="77777777" w:rsidR="005B71A2" w:rsidRPr="005B71A2" w:rsidRDefault="005B71A2">
      <w:pPr>
        <w:numPr>
          <w:ilvl w:val="0"/>
          <w:numId w:val="24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Propuesta de mejora </w:t>
      </w:r>
    </w:p>
    <w:p w14:paraId="3CF5F9A9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70E1F22D">
          <v:rect id="_x0000_i1047" style="width:0;height:1.5pt" o:hralign="center" o:hrstd="t" o:hr="t" fillcolor="#a0a0a0" stroked="f"/>
        </w:pict>
      </w:r>
    </w:p>
    <w:p w14:paraId="43779CB0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5B71A2">
        <w:rPr>
          <w:rFonts w:cs="Calibri"/>
          <w:b/>
          <w:bCs/>
          <w:color w:val="000000" w:themeColor="text1"/>
          <w:sz w:val="24"/>
          <w:szCs w:val="24"/>
        </w:rPr>
        <w:t xml:space="preserve"> 5. Documento final</w:t>
      </w:r>
    </w:p>
    <w:p w14:paraId="5EC2F30A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>Debe contener:</w:t>
      </w:r>
    </w:p>
    <w:p w14:paraId="77F29E12" w14:textId="77777777" w:rsidR="005B71A2" w:rsidRPr="005B71A2" w:rsidRDefault="005B71A2">
      <w:pPr>
        <w:numPr>
          <w:ilvl w:val="0"/>
          <w:numId w:val="25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Descripción del sistema </w:t>
      </w:r>
    </w:p>
    <w:p w14:paraId="31A717C5" w14:textId="77777777" w:rsidR="005B71A2" w:rsidRPr="005B71A2" w:rsidRDefault="005B71A2">
      <w:pPr>
        <w:numPr>
          <w:ilvl w:val="0"/>
          <w:numId w:val="25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Problema identificado </w:t>
      </w:r>
    </w:p>
    <w:p w14:paraId="7247A486" w14:textId="77777777" w:rsidR="005B71A2" w:rsidRPr="005B71A2" w:rsidRDefault="005B71A2">
      <w:pPr>
        <w:numPr>
          <w:ilvl w:val="0"/>
          <w:numId w:val="25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Elementos del sistema </w:t>
      </w:r>
    </w:p>
    <w:p w14:paraId="417F9F37" w14:textId="77777777" w:rsidR="005B71A2" w:rsidRPr="005B71A2" w:rsidRDefault="005B71A2">
      <w:pPr>
        <w:numPr>
          <w:ilvl w:val="0"/>
          <w:numId w:val="25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lastRenderedPageBreak/>
        <w:t xml:space="preserve">Clasificación </w:t>
      </w:r>
    </w:p>
    <w:p w14:paraId="580BE89B" w14:textId="77777777" w:rsidR="005B71A2" w:rsidRPr="005B71A2" w:rsidRDefault="005B71A2">
      <w:pPr>
        <w:numPr>
          <w:ilvl w:val="0"/>
          <w:numId w:val="25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Análisis sistémico </w:t>
      </w:r>
    </w:p>
    <w:p w14:paraId="5BE7642A" w14:textId="77777777" w:rsidR="005B71A2" w:rsidRPr="005B71A2" w:rsidRDefault="005B71A2">
      <w:pPr>
        <w:numPr>
          <w:ilvl w:val="0"/>
          <w:numId w:val="25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Propuesta de mejora </w:t>
      </w:r>
    </w:p>
    <w:p w14:paraId="56FA81A3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271499A4">
          <v:rect id="_x0000_i1048" style="width:0;height:1.5pt" o:hralign="center" o:hrstd="t" o:hr="t" fillcolor="#a0a0a0" stroked="f"/>
        </w:pict>
      </w:r>
    </w:p>
    <w:p w14:paraId="634C3702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🎤</w:t>
      </w:r>
      <w:r w:rsidRPr="005B71A2">
        <w:rPr>
          <w:rFonts w:cs="Calibri"/>
          <w:b/>
          <w:bCs/>
          <w:color w:val="000000" w:themeColor="text1"/>
          <w:sz w:val="24"/>
          <w:szCs w:val="24"/>
        </w:rPr>
        <w:t xml:space="preserve"> 6. Sustentación</w:t>
      </w:r>
    </w:p>
    <w:p w14:paraId="7DE73E09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>El aprendiz deberá:</w:t>
      </w:r>
    </w:p>
    <w:p w14:paraId="2B43D835" w14:textId="77777777" w:rsidR="005B71A2" w:rsidRPr="005B71A2" w:rsidRDefault="005B71A2">
      <w:pPr>
        <w:numPr>
          <w:ilvl w:val="0"/>
          <w:numId w:val="26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Explicar el sistema analizado </w:t>
      </w:r>
    </w:p>
    <w:p w14:paraId="64CA2352" w14:textId="77777777" w:rsidR="005B71A2" w:rsidRPr="005B71A2" w:rsidRDefault="005B71A2">
      <w:pPr>
        <w:numPr>
          <w:ilvl w:val="0"/>
          <w:numId w:val="26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Justificar su clasificación </w:t>
      </w:r>
    </w:p>
    <w:p w14:paraId="39B9F83A" w14:textId="77777777" w:rsidR="005B71A2" w:rsidRPr="005B71A2" w:rsidRDefault="005B71A2">
      <w:pPr>
        <w:numPr>
          <w:ilvl w:val="0"/>
          <w:numId w:val="26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Describir las relaciones del sistema </w:t>
      </w:r>
    </w:p>
    <w:p w14:paraId="2E749114" w14:textId="77777777" w:rsidR="005B71A2" w:rsidRPr="005B71A2" w:rsidRDefault="005B71A2">
      <w:pPr>
        <w:numPr>
          <w:ilvl w:val="0"/>
          <w:numId w:val="26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Proponer mejoras </w:t>
      </w:r>
    </w:p>
    <w:p w14:paraId="48EE7519" w14:textId="77777777" w:rsidR="005B71A2" w:rsidRPr="005B71A2" w:rsidRDefault="005B71A2">
      <w:pPr>
        <w:numPr>
          <w:ilvl w:val="0"/>
          <w:numId w:val="26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Responder preguntas del instructor </w:t>
      </w:r>
    </w:p>
    <w:p w14:paraId="7F0F08D5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5C56F4A1">
          <v:rect id="_x0000_i1049" style="width:0;height:1.5pt" o:hralign="center" o:hrstd="t" o:hr="t" fillcolor="#a0a0a0" stroked="f"/>
        </w:pict>
      </w:r>
    </w:p>
    <w:p w14:paraId="7ED2E1E4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cs="Calibri"/>
          <w:b/>
          <w:bCs/>
          <w:color w:val="000000" w:themeColor="text1"/>
          <w:sz w:val="24"/>
          <w:szCs w:val="24"/>
        </w:rPr>
        <w:t>Ambiente requerido:</w:t>
      </w:r>
    </w:p>
    <w:p w14:paraId="7B30D43F" w14:textId="77777777" w:rsidR="005B71A2" w:rsidRPr="005B71A2" w:rsidRDefault="005B71A2">
      <w:pPr>
        <w:numPr>
          <w:ilvl w:val="0"/>
          <w:numId w:val="27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Aula de formación </w:t>
      </w:r>
    </w:p>
    <w:p w14:paraId="1B4B6ECC" w14:textId="77777777" w:rsidR="005B71A2" w:rsidRPr="005B71A2" w:rsidRDefault="005B71A2">
      <w:pPr>
        <w:numPr>
          <w:ilvl w:val="0"/>
          <w:numId w:val="27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Computador </w:t>
      </w:r>
    </w:p>
    <w:p w14:paraId="37E64FF7" w14:textId="77777777" w:rsidR="005B71A2" w:rsidRPr="005B71A2" w:rsidRDefault="005B71A2">
      <w:pPr>
        <w:numPr>
          <w:ilvl w:val="0"/>
          <w:numId w:val="27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Herramienta de presentación </w:t>
      </w:r>
    </w:p>
    <w:p w14:paraId="199697FD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0EF3AC58">
          <v:rect id="_x0000_i1050" style="width:0;height:1.5pt" o:hralign="center" o:hrstd="t" o:hr="t" fillcolor="#a0a0a0" stroked="f"/>
        </w:pict>
      </w:r>
    </w:p>
    <w:p w14:paraId="415195E8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cs="Calibri"/>
          <w:b/>
          <w:bCs/>
          <w:color w:val="000000" w:themeColor="text1"/>
          <w:sz w:val="24"/>
          <w:szCs w:val="24"/>
        </w:rPr>
        <w:t>Estrategias didácticas:</w:t>
      </w:r>
    </w:p>
    <w:p w14:paraId="71F0CCAE" w14:textId="77777777" w:rsidR="005B71A2" w:rsidRPr="005B71A2" w:rsidRDefault="005B71A2">
      <w:pPr>
        <w:numPr>
          <w:ilvl w:val="0"/>
          <w:numId w:val="28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Aprendizaje basado en problemas (ABP) </w:t>
      </w:r>
    </w:p>
    <w:p w14:paraId="3DE92287" w14:textId="77777777" w:rsidR="005B71A2" w:rsidRPr="005B71A2" w:rsidRDefault="005B71A2">
      <w:pPr>
        <w:numPr>
          <w:ilvl w:val="0"/>
          <w:numId w:val="28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Simulación de entorno real </w:t>
      </w:r>
    </w:p>
    <w:p w14:paraId="33DE5D80" w14:textId="77777777" w:rsidR="005B71A2" w:rsidRPr="005B71A2" w:rsidRDefault="005B71A2">
      <w:pPr>
        <w:numPr>
          <w:ilvl w:val="0"/>
          <w:numId w:val="28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Exposición oral </w:t>
      </w:r>
    </w:p>
    <w:p w14:paraId="74B5C3C6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35275601">
          <v:rect id="_x0000_i1051" style="width:0;height:1.5pt" o:hralign="center" o:hrstd="t" o:hr="t" fillcolor="#a0a0a0" stroked="f"/>
        </w:pict>
      </w:r>
    </w:p>
    <w:p w14:paraId="7C247FAF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cs="Calibri"/>
          <w:b/>
          <w:bCs/>
          <w:color w:val="000000" w:themeColor="text1"/>
          <w:sz w:val="24"/>
          <w:szCs w:val="24"/>
        </w:rPr>
        <w:t>Materiales de formación:</w:t>
      </w:r>
    </w:p>
    <w:p w14:paraId="1F43470D" w14:textId="77777777" w:rsidR="005B71A2" w:rsidRPr="005B71A2" w:rsidRDefault="005B71A2">
      <w:pPr>
        <w:numPr>
          <w:ilvl w:val="0"/>
          <w:numId w:val="29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Computador </w:t>
      </w:r>
    </w:p>
    <w:p w14:paraId="7309758B" w14:textId="77777777" w:rsidR="005B71A2" w:rsidRPr="005B71A2" w:rsidRDefault="005B71A2">
      <w:pPr>
        <w:numPr>
          <w:ilvl w:val="0"/>
          <w:numId w:val="29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Procesador de texto </w:t>
      </w:r>
    </w:p>
    <w:p w14:paraId="4CEF3BB3" w14:textId="77777777" w:rsidR="005B71A2" w:rsidRPr="005B71A2" w:rsidRDefault="005B71A2">
      <w:pPr>
        <w:numPr>
          <w:ilvl w:val="0"/>
          <w:numId w:val="29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Presentaciones </w:t>
      </w:r>
    </w:p>
    <w:p w14:paraId="10D21294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411B3A62">
          <v:rect id="_x0000_i1052" style="width:0;height:1.5pt" o:hralign="center" o:hrstd="t" o:hr="t" fillcolor="#a0a0a0" stroked="f"/>
        </w:pict>
      </w:r>
    </w:p>
    <w:p w14:paraId="661F755B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cs="Calibri"/>
          <w:b/>
          <w:bCs/>
          <w:color w:val="000000" w:themeColor="text1"/>
          <w:sz w:val="24"/>
          <w:szCs w:val="24"/>
        </w:rPr>
        <w:t>Evidencias de aprendizaje:</w:t>
      </w:r>
    </w:p>
    <w:p w14:paraId="5FE609BC" w14:textId="77777777" w:rsidR="005B71A2" w:rsidRPr="005B71A2" w:rsidRDefault="005B71A2">
      <w:pPr>
        <w:numPr>
          <w:ilvl w:val="0"/>
          <w:numId w:val="30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lastRenderedPageBreak/>
        <w:t xml:space="preserve">Documento final </w:t>
      </w:r>
    </w:p>
    <w:p w14:paraId="17105DCC" w14:textId="77777777" w:rsidR="005B71A2" w:rsidRPr="005B71A2" w:rsidRDefault="005B71A2">
      <w:pPr>
        <w:numPr>
          <w:ilvl w:val="0"/>
          <w:numId w:val="30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Presentación </w:t>
      </w:r>
    </w:p>
    <w:p w14:paraId="69EB0F2F" w14:textId="77777777" w:rsidR="005B71A2" w:rsidRPr="005B71A2" w:rsidRDefault="005B71A2">
      <w:pPr>
        <w:numPr>
          <w:ilvl w:val="0"/>
          <w:numId w:val="30"/>
        </w:num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 w:rsidRPr="005B71A2">
        <w:rPr>
          <w:rFonts w:cs="Calibri"/>
          <w:bCs/>
          <w:color w:val="000000" w:themeColor="text1"/>
          <w:sz w:val="24"/>
          <w:szCs w:val="24"/>
        </w:rPr>
        <w:t xml:space="preserve">Sustentación oral </w:t>
      </w:r>
    </w:p>
    <w:p w14:paraId="79B26120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4C9B8928">
          <v:rect id="_x0000_i1053" style="width:0;height:1.5pt" o:hralign="center" o:hrstd="t" o:hr="t" fillcolor="#a0a0a0" stroked="f"/>
        </w:pict>
      </w:r>
    </w:p>
    <w:p w14:paraId="4B450DC6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cs="Calibri"/>
          <w:b/>
          <w:bCs/>
          <w:color w:val="000000" w:themeColor="text1"/>
          <w:sz w:val="24"/>
          <w:szCs w:val="24"/>
        </w:rPr>
        <w:t>Instrumentos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6"/>
        <w:gridCol w:w="66"/>
        <w:gridCol w:w="66"/>
        <w:gridCol w:w="2086"/>
        <w:gridCol w:w="1163"/>
        <w:gridCol w:w="1386"/>
      </w:tblGrid>
      <w:tr w:rsidR="009B42D0" w:rsidRPr="005B71A2" w14:paraId="43D6E877" w14:textId="77777777" w:rsidTr="005F1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E363A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Criterio</w:t>
            </w:r>
          </w:p>
        </w:tc>
        <w:tc>
          <w:tcPr>
            <w:tcW w:w="0" w:type="auto"/>
          </w:tcPr>
          <w:p w14:paraId="0F117DAB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AD3A40F" w14:textId="0CE02C55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D86E2CA" w14:textId="5E8E0E9E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E32BFC" w14:textId="46AEDDFC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C1B1F04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781A654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Bajo</w:t>
            </w:r>
          </w:p>
        </w:tc>
      </w:tr>
      <w:tr w:rsidR="009B42D0" w:rsidRPr="005B71A2" w14:paraId="52EEBC0A" w14:textId="77777777" w:rsidTr="005F1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F220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Análisis del sistema</w:t>
            </w:r>
          </w:p>
        </w:tc>
        <w:tc>
          <w:tcPr>
            <w:tcW w:w="0" w:type="auto"/>
          </w:tcPr>
          <w:p w14:paraId="27F05C11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59BAED2" w14:textId="2D0EB2DC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27FACDA" w14:textId="7449930F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7587C0" w14:textId="7AB73BD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Completo y claro</w:t>
            </w:r>
          </w:p>
        </w:tc>
        <w:tc>
          <w:tcPr>
            <w:tcW w:w="0" w:type="auto"/>
            <w:vAlign w:val="center"/>
            <w:hideMark/>
          </w:tcPr>
          <w:p w14:paraId="42E58739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A817191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Confuso</w:t>
            </w:r>
          </w:p>
        </w:tc>
      </w:tr>
      <w:tr w:rsidR="009B42D0" w:rsidRPr="005B71A2" w14:paraId="15147A62" w14:textId="77777777" w:rsidTr="005F1804">
        <w:trPr>
          <w:tblCellSpacing w:w="15" w:type="dxa"/>
        </w:trPr>
        <w:tc>
          <w:tcPr>
            <w:tcW w:w="0" w:type="auto"/>
            <w:vAlign w:val="center"/>
          </w:tcPr>
          <w:p w14:paraId="62C96E46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4985822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379EEFC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7D22332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9D135A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FC238A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EC0F51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</w:tr>
      <w:tr w:rsidR="009B42D0" w:rsidRPr="005B71A2" w14:paraId="52A5C875" w14:textId="77777777" w:rsidTr="005F1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A8EC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Identificación de elementos</w:t>
            </w:r>
          </w:p>
        </w:tc>
        <w:tc>
          <w:tcPr>
            <w:tcW w:w="0" w:type="auto"/>
          </w:tcPr>
          <w:p w14:paraId="2C28B83B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4A7C713" w14:textId="4B08D03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29E2B8AF" w14:textId="008E783F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4D1EAE" w14:textId="571709E0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Correcta</w:t>
            </w:r>
          </w:p>
        </w:tc>
        <w:tc>
          <w:tcPr>
            <w:tcW w:w="0" w:type="auto"/>
            <w:vAlign w:val="center"/>
            <w:hideMark/>
          </w:tcPr>
          <w:p w14:paraId="309ED4D9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Incompleta</w:t>
            </w:r>
          </w:p>
        </w:tc>
        <w:tc>
          <w:tcPr>
            <w:tcW w:w="0" w:type="auto"/>
            <w:vAlign w:val="center"/>
            <w:hideMark/>
          </w:tcPr>
          <w:p w14:paraId="5858684A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Incorrecta</w:t>
            </w:r>
          </w:p>
        </w:tc>
      </w:tr>
      <w:tr w:rsidR="009B42D0" w:rsidRPr="005B71A2" w14:paraId="7F16765D" w14:textId="77777777" w:rsidTr="005F1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07B9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Clasificación</w:t>
            </w:r>
          </w:p>
        </w:tc>
        <w:tc>
          <w:tcPr>
            <w:tcW w:w="0" w:type="auto"/>
          </w:tcPr>
          <w:p w14:paraId="2B90F0D0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7504CDF" w14:textId="313078A4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E0740B4" w14:textId="638D1AF6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1D082A" w14:textId="79D3D109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Correcta</w:t>
            </w:r>
          </w:p>
        </w:tc>
        <w:tc>
          <w:tcPr>
            <w:tcW w:w="0" w:type="auto"/>
            <w:vAlign w:val="center"/>
            <w:hideMark/>
          </w:tcPr>
          <w:p w14:paraId="0CCF29CC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2833860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Incorrecta</w:t>
            </w:r>
          </w:p>
        </w:tc>
      </w:tr>
      <w:tr w:rsidR="009B42D0" w:rsidRPr="005B71A2" w14:paraId="10985B91" w14:textId="77777777" w:rsidTr="005F1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D689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Documento</w:t>
            </w:r>
          </w:p>
        </w:tc>
        <w:tc>
          <w:tcPr>
            <w:tcW w:w="0" w:type="auto"/>
          </w:tcPr>
          <w:p w14:paraId="47E30CF4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8EC71" w14:textId="72732F1B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EB11D0A" w14:textId="1EA1EA5E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7DFCD7" w14:textId="074A0BBE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Organizado</w:t>
            </w:r>
          </w:p>
        </w:tc>
        <w:tc>
          <w:tcPr>
            <w:tcW w:w="0" w:type="auto"/>
            <w:vAlign w:val="center"/>
            <w:hideMark/>
          </w:tcPr>
          <w:p w14:paraId="6859B159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Aceptable</w:t>
            </w:r>
          </w:p>
        </w:tc>
        <w:tc>
          <w:tcPr>
            <w:tcW w:w="0" w:type="auto"/>
            <w:vAlign w:val="center"/>
            <w:hideMark/>
          </w:tcPr>
          <w:p w14:paraId="53F59D17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Desordenado</w:t>
            </w:r>
          </w:p>
        </w:tc>
      </w:tr>
      <w:tr w:rsidR="009B42D0" w:rsidRPr="005B71A2" w14:paraId="3CE6A336" w14:textId="77777777" w:rsidTr="005F1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85D8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Sustentación</w:t>
            </w:r>
          </w:p>
        </w:tc>
        <w:tc>
          <w:tcPr>
            <w:tcW w:w="0" w:type="auto"/>
          </w:tcPr>
          <w:p w14:paraId="57062D52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58AB99D" w14:textId="6C74C714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2D775F7A" w14:textId="1F839228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0483D6" w14:textId="2BB3D822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Clara y argumentada</w:t>
            </w:r>
          </w:p>
        </w:tc>
        <w:tc>
          <w:tcPr>
            <w:tcW w:w="0" w:type="auto"/>
            <w:vAlign w:val="center"/>
            <w:hideMark/>
          </w:tcPr>
          <w:p w14:paraId="544296D0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Dudas</w:t>
            </w:r>
          </w:p>
        </w:tc>
        <w:tc>
          <w:tcPr>
            <w:tcW w:w="0" w:type="auto"/>
            <w:vAlign w:val="center"/>
            <w:hideMark/>
          </w:tcPr>
          <w:p w14:paraId="19A07CF6" w14:textId="77777777" w:rsidR="009B42D0" w:rsidRPr="005B71A2" w:rsidRDefault="009B42D0" w:rsidP="005B71A2">
            <w:pPr>
              <w:spacing w:after="0" w:line="360" w:lineRule="auto"/>
              <w:jc w:val="both"/>
              <w:rPr>
                <w:rFonts w:cs="Calibri"/>
                <w:bCs/>
                <w:color w:val="000000" w:themeColor="text1"/>
                <w:sz w:val="24"/>
                <w:szCs w:val="24"/>
              </w:rPr>
            </w:pPr>
            <w:r w:rsidRPr="005B71A2">
              <w:rPr>
                <w:rFonts w:cs="Calibri"/>
                <w:bCs/>
                <w:color w:val="000000" w:themeColor="text1"/>
                <w:sz w:val="24"/>
                <w:szCs w:val="24"/>
              </w:rPr>
              <w:t>No sustenta</w:t>
            </w:r>
          </w:p>
        </w:tc>
      </w:tr>
    </w:tbl>
    <w:p w14:paraId="77103125" w14:textId="77777777" w:rsidR="005B71A2" w:rsidRPr="005B71A2" w:rsidRDefault="00000000" w:rsidP="005B71A2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  <w:r>
        <w:rPr>
          <w:rFonts w:cs="Calibri"/>
          <w:bCs/>
          <w:color w:val="000000" w:themeColor="text1"/>
          <w:sz w:val="24"/>
          <w:szCs w:val="24"/>
        </w:rPr>
        <w:pict w14:anchorId="05E9AF48">
          <v:rect id="_x0000_i1054" style="width:0;height:1.5pt" o:hralign="center" o:hrstd="t" o:hr="t" fillcolor="#a0a0a0" stroked="f"/>
        </w:pict>
      </w:r>
    </w:p>
    <w:p w14:paraId="433A532D" w14:textId="77777777" w:rsidR="005B71A2" w:rsidRPr="005B71A2" w:rsidRDefault="005B71A2" w:rsidP="005B71A2">
      <w:pPr>
        <w:spacing w:after="0" w:line="36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5B71A2">
        <w:rPr>
          <w:rFonts w:cs="Calibri"/>
          <w:b/>
          <w:bCs/>
          <w:color w:val="000000" w:themeColor="text1"/>
          <w:sz w:val="24"/>
          <w:szCs w:val="24"/>
        </w:rPr>
        <w:t>Duración: 8 horas</w:t>
      </w:r>
    </w:p>
    <w:p w14:paraId="62B18519" w14:textId="77777777" w:rsidR="00BE0E15" w:rsidRPr="00BE0E15" w:rsidRDefault="00BE0E15" w:rsidP="00033399">
      <w:pPr>
        <w:spacing w:after="0" w:line="360" w:lineRule="auto"/>
        <w:jc w:val="both"/>
        <w:rPr>
          <w:rFonts w:cs="Calibri"/>
          <w:bCs/>
          <w:color w:val="000000" w:themeColor="text1"/>
          <w:sz w:val="24"/>
          <w:szCs w:val="24"/>
        </w:rPr>
      </w:pPr>
    </w:p>
    <w:p w14:paraId="09BB763B" w14:textId="24B584B9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5814448F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C1B060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2B9A16F9" w14:textId="77777777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Sistema:</w:t>
      </w:r>
      <w:r w:rsidRPr="005B71A2">
        <w:rPr>
          <w:rFonts w:cs="Calibri"/>
          <w:color w:val="000000" w:themeColor="text1"/>
        </w:rPr>
        <w:br/>
        <w:t>Conjunto de elementos interrelacionados que trabajan de manera conjunta para alcanzar un objetivo común.</w:t>
      </w:r>
    </w:p>
    <w:p w14:paraId="28226E6E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517019E9" w14:textId="241A830E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Entrada (Input):</w:t>
      </w:r>
      <w:r w:rsidRPr="005B71A2">
        <w:rPr>
          <w:rFonts w:cs="Calibri"/>
          <w:color w:val="000000" w:themeColor="text1"/>
        </w:rPr>
        <w:br/>
        <w:t>Información, recursos o datos que ingresan a un sistema para ser procesados.</w:t>
      </w:r>
    </w:p>
    <w:p w14:paraId="4AA80315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4CFACF39" w14:textId="77777777" w:rsidR="00892A9E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Proceso:</w:t>
      </w:r>
      <w:r w:rsidR="00892A9E">
        <w:rPr>
          <w:rFonts w:cs="Calibri"/>
          <w:color w:val="000000" w:themeColor="text1"/>
        </w:rPr>
        <w:t xml:space="preserve"> </w:t>
      </w:r>
    </w:p>
    <w:p w14:paraId="549ED61C" w14:textId="4C9360F1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color w:val="000000" w:themeColor="text1"/>
        </w:rPr>
        <w:t>Conjunto de actividades que transforman las entradas en resultados.</w:t>
      </w:r>
    </w:p>
    <w:p w14:paraId="359083C4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5B86F045" w14:textId="77777777" w:rsidR="00892A9E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Salida (Output):</w:t>
      </w:r>
      <w:r w:rsidR="00892A9E">
        <w:rPr>
          <w:rFonts w:cs="Calibri"/>
          <w:color w:val="000000" w:themeColor="text1"/>
        </w:rPr>
        <w:t xml:space="preserve"> </w:t>
      </w:r>
    </w:p>
    <w:p w14:paraId="6C88E189" w14:textId="4C25A710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color w:val="000000" w:themeColor="text1"/>
        </w:rPr>
        <w:t>Resultado generado por el sistema después de procesar las entradas.</w:t>
      </w:r>
    </w:p>
    <w:p w14:paraId="38A497B5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2D30C0EA" w14:textId="77777777" w:rsidR="00892A9E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Retroalimentación (</w:t>
      </w:r>
      <w:proofErr w:type="spellStart"/>
      <w:r w:rsidRPr="005B71A2">
        <w:rPr>
          <w:rFonts w:cs="Calibri"/>
          <w:b/>
          <w:bCs/>
          <w:color w:val="000000" w:themeColor="text1"/>
        </w:rPr>
        <w:t>Feedback</w:t>
      </w:r>
      <w:proofErr w:type="spellEnd"/>
      <w:r w:rsidRPr="005B71A2">
        <w:rPr>
          <w:rFonts w:cs="Calibri"/>
          <w:b/>
          <w:bCs/>
          <w:color w:val="000000" w:themeColor="text1"/>
        </w:rPr>
        <w:t>):</w:t>
      </w:r>
      <w:r w:rsidR="00892A9E">
        <w:rPr>
          <w:rFonts w:cs="Calibri"/>
          <w:color w:val="000000" w:themeColor="text1"/>
        </w:rPr>
        <w:t xml:space="preserve"> </w:t>
      </w:r>
    </w:p>
    <w:p w14:paraId="5A413E27" w14:textId="53ACF49B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color w:val="000000" w:themeColor="text1"/>
        </w:rPr>
        <w:t>Información que retorna al sistema para evaluar y mejorar su funcionamiento.</w:t>
      </w:r>
    </w:p>
    <w:p w14:paraId="095B0AAD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13FA41E7" w14:textId="1D5CBA12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Sistema abierto:</w:t>
      </w:r>
      <w:r w:rsidRPr="005B71A2">
        <w:rPr>
          <w:rFonts w:cs="Calibri"/>
          <w:color w:val="000000" w:themeColor="text1"/>
        </w:rPr>
        <w:br/>
        <w:t>Sistema que interactúa con su entorno intercambiando información, energía o materia.</w:t>
      </w:r>
    </w:p>
    <w:p w14:paraId="38D53ACA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02BEE555" w14:textId="04B542ED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Sistema cerrado:</w:t>
      </w:r>
      <w:r w:rsidRPr="005B71A2">
        <w:rPr>
          <w:rFonts w:cs="Calibri"/>
          <w:color w:val="000000" w:themeColor="text1"/>
        </w:rPr>
        <w:br/>
        <w:t>Sistema que no interactúa con su entorno o lo hace de forma muy limitada.</w:t>
      </w:r>
    </w:p>
    <w:p w14:paraId="3253E0D8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70709A02" w14:textId="673D362A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Sistema natural:</w:t>
      </w:r>
      <w:r w:rsidRPr="005B71A2">
        <w:rPr>
          <w:rFonts w:cs="Calibri"/>
          <w:color w:val="000000" w:themeColor="text1"/>
        </w:rPr>
        <w:br/>
        <w:t>Sistema que existe en la naturaleza sin intervención humana (ejemplo: ecosistema).</w:t>
      </w:r>
    </w:p>
    <w:p w14:paraId="407B6719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2AD13E69" w14:textId="56E59469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Sistema artificial:</w:t>
      </w:r>
      <w:r w:rsidRPr="005B71A2">
        <w:rPr>
          <w:rFonts w:cs="Calibri"/>
          <w:color w:val="000000" w:themeColor="text1"/>
        </w:rPr>
        <w:br/>
        <w:t>Sistema creado por el ser humano (ejemplo: software, empresas).</w:t>
      </w:r>
    </w:p>
    <w:p w14:paraId="7943A299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3853FA1E" w14:textId="592EF396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Sistema físico:</w:t>
      </w:r>
      <w:r w:rsidRPr="005B71A2">
        <w:rPr>
          <w:rFonts w:cs="Calibri"/>
          <w:color w:val="000000" w:themeColor="text1"/>
        </w:rPr>
        <w:br/>
        <w:t>Sistema tangible que puede percibirse (ejemplo: una máquina).</w:t>
      </w:r>
    </w:p>
    <w:p w14:paraId="4BB06315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08AF1EAD" w14:textId="32C1B102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Sistema abstracto:</w:t>
      </w:r>
      <w:r w:rsidRPr="005B71A2">
        <w:rPr>
          <w:rFonts w:cs="Calibri"/>
          <w:color w:val="000000" w:themeColor="text1"/>
        </w:rPr>
        <w:br/>
        <w:t>Sistema conceptual o intangible (ejemplo: software, modelos matemáticos).</w:t>
      </w:r>
    </w:p>
    <w:p w14:paraId="525D56C6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41389B27" w14:textId="48D5EFCD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Enfoque sistémico:</w:t>
      </w:r>
      <w:r w:rsidRPr="005B71A2">
        <w:rPr>
          <w:rFonts w:cs="Calibri"/>
          <w:color w:val="000000" w:themeColor="text1"/>
        </w:rPr>
        <w:br/>
        <w:t>Forma de análisis que estudia los elementos de un sistema y sus interrelaciones como un todo.</w:t>
      </w:r>
    </w:p>
    <w:p w14:paraId="0A48E9E7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33A50BDF" w14:textId="61D6D8D2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Interrelación:</w:t>
      </w:r>
      <w:r w:rsidRPr="005B71A2">
        <w:rPr>
          <w:rFonts w:cs="Calibri"/>
          <w:color w:val="000000" w:themeColor="text1"/>
        </w:rPr>
        <w:br/>
        <w:t>Relación existente entre los elementos de un sistema.</w:t>
      </w:r>
    </w:p>
    <w:p w14:paraId="3E73FF6D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5DC548A5" w14:textId="2A41EED4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Globalidad:</w:t>
      </w:r>
      <w:r w:rsidRPr="005B71A2">
        <w:rPr>
          <w:rFonts w:cs="Calibri"/>
          <w:color w:val="000000" w:themeColor="text1"/>
        </w:rPr>
        <w:br/>
        <w:t>Principio que indica que el sistema debe entenderse como un todo y no por partes aisladas.</w:t>
      </w:r>
    </w:p>
    <w:p w14:paraId="36194F18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7480CB96" w14:textId="031ACC39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Propósito:</w:t>
      </w:r>
      <w:r w:rsidRPr="005B71A2">
        <w:rPr>
          <w:rFonts w:cs="Calibri"/>
          <w:color w:val="000000" w:themeColor="text1"/>
        </w:rPr>
        <w:br/>
        <w:t>Objetivo o finalidad que tiene un sistema.</w:t>
      </w:r>
    </w:p>
    <w:p w14:paraId="7AACEDF5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0C0F3E0B" w14:textId="03FC21E5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Subsistema:</w:t>
      </w:r>
      <w:r w:rsidRPr="005B71A2">
        <w:rPr>
          <w:rFonts w:cs="Calibri"/>
          <w:color w:val="000000" w:themeColor="text1"/>
        </w:rPr>
        <w:br/>
        <w:t>Parte de un sistema que a su vez funciona como un sistema dentro de otro.</w:t>
      </w:r>
    </w:p>
    <w:p w14:paraId="2D2451F8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3FCBEBE9" w14:textId="5731D0CE" w:rsidR="005B71A2" w:rsidRP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t>Entorno:</w:t>
      </w:r>
      <w:r w:rsidRPr="005B71A2">
        <w:rPr>
          <w:rFonts w:cs="Calibri"/>
          <w:color w:val="000000" w:themeColor="text1"/>
        </w:rPr>
        <w:br/>
        <w:t>Contexto externo que influye en el funcionamiento del sistema.</w:t>
      </w:r>
    </w:p>
    <w:p w14:paraId="1527A027" w14:textId="77777777" w:rsidR="005B71A2" w:rsidRDefault="005B71A2" w:rsidP="005B71A2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52F27C9D" w14:textId="2C37A820" w:rsidR="00833D96" w:rsidRPr="005B71A2" w:rsidRDefault="005B71A2" w:rsidP="007935AF">
      <w:pPr>
        <w:tabs>
          <w:tab w:val="left" w:pos="1470"/>
        </w:tabs>
        <w:spacing w:after="0" w:line="240" w:lineRule="auto"/>
        <w:rPr>
          <w:rFonts w:cs="Calibri"/>
          <w:color w:val="000000" w:themeColor="text1"/>
        </w:rPr>
      </w:pPr>
      <w:r w:rsidRPr="005B71A2">
        <w:rPr>
          <w:rFonts w:cs="Calibri"/>
          <w:b/>
          <w:bCs/>
          <w:color w:val="000000" w:themeColor="text1"/>
        </w:rPr>
        <w:lastRenderedPageBreak/>
        <w:t>Sistema de información:</w:t>
      </w:r>
      <w:r w:rsidRPr="005B71A2">
        <w:rPr>
          <w:rFonts w:cs="Calibri"/>
          <w:color w:val="000000" w:themeColor="text1"/>
        </w:rPr>
        <w:br/>
        <w:t>Conjunto de componentes que permiten recolectar, procesar y distribuir información.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E4D072E" w14:textId="77777777" w:rsidR="00F4081F" w:rsidRDefault="00B53D0D" w:rsidP="00F4081F">
      <w:pPr>
        <w:spacing w:after="0" w:line="240" w:lineRule="auto"/>
        <w:rPr>
          <w:rFonts w:cs="Calibri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0DFD7F6B" w14:textId="77777777" w:rsidR="00833D96" w:rsidRDefault="00833D96" w:rsidP="00833D96">
      <w:pPr>
        <w:spacing w:after="0" w:line="240" w:lineRule="auto"/>
        <w:rPr>
          <w:rFonts w:cs="Calibri"/>
          <w:b/>
          <w:sz w:val="24"/>
          <w:szCs w:val="24"/>
        </w:rPr>
      </w:pPr>
    </w:p>
    <w:p w14:paraId="10EE4BBD" w14:textId="77777777" w:rsidR="00B06B66" w:rsidRPr="007935AF" w:rsidRDefault="00B06B66" w:rsidP="00833D96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3592B6BA" w:rsidR="00B53D0D" w:rsidRPr="00F51763" w:rsidRDefault="00F4081F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Mauricio Estupiñan</w:t>
            </w:r>
          </w:p>
        </w:tc>
        <w:tc>
          <w:tcPr>
            <w:tcW w:w="1559" w:type="dxa"/>
          </w:tcPr>
          <w:p w14:paraId="78111428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1701" w:type="dxa"/>
          </w:tcPr>
          <w:p w14:paraId="423F3BFD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2551" w:type="dxa"/>
          </w:tcPr>
          <w:p w14:paraId="0EED43B0" w14:textId="40DA18F8" w:rsidR="00B53D0D" w:rsidRPr="00F51763" w:rsidRDefault="00F4081F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15/02/2026</w:t>
            </w:r>
          </w:p>
        </w:tc>
      </w:tr>
    </w:tbl>
    <w:p w14:paraId="4D6657C4" w14:textId="77777777" w:rsidR="0092729E" w:rsidRDefault="0092729E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24"/>
      <w:headerReference w:type="default" r:id="rId25"/>
      <w:footerReference w:type="default" r:id="rId26"/>
      <w:headerReference w:type="first" r:id="rId27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7A299" w14:textId="77777777" w:rsidR="00855C08" w:rsidRDefault="00855C08">
      <w:pPr>
        <w:spacing w:after="0" w:line="240" w:lineRule="auto"/>
      </w:pPr>
      <w:r>
        <w:separator/>
      </w:r>
    </w:p>
  </w:endnote>
  <w:endnote w:type="continuationSeparator" w:id="0">
    <w:p w14:paraId="6A4DE026" w14:textId="77777777" w:rsidR="00855C08" w:rsidRDefault="00855C08">
      <w:pPr>
        <w:spacing w:after="0" w:line="240" w:lineRule="auto"/>
      </w:pPr>
      <w:r>
        <w:continuationSeparator/>
      </w:r>
    </w:p>
  </w:endnote>
  <w:endnote w:type="continuationNotice" w:id="1">
    <w:p w14:paraId="4C6F8C68" w14:textId="77777777" w:rsidR="00855C08" w:rsidRDefault="00855C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4035" w14:textId="77777777" w:rsidR="00855C08" w:rsidRDefault="00855C08">
      <w:pPr>
        <w:spacing w:after="0" w:line="240" w:lineRule="auto"/>
      </w:pPr>
      <w:r>
        <w:separator/>
      </w:r>
    </w:p>
  </w:footnote>
  <w:footnote w:type="continuationSeparator" w:id="0">
    <w:p w14:paraId="04336EC6" w14:textId="77777777" w:rsidR="00855C08" w:rsidRDefault="00855C08">
      <w:pPr>
        <w:spacing w:after="0" w:line="240" w:lineRule="auto"/>
      </w:pPr>
      <w:r>
        <w:continuationSeparator/>
      </w:r>
    </w:p>
  </w:footnote>
  <w:footnote w:type="continuationNotice" w:id="1">
    <w:p w14:paraId="1ADBE0D3" w14:textId="77777777" w:rsidR="00855C08" w:rsidRDefault="00855C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0AA8" w14:textId="6D30D285" w:rsidR="00F51763" w:rsidRDefault="00000000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36BC9D2D" w:rsidR="00E85AFD" w:rsidRDefault="00000000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5F7"/>
    <w:multiLevelType w:val="multilevel"/>
    <w:tmpl w:val="173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2EE5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765"/>
    <w:multiLevelType w:val="hybridMultilevel"/>
    <w:tmpl w:val="8C66BF6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B36D8"/>
    <w:multiLevelType w:val="multilevel"/>
    <w:tmpl w:val="8076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97AC3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93829"/>
    <w:multiLevelType w:val="hybridMultilevel"/>
    <w:tmpl w:val="6F34C1E0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120BDF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955AB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D6914"/>
    <w:multiLevelType w:val="multilevel"/>
    <w:tmpl w:val="D91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5675A"/>
    <w:multiLevelType w:val="hybridMultilevel"/>
    <w:tmpl w:val="8AF2F90E"/>
    <w:lvl w:ilvl="0" w:tplc="240A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B203330"/>
    <w:multiLevelType w:val="hybridMultilevel"/>
    <w:tmpl w:val="E79264EA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F877EA"/>
    <w:multiLevelType w:val="multilevel"/>
    <w:tmpl w:val="51F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37DB5"/>
    <w:multiLevelType w:val="hybridMultilevel"/>
    <w:tmpl w:val="CB6A4A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40E0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4727E"/>
    <w:multiLevelType w:val="multilevel"/>
    <w:tmpl w:val="1928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04EE1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C0594"/>
    <w:multiLevelType w:val="multilevel"/>
    <w:tmpl w:val="61F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412EC"/>
    <w:multiLevelType w:val="multilevel"/>
    <w:tmpl w:val="34B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000DD"/>
    <w:multiLevelType w:val="hybridMultilevel"/>
    <w:tmpl w:val="2B1410BA"/>
    <w:lvl w:ilvl="0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EA42015"/>
    <w:multiLevelType w:val="multilevel"/>
    <w:tmpl w:val="1E7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669AC"/>
    <w:multiLevelType w:val="multilevel"/>
    <w:tmpl w:val="71F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064BA"/>
    <w:multiLevelType w:val="multilevel"/>
    <w:tmpl w:val="F71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91E69"/>
    <w:multiLevelType w:val="multilevel"/>
    <w:tmpl w:val="D522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37816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B13DA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23A7A"/>
    <w:multiLevelType w:val="multilevel"/>
    <w:tmpl w:val="FE0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94F83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1755E"/>
    <w:multiLevelType w:val="multilevel"/>
    <w:tmpl w:val="DF7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5442A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D2F5B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7A4F017E"/>
    <w:multiLevelType w:val="multilevel"/>
    <w:tmpl w:val="FB4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4591D"/>
    <w:multiLevelType w:val="multilevel"/>
    <w:tmpl w:val="0E3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22D5A"/>
    <w:multiLevelType w:val="multilevel"/>
    <w:tmpl w:val="9E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366500">
    <w:abstractNumId w:val="31"/>
  </w:num>
  <w:num w:numId="2" w16cid:durableId="1926918412">
    <w:abstractNumId w:val="13"/>
  </w:num>
  <w:num w:numId="3" w16cid:durableId="1067415431">
    <w:abstractNumId w:val="23"/>
  </w:num>
  <w:num w:numId="4" w16cid:durableId="1786579240">
    <w:abstractNumId w:val="26"/>
  </w:num>
  <w:num w:numId="5" w16cid:durableId="1643997428">
    <w:abstractNumId w:val="0"/>
  </w:num>
  <w:num w:numId="6" w16cid:durableId="829373185">
    <w:abstractNumId w:val="3"/>
  </w:num>
  <w:num w:numId="7" w16cid:durableId="644165413">
    <w:abstractNumId w:val="29"/>
  </w:num>
  <w:num w:numId="8" w16cid:durableId="1553930740">
    <w:abstractNumId w:val="20"/>
  </w:num>
  <w:num w:numId="9" w16cid:durableId="1357927781">
    <w:abstractNumId w:val="21"/>
  </w:num>
  <w:num w:numId="10" w16cid:durableId="895359117">
    <w:abstractNumId w:val="28"/>
  </w:num>
  <w:num w:numId="11" w16cid:durableId="348606606">
    <w:abstractNumId w:val="18"/>
  </w:num>
  <w:num w:numId="12" w16cid:durableId="1460882655">
    <w:abstractNumId w:val="8"/>
  </w:num>
  <w:num w:numId="13" w16cid:durableId="350374192">
    <w:abstractNumId w:val="22"/>
  </w:num>
  <w:num w:numId="14" w16cid:durableId="1854372793">
    <w:abstractNumId w:val="32"/>
  </w:num>
  <w:num w:numId="15" w16cid:durableId="393433059">
    <w:abstractNumId w:val="15"/>
  </w:num>
  <w:num w:numId="16" w16cid:durableId="18705233">
    <w:abstractNumId w:val="33"/>
  </w:num>
  <w:num w:numId="17" w16cid:durableId="204145335">
    <w:abstractNumId w:val="17"/>
  </w:num>
  <w:num w:numId="18" w16cid:durableId="573440975">
    <w:abstractNumId w:val="11"/>
  </w:num>
  <w:num w:numId="19" w16cid:durableId="1253928197">
    <w:abstractNumId w:val="12"/>
  </w:num>
  <w:num w:numId="20" w16cid:durableId="1157913272">
    <w:abstractNumId w:val="1"/>
  </w:num>
  <w:num w:numId="21" w16cid:durableId="1592857037">
    <w:abstractNumId w:val="16"/>
  </w:num>
  <w:num w:numId="22" w16cid:durableId="1237859482">
    <w:abstractNumId w:val="7"/>
  </w:num>
  <w:num w:numId="23" w16cid:durableId="1299458733">
    <w:abstractNumId w:val="4"/>
  </w:num>
  <w:num w:numId="24" w16cid:durableId="1117063233">
    <w:abstractNumId w:val="24"/>
  </w:num>
  <w:num w:numId="25" w16cid:durableId="1417633089">
    <w:abstractNumId w:val="25"/>
  </w:num>
  <w:num w:numId="26" w16cid:durableId="334497287">
    <w:abstractNumId w:val="14"/>
  </w:num>
  <w:num w:numId="27" w16cid:durableId="1798135814">
    <w:abstractNumId w:val="30"/>
  </w:num>
  <w:num w:numId="28" w16cid:durableId="190345700">
    <w:abstractNumId w:val="6"/>
  </w:num>
  <w:num w:numId="29" w16cid:durableId="240140901">
    <w:abstractNumId w:val="34"/>
  </w:num>
  <w:num w:numId="30" w16cid:durableId="570963937">
    <w:abstractNumId w:val="27"/>
  </w:num>
  <w:num w:numId="31" w16cid:durableId="503208001">
    <w:abstractNumId w:val="2"/>
  </w:num>
  <w:num w:numId="32" w16cid:durableId="137966375">
    <w:abstractNumId w:val="5"/>
  </w:num>
  <w:num w:numId="33" w16cid:durableId="1723941549">
    <w:abstractNumId w:val="10"/>
  </w:num>
  <w:num w:numId="34" w16cid:durableId="1740203880">
    <w:abstractNumId w:val="19"/>
  </w:num>
  <w:num w:numId="35" w16cid:durableId="470633497">
    <w:abstractNumId w:val="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03E0A"/>
    <w:rsid w:val="00033399"/>
    <w:rsid w:val="000723CC"/>
    <w:rsid w:val="00073BA3"/>
    <w:rsid w:val="000935DA"/>
    <w:rsid w:val="000A648F"/>
    <w:rsid w:val="000B5380"/>
    <w:rsid w:val="000C285C"/>
    <w:rsid w:val="000E3051"/>
    <w:rsid w:val="000F0D66"/>
    <w:rsid w:val="000F2166"/>
    <w:rsid w:val="00117BFB"/>
    <w:rsid w:val="001530AB"/>
    <w:rsid w:val="00172F63"/>
    <w:rsid w:val="00174851"/>
    <w:rsid w:val="001B21A8"/>
    <w:rsid w:val="001C508E"/>
    <w:rsid w:val="001D75C8"/>
    <w:rsid w:val="0021778E"/>
    <w:rsid w:val="00233A9B"/>
    <w:rsid w:val="002D12AD"/>
    <w:rsid w:val="002E0F5A"/>
    <w:rsid w:val="0031126E"/>
    <w:rsid w:val="003163ED"/>
    <w:rsid w:val="003232D5"/>
    <w:rsid w:val="003605B2"/>
    <w:rsid w:val="00362DE7"/>
    <w:rsid w:val="003630EC"/>
    <w:rsid w:val="0038578C"/>
    <w:rsid w:val="00386988"/>
    <w:rsid w:val="00395869"/>
    <w:rsid w:val="003A64C4"/>
    <w:rsid w:val="003B2FA3"/>
    <w:rsid w:val="003B493D"/>
    <w:rsid w:val="00400D09"/>
    <w:rsid w:val="0040102B"/>
    <w:rsid w:val="00417AA3"/>
    <w:rsid w:val="00424075"/>
    <w:rsid w:val="004309F3"/>
    <w:rsid w:val="004360C9"/>
    <w:rsid w:val="00444A2D"/>
    <w:rsid w:val="004504FC"/>
    <w:rsid w:val="00451A05"/>
    <w:rsid w:val="004673B2"/>
    <w:rsid w:val="00484992"/>
    <w:rsid w:val="00502891"/>
    <w:rsid w:val="00504738"/>
    <w:rsid w:val="005242C6"/>
    <w:rsid w:val="00537159"/>
    <w:rsid w:val="00553E9D"/>
    <w:rsid w:val="0055488B"/>
    <w:rsid w:val="005744F7"/>
    <w:rsid w:val="005931AF"/>
    <w:rsid w:val="005A33F0"/>
    <w:rsid w:val="005B71A2"/>
    <w:rsid w:val="005D3455"/>
    <w:rsid w:val="005D762E"/>
    <w:rsid w:val="005E2F69"/>
    <w:rsid w:val="005E716B"/>
    <w:rsid w:val="00604A19"/>
    <w:rsid w:val="00646F55"/>
    <w:rsid w:val="00655CBA"/>
    <w:rsid w:val="00666F83"/>
    <w:rsid w:val="006866E9"/>
    <w:rsid w:val="006A0BF0"/>
    <w:rsid w:val="00702E2E"/>
    <w:rsid w:val="0070610F"/>
    <w:rsid w:val="0073760B"/>
    <w:rsid w:val="00743A27"/>
    <w:rsid w:val="007534CE"/>
    <w:rsid w:val="007553B0"/>
    <w:rsid w:val="00761526"/>
    <w:rsid w:val="00763DBE"/>
    <w:rsid w:val="007659AA"/>
    <w:rsid w:val="007935AF"/>
    <w:rsid w:val="007C3AB2"/>
    <w:rsid w:val="007D4273"/>
    <w:rsid w:val="007D43F2"/>
    <w:rsid w:val="007F0011"/>
    <w:rsid w:val="00815D58"/>
    <w:rsid w:val="00833D96"/>
    <w:rsid w:val="00834292"/>
    <w:rsid w:val="00845E20"/>
    <w:rsid w:val="00855C08"/>
    <w:rsid w:val="00880A59"/>
    <w:rsid w:val="00886060"/>
    <w:rsid w:val="00890EEB"/>
    <w:rsid w:val="00892A9E"/>
    <w:rsid w:val="00897BDD"/>
    <w:rsid w:val="008A4C47"/>
    <w:rsid w:val="008D48E0"/>
    <w:rsid w:val="008D7773"/>
    <w:rsid w:val="008F5A23"/>
    <w:rsid w:val="009015A5"/>
    <w:rsid w:val="0092729E"/>
    <w:rsid w:val="00937828"/>
    <w:rsid w:val="009448E8"/>
    <w:rsid w:val="009A62BC"/>
    <w:rsid w:val="009B34AE"/>
    <w:rsid w:val="009B42D0"/>
    <w:rsid w:val="009B6B97"/>
    <w:rsid w:val="009C288C"/>
    <w:rsid w:val="009D3278"/>
    <w:rsid w:val="00A30720"/>
    <w:rsid w:val="00A63563"/>
    <w:rsid w:val="00A92164"/>
    <w:rsid w:val="00A93D42"/>
    <w:rsid w:val="00AE241C"/>
    <w:rsid w:val="00AF17D8"/>
    <w:rsid w:val="00AF79AC"/>
    <w:rsid w:val="00B03D78"/>
    <w:rsid w:val="00B06B66"/>
    <w:rsid w:val="00B334B2"/>
    <w:rsid w:val="00B352B6"/>
    <w:rsid w:val="00B37BFF"/>
    <w:rsid w:val="00B457AB"/>
    <w:rsid w:val="00B53D0D"/>
    <w:rsid w:val="00B67A68"/>
    <w:rsid w:val="00B83D1A"/>
    <w:rsid w:val="00B92EAB"/>
    <w:rsid w:val="00B92FA9"/>
    <w:rsid w:val="00BA3E8C"/>
    <w:rsid w:val="00BA649D"/>
    <w:rsid w:val="00BB464D"/>
    <w:rsid w:val="00BE0E15"/>
    <w:rsid w:val="00BE7A54"/>
    <w:rsid w:val="00C0659E"/>
    <w:rsid w:val="00C068C0"/>
    <w:rsid w:val="00C40C7E"/>
    <w:rsid w:val="00C77ABA"/>
    <w:rsid w:val="00CA46F1"/>
    <w:rsid w:val="00CA7209"/>
    <w:rsid w:val="00CC084F"/>
    <w:rsid w:val="00CC09B2"/>
    <w:rsid w:val="00CC7D1C"/>
    <w:rsid w:val="00CE69A9"/>
    <w:rsid w:val="00CF66F5"/>
    <w:rsid w:val="00D11770"/>
    <w:rsid w:val="00D277E1"/>
    <w:rsid w:val="00D83FDF"/>
    <w:rsid w:val="00D85CF8"/>
    <w:rsid w:val="00DC52B5"/>
    <w:rsid w:val="00DD7DE9"/>
    <w:rsid w:val="00E34F6F"/>
    <w:rsid w:val="00E413A0"/>
    <w:rsid w:val="00E4664C"/>
    <w:rsid w:val="00E5319B"/>
    <w:rsid w:val="00E54187"/>
    <w:rsid w:val="00E84005"/>
    <w:rsid w:val="00E85AFD"/>
    <w:rsid w:val="00EA2DE6"/>
    <w:rsid w:val="00EB21B5"/>
    <w:rsid w:val="00EB5C81"/>
    <w:rsid w:val="00EE736D"/>
    <w:rsid w:val="00F2236E"/>
    <w:rsid w:val="00F23368"/>
    <w:rsid w:val="00F2679D"/>
    <w:rsid w:val="00F4081F"/>
    <w:rsid w:val="00F439FE"/>
    <w:rsid w:val="00F51763"/>
    <w:rsid w:val="00F67240"/>
    <w:rsid w:val="00F7590F"/>
    <w:rsid w:val="00F97D5C"/>
    <w:rsid w:val="00FB155A"/>
    <w:rsid w:val="00FB5843"/>
    <w:rsid w:val="00FE057B"/>
    <w:rsid w:val="00FE7202"/>
    <w:rsid w:val="00FF0B87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4081F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ibliotecadigital.univalle.edu.co/entities/publication/00d5a68e-5e53-4f9c-816c-222fb12c8118?utm_source=chatgpt.com" TargetMode="External"/><Relationship Id="rId18" Type="http://schemas.openxmlformats.org/officeDocument/2006/relationships/hyperlink" Target="https://www.researchgate.net/publication/371393135_Teoria_General_de_Sistemas_un_enfoque_practico_General_Systems_Theory_a_practical_approach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_aKuRFMHKyY&amp;t=22s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youtube.com/results?search_query=pensamiento+sistemico+explicacion" TargetMode="External"/><Relationship Id="rId17" Type="http://schemas.openxmlformats.org/officeDocument/2006/relationships/hyperlink" Target="https://sedici.unlp.edu.ar/handle/10915/119915?utm_source=chatgpt.com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researchgate.net/publication/371393135_Teoria_General_de_Sistemas_un_enfoque_practico_General_Systems_Theory_a_practical_approach" TargetMode="External"/><Relationship Id="rId20" Type="http://schemas.openxmlformats.org/officeDocument/2006/relationships/hyperlink" Target="https://es.scribd.com/doc/14149963/El-enfoque-sistemico?utm_source=chatgpt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results?search_query=que+es+un+sistema+explicacion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researchgate.net/publication/28060003_Introduccion_a_los_Conceptos_Basicos_de_la_Teoria_General_de_Sistemas" TargetMode="External"/><Relationship Id="rId23" Type="http://schemas.openxmlformats.org/officeDocument/2006/relationships/hyperlink" Target="https://www.youtube.com/results?search_query=sistemas+de+informacion+conceptos+basicos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results?search_query=tipos+de+sistemas+abiertos+cerrado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researchgate.net/publication/337730349_TEORIA_GENERAL_DE_SISTEMAS" TargetMode="External"/><Relationship Id="rId22" Type="http://schemas.openxmlformats.org/officeDocument/2006/relationships/hyperlink" Target="https://produccioncientificaluz.org/index.php/rvg/article/view/41521/47915" TargetMode="External"/><Relationship Id="rId27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4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</Template>
  <TotalTime>144</TotalTime>
  <Pages>1</Pages>
  <Words>2764</Words>
  <Characters>15207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APRENDIZ</cp:lastModifiedBy>
  <cp:revision>8</cp:revision>
  <cp:lastPrinted>2016-06-08T13:42:00Z</cp:lastPrinted>
  <dcterms:created xsi:type="dcterms:W3CDTF">2026-04-29T20:03:00Z</dcterms:created>
  <dcterms:modified xsi:type="dcterms:W3CDTF">2026-04-29T22:31:00Z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0x010100E6FB40559C53924D9947EEC60714F600</vt:lpwstr>
  </property>
  <property fmtid="{D5CDD505-2E9C-101B-9397-08002B2CF9AE}" pid="3" name="MediaServiceImageTags">
    <vt:lpwstr/>
  </property>
  <property fmtid="{D5CDD505-2E9C-101B-9397-08002B2CF9AE}" pid="4" name="GrammarlyDocumentId">
    <vt:lpwstr>3d700877213b83c1f6f7a8dba73ed352631d8e03bf48ecc4f79bd5b83e8bc98b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2026-04-16T16:00:35Z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235a4bd2-6a04-4fcb-9ed5-3f3e83cf6c1b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